
<file path=[Content_Types].xml><?xml version="1.0" encoding="utf-8"?>
<Types xmlns="http://schemas.openxmlformats.org/package/2006/content-types">
  <Default Extension="bin" ContentType="image/unknown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973275" w14:textId="77777777" w:rsidR="00970FB9" w:rsidRDefault="00970FB9" w:rsidP="00970FB9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/>
        </w:rPr>
      </w:pPr>
    </w:p>
    <w:p w14:paraId="5EE957D9" w14:textId="38DBF840" w:rsidR="000A0323" w:rsidRPr="00EC2972" w:rsidRDefault="000A0323" w:rsidP="00970FB9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/>
        </w:rPr>
      </w:pPr>
      <w:r>
        <w:rPr>
          <w:rFonts w:ascii="Huawei Sans" w:hAnsi="Huawei Sans" w:hint="eastAsia"/>
        </w:rPr>
        <w:t xml:space="preserve"> </w:t>
      </w:r>
    </w:p>
    <w:p w14:paraId="017789F3" w14:textId="77777777" w:rsidR="00970FB9" w:rsidRPr="00EC2972" w:rsidRDefault="00970FB9" w:rsidP="00970FB9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/>
        </w:rPr>
      </w:pPr>
    </w:p>
    <w:p w14:paraId="61F3E1C7" w14:textId="77777777" w:rsidR="00970FB9" w:rsidRPr="00EC2972" w:rsidRDefault="00970FB9" w:rsidP="00970FB9">
      <w:pPr>
        <w:ind w:left="0"/>
        <w:rPr>
          <w:rFonts w:ascii="Huawei Sans" w:hAnsi="Huawei Sans"/>
        </w:rPr>
      </w:pPr>
    </w:p>
    <w:p w14:paraId="64297977" w14:textId="77777777" w:rsidR="00970FB9" w:rsidRPr="00EC2972" w:rsidRDefault="00970FB9" w:rsidP="00970FB9">
      <w:pPr>
        <w:pStyle w:val="Cover2"/>
        <w:rPr>
          <w:rFonts w:ascii="Huawei Sans" w:eastAsia="方正兰亭黑简体" w:hAnsi="Huawei Sans"/>
          <w:lang w:eastAsia="zh-CN"/>
        </w:rPr>
      </w:pPr>
    </w:p>
    <w:p w14:paraId="2625BE4C" w14:textId="77777777" w:rsidR="00970FB9" w:rsidRPr="00EC2972" w:rsidRDefault="00970FB9" w:rsidP="00970FB9">
      <w:pPr>
        <w:pStyle w:val="Cover2"/>
        <w:rPr>
          <w:rFonts w:ascii="Huawei Sans" w:eastAsia="方正兰亭黑简体" w:hAnsi="Huawei Sans"/>
          <w:sz w:val="72"/>
          <w:szCs w:val="72"/>
          <w:lang w:eastAsia="zh-CN"/>
        </w:rPr>
      </w:pPr>
      <w:r w:rsidRPr="00EC2972">
        <w:rPr>
          <w:rFonts w:ascii="Huawei Sans" w:eastAsia="方正兰亭黑简体" w:hAnsi="Huawei Sans" w:hint="eastAsia"/>
          <w:sz w:val="72"/>
          <w:szCs w:val="72"/>
          <w:lang w:eastAsia="zh-CN"/>
        </w:rPr>
        <w:t>《计算机视觉》</w:t>
      </w:r>
    </w:p>
    <w:p w14:paraId="11022AF3" w14:textId="77777777" w:rsidR="00970FB9" w:rsidRPr="00EC2972" w:rsidRDefault="00970FB9" w:rsidP="00970FB9">
      <w:pPr>
        <w:pStyle w:val="Cover2"/>
        <w:rPr>
          <w:rFonts w:ascii="Huawei Sans" w:eastAsia="方正兰亭黑简体" w:hAnsi="Huawei Sans"/>
          <w:sz w:val="72"/>
          <w:szCs w:val="72"/>
          <w:lang w:eastAsia="zh-CN"/>
        </w:rPr>
      </w:pPr>
      <w:r w:rsidRPr="00EC2972">
        <w:rPr>
          <w:rFonts w:ascii="Huawei Sans" w:eastAsia="方正兰亭黑简体" w:hAnsi="Huawei Sans" w:hint="eastAsia"/>
          <w:sz w:val="72"/>
          <w:szCs w:val="72"/>
          <w:lang w:eastAsia="zh-CN"/>
        </w:rPr>
        <w:t>-</w:t>
      </w:r>
      <w:r w:rsidRPr="00EC2972">
        <w:rPr>
          <w:rFonts w:ascii="Huawei Sans" w:eastAsia="方正兰亭黑简体" w:hAnsi="Huawei Sans" w:hint="eastAsia"/>
          <w:sz w:val="72"/>
          <w:szCs w:val="72"/>
          <w:lang w:eastAsia="zh-CN"/>
        </w:rPr>
        <w:t>物体识别</w:t>
      </w:r>
    </w:p>
    <w:p w14:paraId="1B366EBE" w14:textId="77777777" w:rsidR="00970FB9" w:rsidRPr="00EC2972" w:rsidRDefault="00970FB9" w:rsidP="00970FB9">
      <w:pPr>
        <w:pStyle w:val="Cover2"/>
        <w:rPr>
          <w:rFonts w:ascii="Huawei Sans" w:eastAsia="方正兰亭黑简体" w:hAnsi="Huawei Sans"/>
          <w:lang w:eastAsia="zh-CN"/>
        </w:rPr>
      </w:pPr>
    </w:p>
    <w:p w14:paraId="124326EC" w14:textId="77777777" w:rsidR="00970FB9" w:rsidRPr="00EC2972" w:rsidRDefault="00970FB9" w:rsidP="00970FB9">
      <w:pPr>
        <w:pStyle w:val="Cover2"/>
        <w:rPr>
          <w:rFonts w:ascii="Huawei Sans" w:eastAsia="方正兰亭黑简体" w:hAnsi="Huawei Sans"/>
          <w:lang w:eastAsia="zh-CN"/>
        </w:rPr>
      </w:pPr>
    </w:p>
    <w:p w14:paraId="3538F28B" w14:textId="77777777" w:rsidR="00970FB9" w:rsidRPr="00EC2972" w:rsidRDefault="00970FB9" w:rsidP="00970FB9">
      <w:pPr>
        <w:pStyle w:val="Cover2"/>
        <w:rPr>
          <w:rFonts w:ascii="Huawei Sans" w:eastAsia="方正兰亭黑简体" w:hAnsi="Huawei Sans"/>
          <w:lang w:eastAsia="zh-CN"/>
        </w:rPr>
      </w:pPr>
    </w:p>
    <w:p w14:paraId="64BD8AEC" w14:textId="77777777" w:rsidR="00970FB9" w:rsidRPr="00EC2972" w:rsidRDefault="00970FB9" w:rsidP="00970FB9">
      <w:pPr>
        <w:pStyle w:val="Cover2"/>
        <w:rPr>
          <w:rFonts w:ascii="Huawei Sans" w:eastAsia="方正兰亭黑简体" w:hAnsi="Huawei Sans"/>
          <w:lang w:eastAsia="zh-CN"/>
        </w:rPr>
      </w:pPr>
    </w:p>
    <w:p w14:paraId="56876410" w14:textId="77777777" w:rsidR="00970FB9" w:rsidRPr="00EC2972" w:rsidRDefault="00970FB9" w:rsidP="00970FB9">
      <w:pPr>
        <w:pStyle w:val="Cover2"/>
        <w:rPr>
          <w:rFonts w:ascii="Huawei Sans" w:eastAsia="方正兰亭黑简体" w:hAnsi="Huawei Sans"/>
          <w:lang w:eastAsia="zh-CN"/>
        </w:rPr>
      </w:pPr>
    </w:p>
    <w:p w14:paraId="23169BF8" w14:textId="77777777" w:rsidR="00970FB9" w:rsidRPr="00EC2972" w:rsidRDefault="00970FB9" w:rsidP="00970FB9">
      <w:pPr>
        <w:pStyle w:val="Cover2"/>
        <w:rPr>
          <w:rFonts w:ascii="Huawei Sans" w:eastAsia="方正兰亭黑简体" w:hAnsi="Huawei Sans"/>
          <w:lang w:eastAsia="zh-CN"/>
        </w:rPr>
      </w:pPr>
    </w:p>
    <w:p w14:paraId="356A50FC" w14:textId="77777777" w:rsidR="00970FB9" w:rsidRPr="00EC2972" w:rsidRDefault="00970FB9" w:rsidP="00970FB9">
      <w:pPr>
        <w:pStyle w:val="Cover2"/>
        <w:rPr>
          <w:rFonts w:ascii="Huawei Sans" w:eastAsia="方正兰亭黑简体" w:hAnsi="Huawei Sans"/>
          <w:lang w:eastAsia="zh-CN"/>
        </w:rPr>
      </w:pPr>
    </w:p>
    <w:p w14:paraId="4AB1AFDC" w14:textId="77777777" w:rsidR="00970FB9" w:rsidRPr="00EC2972" w:rsidRDefault="00970FB9" w:rsidP="00970FB9">
      <w:pPr>
        <w:pStyle w:val="Cover2"/>
        <w:rPr>
          <w:rFonts w:ascii="Huawei Sans" w:eastAsia="方正兰亭黑简体" w:hAnsi="Huawei Sans"/>
          <w:lang w:eastAsia="zh-CN"/>
        </w:rPr>
      </w:pPr>
    </w:p>
    <w:p w14:paraId="1DB45C5F" w14:textId="77777777" w:rsidR="00970FB9" w:rsidRPr="00EC2972" w:rsidRDefault="00970FB9" w:rsidP="00970FB9">
      <w:pPr>
        <w:pStyle w:val="Cover2"/>
        <w:rPr>
          <w:rFonts w:ascii="Huawei Sans" w:eastAsia="方正兰亭黑简体" w:hAnsi="Huawei Sans"/>
          <w:lang w:eastAsia="zh-CN"/>
        </w:rPr>
      </w:pPr>
    </w:p>
    <w:p w14:paraId="2B486CFF" w14:textId="77777777" w:rsidR="00970FB9" w:rsidRPr="00EC2972" w:rsidRDefault="00970FB9" w:rsidP="00970FB9">
      <w:pPr>
        <w:pStyle w:val="Cover2"/>
        <w:rPr>
          <w:rFonts w:ascii="Huawei Sans" w:eastAsia="方正兰亭黑简体" w:hAnsi="Huawei Sans"/>
          <w:lang w:eastAsia="zh-CN"/>
        </w:rPr>
      </w:pPr>
    </w:p>
    <w:p w14:paraId="148A4D3A" w14:textId="77777777" w:rsidR="00970FB9" w:rsidRPr="00EC2972" w:rsidRDefault="00970FB9" w:rsidP="00970FB9">
      <w:pPr>
        <w:pStyle w:val="Cover2"/>
        <w:jc w:val="left"/>
        <w:rPr>
          <w:rFonts w:ascii="Huawei Sans" w:eastAsia="方正兰亭黑简体" w:hAnsi="Huawei Sans"/>
          <w:lang w:eastAsia="zh-CN"/>
        </w:rPr>
      </w:pPr>
    </w:p>
    <w:p w14:paraId="18C174B4" w14:textId="77777777" w:rsidR="00970FB9" w:rsidRPr="00EC2972" w:rsidRDefault="00970FB9" w:rsidP="00970FB9">
      <w:pPr>
        <w:pStyle w:val="Cover2"/>
        <w:jc w:val="left"/>
        <w:rPr>
          <w:rFonts w:ascii="Huawei Sans" w:eastAsia="方正兰亭黑简体" w:hAnsi="Huawei Sans"/>
          <w:lang w:eastAsia="zh-CN"/>
        </w:rPr>
      </w:pPr>
    </w:p>
    <w:p w14:paraId="50A6CD92" w14:textId="77777777" w:rsidR="00970FB9" w:rsidRPr="00EC2972" w:rsidRDefault="00970FB9" w:rsidP="00970FB9">
      <w:pPr>
        <w:pStyle w:val="cover--"/>
        <w:rPr>
          <w:rFonts w:ascii="Huawei Sans" w:eastAsia="方正兰亭黑简体" w:hAnsi="Huawei Sans"/>
          <w:noProof/>
        </w:rPr>
      </w:pPr>
      <w:r w:rsidRPr="00EC2972">
        <w:rPr>
          <w:rFonts w:ascii="Huawei Sans" w:eastAsia="方正兰亭黑简体" w:hAnsi="Huawei Sans"/>
          <w:noProof/>
        </w:rPr>
        <w:drawing>
          <wp:inline distT="0" distB="0" distL="0" distR="0" wp14:anchorId="3A78F704" wp14:editId="4DA921B4">
            <wp:extent cx="942975" cy="962025"/>
            <wp:effectExtent l="0" t="0" r="9525" b="9525"/>
            <wp:docPr id="2" name="图片 2" descr="C:\Users\jwx341670\AppData\Local\Microsoft\Windows\INetCache\Content.Word\HW_POS_RBG_Vertical-150p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wx341670\AppData\Local\Microsoft\Windows\INetCache\Content.Word\HW_POS_RBG_Vertical-150ppi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92C03" w14:textId="77777777" w:rsidR="00970FB9" w:rsidRPr="00EC2972" w:rsidRDefault="00970FB9" w:rsidP="00970FB9">
      <w:pPr>
        <w:rPr>
          <w:rFonts w:ascii="Huawei Sans" w:hAnsi="Huawei Sans"/>
        </w:rPr>
      </w:pPr>
      <w:r w:rsidRPr="00EC2972">
        <w:rPr>
          <w:rFonts w:ascii="Huawei Sans" w:hAnsi="Huawei Sans"/>
          <w:caps/>
        </w:rPr>
        <w:fldChar w:fldCharType="begin"/>
      </w:r>
      <w:r w:rsidRPr="00EC2972">
        <w:rPr>
          <w:rFonts w:ascii="Huawei Sans" w:hAnsi="Huawei Sans"/>
          <w:caps/>
        </w:rPr>
        <w:instrText xml:space="preserve"> DOCPROPERTY  Confidential </w:instrText>
      </w:r>
      <w:r w:rsidRPr="00EC2972">
        <w:rPr>
          <w:rFonts w:ascii="Huawei Sans" w:hAnsi="Huawei Sans"/>
          <w:caps/>
        </w:rPr>
        <w:fldChar w:fldCharType="end"/>
      </w:r>
    </w:p>
    <w:p w14:paraId="088A3DFE" w14:textId="1FC8BF6F" w:rsidR="00970FB9" w:rsidRDefault="00970FB9" w:rsidP="00970FB9">
      <w:pPr>
        <w:pStyle w:val="Cover2"/>
        <w:rPr>
          <w:rFonts w:ascii="Huawei Sans" w:eastAsia="方正兰亭黑简体" w:hAnsi="Huawei Sans"/>
          <w:lang w:eastAsia="zh-CN"/>
        </w:rPr>
      </w:pPr>
      <w:r w:rsidRPr="00EC2972">
        <w:rPr>
          <w:rFonts w:ascii="Huawei Sans" w:eastAsia="方正兰亭黑简体" w:hAnsi="Huawei Sans"/>
          <w:lang w:eastAsia="zh-CN"/>
        </w:rPr>
        <w:t>华为技术有限公司</w:t>
      </w:r>
    </w:p>
    <w:p w14:paraId="7364C768" w14:textId="7C42E8EC" w:rsidR="008D3D8A" w:rsidRDefault="008D3D8A" w:rsidP="00970FB9">
      <w:pPr>
        <w:pStyle w:val="Cover2"/>
        <w:rPr>
          <w:rFonts w:ascii="Huawei Sans" w:eastAsia="方正兰亭黑简体" w:hAnsi="Huawei Sans"/>
          <w:lang w:eastAsia="zh-CN"/>
        </w:rPr>
      </w:pPr>
    </w:p>
    <w:p w14:paraId="2DEEA796" w14:textId="379FF717" w:rsidR="008D3D8A" w:rsidRDefault="008D3D8A" w:rsidP="00970FB9">
      <w:pPr>
        <w:pStyle w:val="Cover2"/>
        <w:rPr>
          <w:rFonts w:ascii="Huawei Sans" w:eastAsia="方正兰亭黑简体" w:hAnsi="Huawei Sans"/>
          <w:lang w:eastAsia="zh-CN"/>
        </w:rPr>
      </w:pPr>
    </w:p>
    <w:p w14:paraId="0ED6FFC8" w14:textId="691F47A3" w:rsidR="008D3D8A" w:rsidRDefault="008D3D8A" w:rsidP="00970FB9">
      <w:pPr>
        <w:pStyle w:val="Cover2"/>
        <w:rPr>
          <w:rFonts w:ascii="Huawei Sans" w:eastAsia="方正兰亭黑简体" w:hAnsi="Huawei Sans"/>
          <w:lang w:eastAsia="zh-CN"/>
        </w:rPr>
      </w:pPr>
    </w:p>
    <w:p w14:paraId="17F3A1C0" w14:textId="77777777" w:rsidR="008D3D8A" w:rsidRPr="003F6921" w:rsidRDefault="008D3D8A" w:rsidP="008D3D8A">
      <w:pPr>
        <w:ind w:left="0"/>
        <w:rPr>
          <w:rFonts w:ascii="Huawei Sans" w:hAnsi="Huawei Sans"/>
        </w:rPr>
      </w:pPr>
    </w:p>
    <w:tbl>
      <w:tblPr>
        <w:tblStyle w:val="a8"/>
        <w:tblW w:w="0" w:type="auto"/>
        <w:tblInd w:w="0" w:type="dxa"/>
        <w:tblLook w:val="01E0" w:firstRow="1" w:lastRow="1" w:firstColumn="1" w:lastColumn="1" w:noHBand="0" w:noVBand="0"/>
      </w:tblPr>
      <w:tblGrid>
        <w:gridCol w:w="9638"/>
      </w:tblGrid>
      <w:tr w:rsidR="008D3D8A" w:rsidRPr="003F6921" w14:paraId="4BBF4E29" w14:textId="77777777" w:rsidTr="008B409A">
        <w:trPr>
          <w:trHeight w:val="4799"/>
        </w:trPr>
        <w:tc>
          <w:tcPr>
            <w:tcW w:w="9639" w:type="dxa"/>
          </w:tcPr>
          <w:p w14:paraId="78910402" w14:textId="0D6F1343" w:rsidR="008D3D8A" w:rsidRPr="003F6921" w:rsidRDefault="008D3D8A" w:rsidP="008B409A">
            <w:pPr>
              <w:pStyle w:val="Cover4"/>
              <w:rPr>
                <w:rFonts w:ascii="Huawei Sans" w:eastAsia="方正兰亭黑简体" w:hAnsi="Huawei Sans"/>
                <w:sz w:val="22"/>
              </w:rPr>
            </w:pPr>
            <w:r w:rsidRPr="003F6921">
              <w:rPr>
                <w:rFonts w:ascii="Huawei Sans" w:eastAsia="方正兰亭黑简体" w:hAnsi="Huawei Sans" w:hint="eastAsia"/>
                <w:sz w:val="22"/>
              </w:rPr>
              <w:t>版权所有</w:t>
            </w:r>
            <w:r w:rsidRPr="003F6921">
              <w:rPr>
                <w:rFonts w:ascii="Huawei Sans" w:eastAsia="方正兰亭黑简体" w:hAnsi="Huawei Sans" w:hint="eastAsia"/>
                <w:sz w:val="22"/>
              </w:rPr>
              <w:t xml:space="preserve"> </w:t>
            </w:r>
            <w:r w:rsidRPr="003F6921">
              <w:rPr>
                <w:rFonts w:ascii="Huawei Sans" w:eastAsia="方正兰亭黑简体" w:hAnsi="Huawei Sans" w:cs="Calibri"/>
                <w:sz w:val="22"/>
              </w:rPr>
              <w:t>©</w:t>
            </w:r>
            <w:r w:rsidRPr="003F6921">
              <w:rPr>
                <w:rFonts w:ascii="Huawei Sans" w:eastAsia="方正兰亭黑简体" w:hAnsi="Huawei Sans" w:hint="eastAsia"/>
                <w:sz w:val="22"/>
              </w:rPr>
              <w:t xml:space="preserve"> </w:t>
            </w:r>
            <w:r w:rsidRPr="003F6921">
              <w:rPr>
                <w:rFonts w:ascii="Huawei Sans" w:eastAsia="方正兰亭黑简体" w:hAnsi="Huawei Sans" w:hint="eastAsia"/>
                <w:sz w:val="22"/>
              </w:rPr>
              <w:t>华为技术有限公司</w:t>
            </w:r>
            <w:r w:rsidRPr="003F6921">
              <w:rPr>
                <w:rFonts w:ascii="Huawei Sans" w:eastAsia="方正兰亭黑简体" w:hAnsi="Huawei Sans" w:hint="eastAsia"/>
                <w:sz w:val="22"/>
              </w:rPr>
              <w:t xml:space="preserve"> </w:t>
            </w:r>
            <w:r>
              <w:rPr>
                <w:rFonts w:ascii="Huawei Sans" w:eastAsia="方正兰亭黑简体" w:hAnsi="Huawei Sans" w:hint="eastAsia"/>
                <w:sz w:val="22"/>
              </w:rPr>
              <w:t>202</w:t>
            </w:r>
            <w:r w:rsidR="008A6EF6">
              <w:rPr>
                <w:rFonts w:ascii="Huawei Sans" w:eastAsia="方正兰亭黑简体" w:hAnsi="Huawei Sans"/>
                <w:sz w:val="22"/>
              </w:rPr>
              <w:t>2</w:t>
            </w:r>
            <w:r w:rsidRPr="003F6921">
              <w:rPr>
                <w:rFonts w:ascii="Huawei Sans" w:eastAsia="方正兰亭黑简体" w:hAnsi="Huawei Sans" w:hint="eastAsia"/>
                <w:sz w:val="22"/>
              </w:rPr>
              <w:t>。</w:t>
            </w:r>
            <w:r w:rsidRPr="003F6921">
              <w:rPr>
                <w:rFonts w:ascii="Huawei Sans" w:eastAsia="方正兰亭黑简体" w:hAnsi="Huawei Sans" w:hint="eastAsia"/>
                <w:sz w:val="22"/>
              </w:rPr>
              <w:t xml:space="preserve"> </w:t>
            </w:r>
            <w:r w:rsidRPr="003F6921">
              <w:rPr>
                <w:rFonts w:ascii="Huawei Sans" w:eastAsia="方正兰亭黑简体" w:hAnsi="Huawei Sans" w:hint="eastAsia"/>
                <w:sz w:val="22"/>
              </w:rPr>
              <w:t>保留一切权利。</w:t>
            </w:r>
          </w:p>
          <w:p w14:paraId="6E53C8F2" w14:textId="77777777" w:rsidR="008D3D8A" w:rsidRPr="003F6921" w:rsidRDefault="008D3D8A" w:rsidP="008B409A">
            <w:pPr>
              <w:pStyle w:val="CoverText"/>
              <w:rPr>
                <w:rFonts w:ascii="Huawei Sans" w:hAnsi="Huawei Sans"/>
                <w:sz w:val="24"/>
                <w:szCs w:val="20"/>
              </w:rPr>
            </w:pPr>
            <w:r w:rsidRPr="003F6921">
              <w:rPr>
                <w:rFonts w:ascii="Huawei Sans" w:hAnsi="Huawei Sans"/>
                <w:sz w:val="24"/>
                <w:szCs w:val="20"/>
              </w:rPr>
              <w:t>非经本公司书面许可，任何单位和个人不得擅自摘抄、复制本文档内容的部分或全部，并不得以任何形式传播。</w:t>
            </w:r>
          </w:p>
          <w:p w14:paraId="1F50CE72" w14:textId="77777777" w:rsidR="008D3D8A" w:rsidRPr="003F6921" w:rsidRDefault="008D3D8A" w:rsidP="008B409A">
            <w:pPr>
              <w:pStyle w:val="Cover3"/>
              <w:rPr>
                <w:rFonts w:ascii="Huawei Sans" w:eastAsia="方正兰亭黑简体" w:hAnsi="Huawei Sans"/>
              </w:rPr>
            </w:pPr>
          </w:p>
          <w:p w14:paraId="7A0CBFDB" w14:textId="77777777" w:rsidR="008D3D8A" w:rsidRPr="003F6921" w:rsidRDefault="008D3D8A" w:rsidP="008B409A">
            <w:pPr>
              <w:pStyle w:val="Cover3"/>
              <w:rPr>
                <w:rFonts w:ascii="Huawei Sans" w:eastAsia="方正兰亭黑简体" w:hAnsi="Huawei Sans"/>
              </w:rPr>
            </w:pPr>
            <w:r w:rsidRPr="003F6921">
              <w:rPr>
                <w:rFonts w:ascii="Huawei Sans" w:eastAsia="方正兰亭黑简体" w:hAnsi="Huawei Sans" w:hint="eastAsia"/>
              </w:rPr>
              <w:t>商标声明</w:t>
            </w:r>
          </w:p>
          <w:p w14:paraId="56292998" w14:textId="77777777" w:rsidR="008D3D8A" w:rsidRPr="003F6921" w:rsidRDefault="008D3D8A" w:rsidP="008B409A">
            <w:pPr>
              <w:pStyle w:val="CoverText"/>
              <w:rPr>
                <w:rFonts w:ascii="Huawei Sans" w:hAnsi="Huawei Sans"/>
                <w:sz w:val="24"/>
                <w:szCs w:val="20"/>
              </w:rPr>
            </w:pPr>
            <w:r w:rsidRPr="003F6921">
              <w:rPr>
                <w:rFonts w:ascii="Huawei Sans" w:hAnsi="Huawei Sans"/>
                <w:noProof/>
                <w:sz w:val="44"/>
              </w:rPr>
              <w:drawing>
                <wp:inline distT="0" distB="0" distL="0" distR="0" wp14:anchorId="270D8900" wp14:editId="4D4D9300">
                  <wp:extent cx="295200" cy="300636"/>
                  <wp:effectExtent l="0" t="0" r="0" b="4445"/>
                  <wp:docPr id="6" name="图片 6" descr="C:\Users\jwx341670\Desktop\华为标志 Huawei Logo 2018\竖版标志Vertical Version\PNG\HW_POS_RBG_Vertical-150pp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jwx341670\Desktop\华为标志 Huawei Logo 2018\竖版标志Vertical Version\PNG\HW_POS_RBG_Vertical-150ppi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00" cy="300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Huawei Sans" w:hAnsi="Huawei Sans" w:hint="eastAsia"/>
                <w:sz w:val="24"/>
                <w:szCs w:val="20"/>
              </w:rPr>
              <w:t xml:space="preserve"> </w:t>
            </w:r>
            <w:r w:rsidRPr="003F6921">
              <w:rPr>
                <w:rFonts w:ascii="Huawei Sans" w:hAnsi="Huawei Sans"/>
                <w:sz w:val="24"/>
                <w:szCs w:val="20"/>
              </w:rPr>
              <w:t>和其他华为商标均为华为技术有限公司的商标。</w:t>
            </w:r>
          </w:p>
          <w:p w14:paraId="042DA1EF" w14:textId="77777777" w:rsidR="008D3D8A" w:rsidRPr="003F6921" w:rsidRDefault="008D3D8A" w:rsidP="008B409A">
            <w:pPr>
              <w:pStyle w:val="CoverText"/>
              <w:rPr>
                <w:rFonts w:ascii="Huawei Sans" w:hAnsi="Huawei Sans"/>
                <w:sz w:val="24"/>
                <w:szCs w:val="20"/>
              </w:rPr>
            </w:pPr>
            <w:r w:rsidRPr="003F6921">
              <w:rPr>
                <w:rFonts w:ascii="Huawei Sans" w:hAnsi="Huawei Sans"/>
                <w:sz w:val="24"/>
                <w:szCs w:val="20"/>
              </w:rPr>
              <w:t>本文档提及的其他所有商标或注册商标，由各自的所有人拥有。</w:t>
            </w:r>
          </w:p>
          <w:p w14:paraId="65AA0F03" w14:textId="77777777" w:rsidR="008D3D8A" w:rsidRPr="003F6921" w:rsidRDefault="008D3D8A" w:rsidP="008B409A">
            <w:pPr>
              <w:pStyle w:val="Cover3"/>
              <w:rPr>
                <w:rFonts w:ascii="Huawei Sans" w:eastAsia="方正兰亭黑简体" w:hAnsi="Huawei Sans"/>
              </w:rPr>
            </w:pPr>
          </w:p>
          <w:p w14:paraId="480EC0FA" w14:textId="77777777" w:rsidR="008D3D8A" w:rsidRPr="003F6921" w:rsidRDefault="008D3D8A" w:rsidP="008B409A">
            <w:pPr>
              <w:pStyle w:val="Cover3"/>
              <w:rPr>
                <w:rFonts w:ascii="Huawei Sans" w:eastAsia="方正兰亭黑简体" w:hAnsi="Huawei Sans"/>
              </w:rPr>
            </w:pPr>
            <w:r w:rsidRPr="003F6921">
              <w:rPr>
                <w:rFonts w:ascii="Huawei Sans" w:eastAsia="方正兰亭黑简体" w:hAnsi="Huawei Sans" w:hint="eastAsia"/>
              </w:rPr>
              <w:t>注意</w:t>
            </w:r>
          </w:p>
          <w:p w14:paraId="790E1D52" w14:textId="77777777" w:rsidR="008D3D8A" w:rsidRPr="003F6921" w:rsidRDefault="008D3D8A" w:rsidP="008B409A">
            <w:pPr>
              <w:pStyle w:val="CoverText"/>
              <w:rPr>
                <w:rFonts w:ascii="Huawei Sans" w:hAnsi="Huawei Sans"/>
                <w:sz w:val="24"/>
                <w:szCs w:val="20"/>
              </w:rPr>
            </w:pPr>
            <w:r w:rsidRPr="003F6921">
              <w:rPr>
                <w:rFonts w:ascii="Huawei Sans" w:hAnsi="Huawei Sans"/>
                <w:sz w:val="24"/>
                <w:szCs w:val="20"/>
              </w:rPr>
              <w:t>您购买的产品、服务或特性等应受华为公司商业合同和条款的约束，本文档中描述的全部或部分产品、服务或特性可能不在您的购买或使用范围之内。除非合同另有约定，华为公司对本文档内容不做任何明示或暗示的声明或保证。</w:t>
            </w:r>
          </w:p>
          <w:p w14:paraId="2D87BF36" w14:textId="77777777" w:rsidR="008D3D8A" w:rsidRPr="003F6921" w:rsidRDefault="008D3D8A" w:rsidP="008B409A">
            <w:pPr>
              <w:pStyle w:val="CoverText"/>
              <w:rPr>
                <w:rFonts w:ascii="Huawei Sans" w:hAnsi="Huawei Sans"/>
              </w:rPr>
            </w:pPr>
            <w:r w:rsidRPr="003F6921">
              <w:rPr>
                <w:rFonts w:ascii="Huawei Sans" w:hAnsi="Huawei Sans"/>
                <w:sz w:val="24"/>
                <w:szCs w:val="20"/>
              </w:rPr>
              <w:t>由于产品版本升级或其他原因，本文档内容会不定期进行更新。除非另有约定，本文档仅作为使用指导，本文档中的所有陈述、信息和建议不构成任何明示或暗示的担保。</w:t>
            </w:r>
          </w:p>
        </w:tc>
      </w:tr>
    </w:tbl>
    <w:p w14:paraId="0526690B" w14:textId="77777777" w:rsidR="008D3D8A" w:rsidRPr="003F6921" w:rsidRDefault="008D3D8A" w:rsidP="008D3D8A">
      <w:pPr>
        <w:pStyle w:val="TableText"/>
        <w:rPr>
          <w:rFonts w:ascii="Huawei Sans" w:hAnsi="Huawei Sans"/>
        </w:rPr>
      </w:pPr>
    </w:p>
    <w:p w14:paraId="2D987EEC" w14:textId="77777777" w:rsidR="008D3D8A" w:rsidRPr="003F6921" w:rsidRDefault="008D3D8A" w:rsidP="008D3D8A">
      <w:pPr>
        <w:pStyle w:val="TableText"/>
        <w:rPr>
          <w:rFonts w:ascii="Huawei Sans" w:hAnsi="Huawei Sans"/>
        </w:rPr>
      </w:pPr>
    </w:p>
    <w:p w14:paraId="4E49F8DA" w14:textId="77777777" w:rsidR="008D3D8A" w:rsidRPr="003F6921" w:rsidRDefault="008D3D8A" w:rsidP="008D3D8A">
      <w:pPr>
        <w:pStyle w:val="TableText"/>
        <w:rPr>
          <w:rFonts w:ascii="Huawei Sans" w:hAnsi="Huawei Sans"/>
        </w:rPr>
      </w:pPr>
    </w:p>
    <w:p w14:paraId="06DCAA3A" w14:textId="77777777" w:rsidR="008D3D8A" w:rsidRPr="003F6921" w:rsidRDefault="008D3D8A" w:rsidP="008D3D8A">
      <w:pPr>
        <w:pStyle w:val="TableText"/>
        <w:rPr>
          <w:rFonts w:ascii="Huawei Sans" w:hAnsi="Huawei Sans"/>
        </w:rPr>
      </w:pPr>
    </w:p>
    <w:p w14:paraId="5A7B1D2E" w14:textId="77777777" w:rsidR="008D3D8A" w:rsidRPr="003F6921" w:rsidRDefault="008D3D8A" w:rsidP="008D3D8A">
      <w:pPr>
        <w:pStyle w:val="TableText"/>
        <w:rPr>
          <w:rFonts w:ascii="Huawei Sans" w:hAnsi="Huawei Sans"/>
        </w:rPr>
      </w:pPr>
    </w:p>
    <w:tbl>
      <w:tblPr>
        <w:tblStyle w:val="a8"/>
        <w:tblW w:w="0" w:type="auto"/>
        <w:tblLook w:val="01E0" w:firstRow="1" w:lastRow="1" w:firstColumn="1" w:lastColumn="1" w:noHBand="0" w:noVBand="0"/>
      </w:tblPr>
      <w:tblGrid>
        <w:gridCol w:w="1658"/>
        <w:gridCol w:w="7867"/>
      </w:tblGrid>
      <w:tr w:rsidR="008D3D8A" w:rsidRPr="003F6921" w14:paraId="720D7876" w14:textId="77777777" w:rsidTr="008B409A">
        <w:trPr>
          <w:trHeight w:val="634"/>
        </w:trPr>
        <w:tc>
          <w:tcPr>
            <w:tcW w:w="9640" w:type="dxa"/>
            <w:gridSpan w:val="2"/>
            <w:vAlign w:val="center"/>
          </w:tcPr>
          <w:p w14:paraId="401B4AB3" w14:textId="77777777" w:rsidR="008D3D8A" w:rsidRPr="008A1203" w:rsidRDefault="008D3D8A" w:rsidP="008B409A">
            <w:pPr>
              <w:pStyle w:val="Cover2"/>
              <w:rPr>
                <w:rFonts w:ascii="Huawei Sans" w:eastAsia="方正兰亭黑简体" w:hAnsi="Huawei Sans"/>
                <w:sz w:val="24"/>
                <w:szCs w:val="24"/>
              </w:rPr>
            </w:pPr>
            <w:r w:rsidRPr="00735D4D">
              <w:rPr>
                <w:rFonts w:ascii="Huawei Sans" w:eastAsia="方正兰亭黑简体" w:hAnsi="Huawei Sans" w:hint="eastAsia"/>
                <w:sz w:val="28"/>
                <w:szCs w:val="24"/>
              </w:rPr>
              <w:t>华为技术有限公司</w:t>
            </w:r>
          </w:p>
        </w:tc>
      </w:tr>
      <w:tr w:rsidR="008D3D8A" w:rsidRPr="003F6921" w14:paraId="76E9A92D" w14:textId="77777777" w:rsidTr="008B409A">
        <w:trPr>
          <w:trHeight w:val="371"/>
        </w:trPr>
        <w:tc>
          <w:tcPr>
            <w:tcW w:w="1675" w:type="dxa"/>
            <w:vAlign w:val="center"/>
          </w:tcPr>
          <w:p w14:paraId="09D332FE" w14:textId="77777777" w:rsidR="008D3D8A" w:rsidRPr="008A1203" w:rsidRDefault="008D3D8A" w:rsidP="008B409A">
            <w:pPr>
              <w:pStyle w:val="CoverText"/>
              <w:rPr>
                <w:rFonts w:ascii="Huawei Sans" w:hAnsi="Huawei Sans"/>
                <w:sz w:val="24"/>
                <w:szCs w:val="24"/>
              </w:rPr>
            </w:pPr>
            <w:r w:rsidRPr="008A1203">
              <w:rPr>
                <w:rFonts w:ascii="Huawei Sans" w:hAnsi="Huawei Sans"/>
                <w:sz w:val="24"/>
                <w:szCs w:val="24"/>
              </w:rPr>
              <w:t>地址：</w:t>
            </w:r>
          </w:p>
        </w:tc>
        <w:tc>
          <w:tcPr>
            <w:tcW w:w="7965" w:type="dxa"/>
            <w:vAlign w:val="center"/>
          </w:tcPr>
          <w:p w14:paraId="0657F1F3" w14:textId="77777777" w:rsidR="008D3D8A" w:rsidRPr="008A1203" w:rsidRDefault="008D3D8A" w:rsidP="008B409A">
            <w:pPr>
              <w:pStyle w:val="CoverText"/>
              <w:rPr>
                <w:rFonts w:ascii="Huawei Sans" w:hAnsi="Huawei Sans"/>
                <w:sz w:val="24"/>
                <w:szCs w:val="24"/>
              </w:rPr>
            </w:pPr>
            <w:r w:rsidRPr="008A1203">
              <w:rPr>
                <w:rFonts w:ascii="Huawei Sans" w:hAnsi="Huawei Sans"/>
                <w:sz w:val="24"/>
                <w:szCs w:val="24"/>
              </w:rPr>
              <w:t>深圳市龙岗区坂田华为总部办公楼</w:t>
            </w:r>
            <w:r w:rsidRPr="008A1203">
              <w:rPr>
                <w:rFonts w:ascii="Huawei Sans" w:hAnsi="Huawei Sans"/>
                <w:sz w:val="24"/>
                <w:szCs w:val="24"/>
              </w:rPr>
              <w:t xml:space="preserve">     </w:t>
            </w:r>
            <w:r w:rsidRPr="008A1203">
              <w:rPr>
                <w:rFonts w:ascii="Huawei Sans" w:hAnsi="Huawei Sans"/>
                <w:sz w:val="24"/>
                <w:szCs w:val="24"/>
              </w:rPr>
              <w:t>邮编：</w:t>
            </w:r>
            <w:r w:rsidRPr="008A1203">
              <w:rPr>
                <w:rFonts w:ascii="Huawei Sans" w:hAnsi="Huawei Sans"/>
                <w:sz w:val="24"/>
                <w:szCs w:val="24"/>
              </w:rPr>
              <w:t>518129</w:t>
            </w:r>
          </w:p>
        </w:tc>
      </w:tr>
      <w:tr w:rsidR="008D3D8A" w:rsidRPr="003F6921" w14:paraId="39F7A50F" w14:textId="77777777" w:rsidTr="008B409A">
        <w:trPr>
          <w:trHeight w:val="337"/>
        </w:trPr>
        <w:tc>
          <w:tcPr>
            <w:tcW w:w="1675" w:type="dxa"/>
            <w:vAlign w:val="center"/>
          </w:tcPr>
          <w:p w14:paraId="7D0C227F" w14:textId="77777777" w:rsidR="008D3D8A" w:rsidRPr="008A1203" w:rsidRDefault="008D3D8A" w:rsidP="008B409A">
            <w:pPr>
              <w:pStyle w:val="CoverText"/>
              <w:rPr>
                <w:rFonts w:ascii="Huawei Sans" w:hAnsi="Huawei Sans"/>
                <w:sz w:val="24"/>
                <w:szCs w:val="24"/>
              </w:rPr>
            </w:pPr>
            <w:r w:rsidRPr="008A1203">
              <w:rPr>
                <w:rFonts w:ascii="Huawei Sans" w:hAnsi="Huawei Sans"/>
                <w:sz w:val="24"/>
                <w:szCs w:val="24"/>
              </w:rPr>
              <w:t>网址：</w:t>
            </w:r>
          </w:p>
        </w:tc>
        <w:tc>
          <w:tcPr>
            <w:tcW w:w="7965" w:type="dxa"/>
            <w:vAlign w:val="center"/>
          </w:tcPr>
          <w:p w14:paraId="55946BC7" w14:textId="77777777" w:rsidR="008D3D8A" w:rsidRPr="008A1203" w:rsidRDefault="008D3D8A" w:rsidP="008B409A">
            <w:pPr>
              <w:pStyle w:val="CoverText"/>
              <w:rPr>
                <w:rFonts w:ascii="Huawei Sans" w:hAnsi="Huawei Sans"/>
                <w:sz w:val="24"/>
                <w:szCs w:val="24"/>
              </w:rPr>
            </w:pPr>
            <w:r w:rsidRPr="008A1203">
              <w:rPr>
                <w:rStyle w:val="af1"/>
                <w:rFonts w:ascii="Huawei Sans" w:hAnsi="Huawei Sans"/>
                <w:sz w:val="24"/>
                <w:szCs w:val="24"/>
                <w:lang w:val="pt-BR"/>
              </w:rPr>
              <w:t>http://</w:t>
            </w:r>
            <w:hyperlink r:id="rId14" w:history="1">
              <w:r w:rsidRPr="008A1203">
                <w:rPr>
                  <w:rStyle w:val="af1"/>
                  <w:rFonts w:ascii="Huawei Sans" w:hAnsi="Huawei Sans"/>
                  <w:sz w:val="24"/>
                  <w:szCs w:val="24"/>
                  <w:lang w:val="pt-BR"/>
                </w:rPr>
                <w:t>e</w:t>
              </w:r>
            </w:hyperlink>
            <w:r w:rsidRPr="008A1203">
              <w:rPr>
                <w:rStyle w:val="af1"/>
                <w:rFonts w:ascii="Huawei Sans" w:hAnsi="Huawei Sans"/>
                <w:sz w:val="24"/>
                <w:szCs w:val="24"/>
                <w:lang w:val="pt-BR"/>
              </w:rPr>
              <w:t>.huawei.com</w:t>
            </w:r>
          </w:p>
        </w:tc>
      </w:tr>
    </w:tbl>
    <w:p w14:paraId="4C0703B4" w14:textId="518C1569" w:rsidR="00033B54" w:rsidRPr="009D4127" w:rsidRDefault="00033B54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/>
        </w:rPr>
        <w:sectPr w:rsidR="00033B54" w:rsidRPr="009D4127" w:rsidSect="00033B54">
          <w:headerReference w:type="default" r:id="rId15"/>
          <w:pgSz w:w="11906" w:h="16838" w:code="9"/>
          <w:pgMar w:top="1701" w:right="1134" w:bottom="1701" w:left="1134" w:header="567" w:footer="567" w:gutter="0"/>
          <w:pgNumType w:start="1"/>
          <w:cols w:space="425"/>
          <w:docGrid w:linePitch="312"/>
        </w:sectPr>
      </w:pPr>
    </w:p>
    <w:bookmarkStart w:id="0" w:name="_Toc437504216" w:displacedByCustomXml="next"/>
    <w:bookmarkStart w:id="1" w:name="_Toc227138864" w:displacedByCustomXml="next"/>
    <w:bookmarkStart w:id="2" w:name="_Toc218425197" w:displacedByCustomXml="next"/>
    <w:bookmarkStart w:id="3" w:name="_Ref218423379" w:displacedByCustomXml="next"/>
    <w:bookmarkStart w:id="4" w:name="_Ref218422900" w:displacedByCustomXml="next"/>
    <w:bookmarkStart w:id="5" w:name="_Ref218422894" w:displacedByCustomXml="next"/>
    <w:bookmarkStart w:id="6" w:name="_Ref218072047" w:displacedByCustomXml="next"/>
    <w:bookmarkStart w:id="7" w:name="_Ref218071784" w:displacedByCustomXml="next"/>
    <w:bookmarkStart w:id="8" w:name="_Ref218071624" w:displacedByCustomXml="next"/>
    <w:bookmarkStart w:id="9" w:name="_Ref218071467" w:displacedByCustomXml="next"/>
    <w:sdt>
      <w:sdtPr>
        <w:rPr>
          <w:rFonts w:ascii="微软雅黑" w:eastAsia="微软雅黑" w:hAnsi="微软雅黑"/>
          <w:b w:val="0"/>
          <w:bCs w:val="0"/>
          <w:sz w:val="21"/>
          <w:szCs w:val="21"/>
          <w:lang w:val="zh-CN"/>
        </w:rPr>
        <w:id w:val="-1966112858"/>
        <w:docPartObj>
          <w:docPartGallery w:val="Table of Contents"/>
          <w:docPartUnique/>
        </w:docPartObj>
      </w:sdtPr>
      <w:sdtEndPr>
        <w:rPr>
          <w:rFonts w:ascii="HuaweiSans-Regular" w:eastAsia="方正兰亭黑简体" w:hAnsi="HuaweiSans-Regular"/>
          <w:sz w:val="32"/>
          <w:szCs w:val="32"/>
        </w:rPr>
      </w:sdtEndPr>
      <w:sdtContent>
        <w:p w14:paraId="5B902EF0" w14:textId="5CE9B1BA" w:rsidR="0020153C" w:rsidRPr="009D4127" w:rsidRDefault="0020153C" w:rsidP="00FD6CD0">
          <w:pPr>
            <w:pStyle w:val="Contents"/>
          </w:pPr>
          <w:r w:rsidRPr="009D4127">
            <w:rPr>
              <w:lang w:val="zh-CN"/>
            </w:rPr>
            <w:t>目录</w:t>
          </w:r>
        </w:p>
        <w:p w14:paraId="4D359DF2" w14:textId="34DA3680" w:rsidR="00CE324F" w:rsidRDefault="001B148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r>
            <w:rPr>
              <w:b w:val="0"/>
              <w:bCs w:val="0"/>
              <w:noProof/>
            </w:rPr>
            <w:fldChar w:fldCharType="begin"/>
          </w:r>
          <w:r>
            <w:rPr>
              <w:b w:val="0"/>
              <w:bCs w:val="0"/>
              <w:noProof/>
            </w:rPr>
            <w:instrText xml:space="preserve"> </w:instrText>
          </w:r>
          <w:r>
            <w:rPr>
              <w:rFonts w:hint="eastAsia"/>
              <w:b w:val="0"/>
              <w:bCs w:val="0"/>
              <w:noProof/>
            </w:rPr>
            <w:instrText>TOC \o "1-3" \h \z \u</w:instrText>
          </w:r>
          <w:r>
            <w:rPr>
              <w:b w:val="0"/>
              <w:bCs w:val="0"/>
              <w:noProof/>
            </w:rPr>
            <w:instrText xml:space="preserve"> </w:instrText>
          </w:r>
          <w:r>
            <w:rPr>
              <w:b w:val="0"/>
              <w:bCs w:val="0"/>
              <w:noProof/>
            </w:rPr>
            <w:fldChar w:fldCharType="separate"/>
          </w:r>
          <w:hyperlink w:anchor="_Toc95470291" w:history="1">
            <w:r w:rsidR="00CE324F" w:rsidRPr="00866136">
              <w:rPr>
                <w:rStyle w:val="af1"/>
                <w:noProof/>
              </w:rPr>
              <w:t xml:space="preserve">1 </w:t>
            </w:r>
            <w:r w:rsidR="00CE324F" w:rsidRPr="00866136">
              <w:rPr>
                <w:rStyle w:val="af1"/>
                <w:noProof/>
              </w:rPr>
              <w:t>实验介绍</w:t>
            </w:r>
            <w:r w:rsidR="00CE324F">
              <w:rPr>
                <w:noProof/>
                <w:webHidden/>
              </w:rPr>
              <w:tab/>
            </w:r>
            <w:r w:rsidR="00CE324F">
              <w:rPr>
                <w:noProof/>
                <w:webHidden/>
              </w:rPr>
              <w:fldChar w:fldCharType="begin"/>
            </w:r>
            <w:r w:rsidR="00CE324F">
              <w:rPr>
                <w:noProof/>
                <w:webHidden/>
              </w:rPr>
              <w:instrText xml:space="preserve"> PAGEREF _Toc95470291 \h </w:instrText>
            </w:r>
            <w:r w:rsidR="00CE324F">
              <w:rPr>
                <w:noProof/>
                <w:webHidden/>
              </w:rPr>
            </w:r>
            <w:r w:rsidR="00CE324F">
              <w:rPr>
                <w:noProof/>
                <w:webHidden/>
              </w:rPr>
              <w:fldChar w:fldCharType="separate"/>
            </w:r>
            <w:r w:rsidR="00CE324F">
              <w:rPr>
                <w:noProof/>
                <w:webHidden/>
              </w:rPr>
              <w:t>2</w:t>
            </w:r>
            <w:r w:rsidR="00CE324F">
              <w:rPr>
                <w:noProof/>
                <w:webHidden/>
              </w:rPr>
              <w:fldChar w:fldCharType="end"/>
            </w:r>
          </w:hyperlink>
        </w:p>
        <w:p w14:paraId="1CF930CC" w14:textId="3929D6F0" w:rsidR="00CE324F" w:rsidRDefault="00CE324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95470292" w:history="1">
            <w:r w:rsidRPr="00866136">
              <w:rPr>
                <w:rStyle w:val="af1"/>
                <w:rFonts w:cs="Book Antiqua"/>
                <w:bCs/>
                <w:snapToGrid w:val="0"/>
                <w:lang w:eastAsia="en-US"/>
              </w:rPr>
              <w:t>1.1</w:t>
            </w:r>
            <w:r w:rsidRPr="00866136">
              <w:rPr>
                <w:rStyle w:val="af1"/>
                <w:rFonts w:cs="Book Antiqua"/>
                <w:bCs/>
                <w:lang w:eastAsia="en-US"/>
              </w:rPr>
              <w:t xml:space="preserve"> </w:t>
            </w:r>
            <w:r w:rsidRPr="00866136">
              <w:rPr>
                <w:rStyle w:val="af1"/>
                <w:rFonts w:cs="Book Antiqua"/>
                <w:bCs/>
                <w:lang w:eastAsia="en-US"/>
              </w:rPr>
              <w:t>实验目的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_Toc95470292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ED1BA75" w14:textId="720DA31B" w:rsidR="00CE324F" w:rsidRDefault="00CE324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95470293" w:history="1">
            <w:r w:rsidRPr="00866136">
              <w:rPr>
                <w:rStyle w:val="af1"/>
                <w:rFonts w:cs="Book Antiqua"/>
                <w:bCs/>
                <w:snapToGrid w:val="0"/>
                <w:lang w:eastAsia="en-US"/>
              </w:rPr>
              <w:t>1.2</w:t>
            </w:r>
            <w:r w:rsidRPr="00866136">
              <w:rPr>
                <w:rStyle w:val="af1"/>
                <w:rFonts w:cs="Book Antiqua"/>
                <w:bCs/>
                <w:lang w:eastAsia="en-US"/>
              </w:rPr>
              <w:t xml:space="preserve"> </w:t>
            </w:r>
            <w:r w:rsidRPr="00866136">
              <w:rPr>
                <w:rStyle w:val="af1"/>
                <w:rFonts w:cs="Book Antiqua"/>
                <w:bCs/>
                <w:lang w:eastAsia="en-US"/>
              </w:rPr>
              <w:t>实验清单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_Toc95470293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EEAE4C1" w14:textId="1B5F37EA" w:rsidR="00CE324F" w:rsidRDefault="00CE324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95470294" w:history="1">
            <w:r w:rsidRPr="00866136">
              <w:rPr>
                <w:rStyle w:val="af1"/>
                <w:noProof/>
              </w:rPr>
              <w:t>2 CIFAR-10</w:t>
            </w:r>
            <w:r w:rsidRPr="00866136">
              <w:rPr>
                <w:rStyle w:val="af1"/>
                <w:noProof/>
              </w:rPr>
              <w:t>分类任务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_Toc95470294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6C08A" w14:textId="17D03B64" w:rsidR="00CE324F" w:rsidRDefault="00CE324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95470295" w:history="1">
            <w:r w:rsidRPr="00866136">
              <w:rPr>
                <w:rStyle w:val="af1"/>
                <w:rFonts w:cs="Book Antiqua"/>
                <w:snapToGrid w:val="0"/>
              </w:rPr>
              <w:t>2.1</w:t>
            </w:r>
            <w:r w:rsidRPr="00866136">
              <w:rPr>
                <w:rStyle w:val="af1"/>
              </w:rPr>
              <w:t xml:space="preserve"> </w:t>
            </w:r>
            <w:r w:rsidRPr="00866136">
              <w:rPr>
                <w:rStyle w:val="af1"/>
              </w:rPr>
              <w:t>实验介绍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_Toc95470295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F2554DC" w14:textId="695D0C2B" w:rsidR="00CE324F" w:rsidRDefault="00CE324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95470296" w:history="1">
            <w:r w:rsidRPr="00866136">
              <w:rPr>
                <w:rStyle w:val="af1"/>
                <w:rFonts w:cs="Book Antiqua"/>
                <w:snapToGrid w:val="0"/>
              </w:rPr>
              <w:t>2.2</w:t>
            </w:r>
            <w:r w:rsidRPr="00866136">
              <w:rPr>
                <w:rStyle w:val="af1"/>
              </w:rPr>
              <w:t xml:space="preserve"> </w:t>
            </w:r>
            <w:r w:rsidRPr="00866136">
              <w:rPr>
                <w:rStyle w:val="af1"/>
              </w:rPr>
              <w:t>实验环境要求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_Toc95470296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63556E2" w14:textId="2F3494B8" w:rsidR="00CE324F" w:rsidRDefault="00CE324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95470297" w:history="1">
            <w:r w:rsidRPr="00866136">
              <w:rPr>
                <w:rStyle w:val="af1"/>
                <w:rFonts w:cs="Book Antiqua"/>
                <w:snapToGrid w:val="0"/>
              </w:rPr>
              <w:t>2.3</w:t>
            </w:r>
            <w:r w:rsidRPr="00866136">
              <w:rPr>
                <w:rStyle w:val="af1"/>
              </w:rPr>
              <w:t xml:space="preserve"> </w:t>
            </w:r>
            <w:r w:rsidRPr="00866136">
              <w:rPr>
                <w:rStyle w:val="af1"/>
              </w:rPr>
              <w:t>实验目的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_Toc95470297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7530993" w14:textId="4C2D3DFB" w:rsidR="00CE324F" w:rsidRDefault="00CE324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95470298" w:history="1">
            <w:r w:rsidRPr="00866136">
              <w:rPr>
                <w:rStyle w:val="af1"/>
                <w:rFonts w:cs="Book Antiqua"/>
                <w:snapToGrid w:val="0"/>
              </w:rPr>
              <w:t>2.4</w:t>
            </w:r>
            <w:r w:rsidRPr="00866136">
              <w:rPr>
                <w:rStyle w:val="af1"/>
              </w:rPr>
              <w:t xml:space="preserve"> </w:t>
            </w:r>
            <w:r w:rsidRPr="00866136">
              <w:rPr>
                <w:rStyle w:val="af1"/>
              </w:rPr>
              <w:t>实验总体设计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_Toc95470298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7A30E57" w14:textId="61DE5683" w:rsidR="00CE324F" w:rsidRDefault="00CE324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95470299" w:history="1">
            <w:r w:rsidRPr="00866136">
              <w:rPr>
                <w:rStyle w:val="af1"/>
                <w:rFonts w:cs="Book Antiqua"/>
                <w:snapToGrid w:val="0"/>
              </w:rPr>
              <w:t>2.5</w:t>
            </w:r>
            <w:r w:rsidRPr="00866136">
              <w:rPr>
                <w:rStyle w:val="af1"/>
              </w:rPr>
              <w:t xml:space="preserve"> </w:t>
            </w:r>
            <w:r w:rsidRPr="00866136">
              <w:rPr>
                <w:rStyle w:val="af1"/>
              </w:rPr>
              <w:t>实验过程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_Toc95470299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569F374" w14:textId="053540D3" w:rsidR="00CE324F" w:rsidRDefault="00CE324F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95470300" w:history="1">
            <w:r w:rsidRPr="00866136">
              <w:rPr>
                <w:rStyle w:val="af1"/>
                <w:rFonts w:cs="Book Antiqua"/>
                <w:bCs/>
                <w:snapToGrid w:val="0"/>
              </w:rPr>
              <w:t>2.5.1</w:t>
            </w:r>
            <w:r w:rsidRPr="00866136">
              <w:rPr>
                <w:rStyle w:val="af1"/>
              </w:rPr>
              <w:t xml:space="preserve"> </w:t>
            </w:r>
            <w:r w:rsidRPr="00866136">
              <w:rPr>
                <w:rStyle w:val="af1"/>
              </w:rPr>
              <w:t>创建华为云</w:t>
            </w:r>
            <w:r w:rsidRPr="00866136">
              <w:rPr>
                <w:rStyle w:val="af1"/>
              </w:rPr>
              <w:t>Notebook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_Toc95470300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CAD666E" w14:textId="10BE3029" w:rsidR="00CE324F" w:rsidRDefault="00CE324F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95470301" w:history="1">
            <w:r w:rsidRPr="00866136">
              <w:rPr>
                <w:rStyle w:val="af1"/>
                <w:rFonts w:cs="Book Antiqua"/>
                <w:bCs/>
                <w:snapToGrid w:val="0"/>
              </w:rPr>
              <w:t>2.5.2</w:t>
            </w:r>
            <w:r w:rsidRPr="00866136">
              <w:rPr>
                <w:rStyle w:val="af1"/>
              </w:rPr>
              <w:t xml:space="preserve"> </w:t>
            </w:r>
            <w:r w:rsidRPr="00866136">
              <w:rPr>
                <w:rStyle w:val="af1"/>
              </w:rPr>
              <w:t>导入相关实验模块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_Toc95470301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33F7A21" w14:textId="0325D820" w:rsidR="00CE324F" w:rsidRDefault="00CE324F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95470302" w:history="1">
            <w:r w:rsidRPr="00866136">
              <w:rPr>
                <w:rStyle w:val="af1"/>
                <w:rFonts w:cs="Book Antiqua"/>
                <w:bCs/>
                <w:snapToGrid w:val="0"/>
              </w:rPr>
              <w:t>2.5.3</w:t>
            </w:r>
            <w:r w:rsidRPr="00866136">
              <w:rPr>
                <w:rStyle w:val="af1"/>
              </w:rPr>
              <w:t xml:space="preserve"> </w:t>
            </w:r>
            <w:r w:rsidRPr="00866136">
              <w:rPr>
                <w:rStyle w:val="af1"/>
              </w:rPr>
              <w:t>数据集展示与数据初始化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_Toc95470302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53D1A9B" w14:textId="6A7A34BE" w:rsidR="00CE324F" w:rsidRDefault="00CE324F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95470303" w:history="1">
            <w:r w:rsidRPr="00866136">
              <w:rPr>
                <w:rStyle w:val="af1"/>
                <w:rFonts w:cs="Book Antiqua"/>
                <w:bCs/>
                <w:snapToGrid w:val="0"/>
              </w:rPr>
              <w:t>2.5.4</w:t>
            </w:r>
            <w:r w:rsidRPr="00866136">
              <w:rPr>
                <w:rStyle w:val="af1"/>
              </w:rPr>
              <w:t xml:space="preserve"> </w:t>
            </w:r>
            <w:r w:rsidRPr="00866136">
              <w:rPr>
                <w:rStyle w:val="af1"/>
              </w:rPr>
              <w:t>构建网络模型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_Toc95470303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4328540" w14:textId="274D7EE1" w:rsidR="00CE324F" w:rsidRDefault="00CE324F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95470304" w:history="1">
            <w:r w:rsidRPr="00866136">
              <w:rPr>
                <w:rStyle w:val="af1"/>
                <w:rFonts w:cs="Book Antiqua"/>
                <w:bCs/>
                <w:snapToGrid w:val="0"/>
              </w:rPr>
              <w:t>2.5.5</w:t>
            </w:r>
            <w:r w:rsidRPr="00866136">
              <w:rPr>
                <w:rStyle w:val="af1"/>
              </w:rPr>
              <w:t xml:space="preserve"> </w:t>
            </w:r>
            <w:r w:rsidRPr="00866136">
              <w:rPr>
                <w:rStyle w:val="af1"/>
              </w:rPr>
              <w:t>模型训练与测试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_Toc95470304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112EB308" w14:textId="2A6F9FE2" w:rsidR="00CE324F" w:rsidRDefault="00CE324F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95470305" w:history="1">
            <w:r w:rsidRPr="00866136">
              <w:rPr>
                <w:rStyle w:val="af1"/>
                <w:rFonts w:cs="Book Antiqua"/>
                <w:bCs/>
                <w:snapToGrid w:val="0"/>
              </w:rPr>
              <w:t>2.5.6</w:t>
            </w:r>
            <w:r w:rsidRPr="00866136">
              <w:rPr>
                <w:rStyle w:val="af1"/>
              </w:rPr>
              <w:t xml:space="preserve"> </w:t>
            </w:r>
            <w:r w:rsidRPr="00866136">
              <w:rPr>
                <w:rStyle w:val="af1"/>
              </w:rPr>
              <w:t>模型优化与重新训练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_Toc95470305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4796F806" w14:textId="379839C7" w:rsidR="00CE324F" w:rsidRDefault="00CE324F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95470306" w:history="1">
            <w:r w:rsidRPr="00866136">
              <w:rPr>
                <w:rStyle w:val="af1"/>
                <w:rFonts w:cs="Book Antiqua"/>
                <w:bCs/>
                <w:snapToGrid w:val="0"/>
              </w:rPr>
              <w:t>2.5.7</w:t>
            </w:r>
            <w:r w:rsidRPr="00866136">
              <w:rPr>
                <w:rStyle w:val="af1"/>
              </w:rPr>
              <w:t xml:space="preserve"> </w:t>
            </w:r>
            <w:r w:rsidRPr="00866136">
              <w:rPr>
                <w:rStyle w:val="af1"/>
              </w:rPr>
              <w:t>模型测试与可视化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_Toc95470306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05B5C7EA" w14:textId="47022FCB" w:rsidR="00CE324F" w:rsidRDefault="00CE324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95470307" w:history="1">
            <w:r w:rsidRPr="00866136">
              <w:rPr>
                <w:rStyle w:val="af1"/>
                <w:rFonts w:cs="Book Antiqua"/>
                <w:snapToGrid w:val="0"/>
              </w:rPr>
              <w:t>2.6</w:t>
            </w:r>
            <w:r w:rsidRPr="00866136">
              <w:rPr>
                <w:rStyle w:val="af1"/>
              </w:rPr>
              <w:t xml:space="preserve"> </w:t>
            </w:r>
            <w:r w:rsidRPr="00866136">
              <w:rPr>
                <w:rStyle w:val="af1"/>
              </w:rPr>
              <w:t>实验总结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_Toc95470307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29C3054C" w14:textId="2EE6C2D2" w:rsidR="00CE324F" w:rsidRDefault="00CE324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95470308" w:history="1">
            <w:r w:rsidRPr="00866136">
              <w:rPr>
                <w:rStyle w:val="af1"/>
                <w:rFonts w:cs="Book Antiqua"/>
                <w:snapToGrid w:val="0"/>
              </w:rPr>
              <w:t>2.7</w:t>
            </w:r>
            <w:r w:rsidRPr="00866136">
              <w:rPr>
                <w:rStyle w:val="af1"/>
              </w:rPr>
              <w:t xml:space="preserve"> </w:t>
            </w:r>
            <w:r w:rsidRPr="00866136">
              <w:rPr>
                <w:rStyle w:val="af1"/>
              </w:rPr>
              <w:t>思考题汇总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_Toc95470308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39AEEB4F" w14:textId="6E387879" w:rsidR="00CE324F" w:rsidRDefault="00CE324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95470309" w:history="1">
            <w:r w:rsidRPr="00866136">
              <w:rPr>
                <w:rStyle w:val="af1"/>
                <w:rFonts w:cs="Book Antiqua"/>
                <w:snapToGrid w:val="0"/>
              </w:rPr>
              <w:t>2.8</w:t>
            </w:r>
            <w:r w:rsidRPr="00866136">
              <w:rPr>
                <w:rStyle w:val="af1"/>
              </w:rPr>
              <w:t xml:space="preserve"> </w:t>
            </w:r>
            <w:r w:rsidRPr="00866136">
              <w:rPr>
                <w:rStyle w:val="af1"/>
              </w:rPr>
              <w:t>开放题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_Toc95470309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1A1B1C95" w14:textId="2FD9AFAF" w:rsidR="00B81DEF" w:rsidRPr="009D4127" w:rsidRDefault="001B1484" w:rsidP="0020153C">
          <w:pPr>
            <w:rPr>
              <w:rFonts w:ascii="Huawei Sans" w:hAnsi="Huawei Sans"/>
              <w:lang w:val="zh-CN"/>
            </w:rPr>
          </w:pPr>
          <w:r>
            <w:rPr>
              <w:rFonts w:ascii="Huawei Sans" w:hAnsi="Huawei Sans" w:cs="Book Antiqua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0B048C6B" w14:textId="6455368F" w:rsidR="00002614" w:rsidRPr="009D4127" w:rsidRDefault="00002614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/>
          <w:lang w:val="zh-CN"/>
        </w:rPr>
      </w:pPr>
      <w:r w:rsidRPr="009D4127">
        <w:rPr>
          <w:rFonts w:ascii="Huawei Sans" w:hAnsi="Huawei Sans"/>
          <w:lang w:val="zh-CN"/>
        </w:rPr>
        <w:br w:type="page"/>
      </w:r>
    </w:p>
    <w:p w14:paraId="34985906" w14:textId="77777777" w:rsidR="00970FB9" w:rsidRPr="00970FB9" w:rsidRDefault="00970FB9" w:rsidP="00675D41">
      <w:pPr>
        <w:pStyle w:val="1"/>
      </w:pPr>
      <w:bookmarkStart w:id="10" w:name="_Toc66865718"/>
      <w:bookmarkStart w:id="11" w:name="_Toc95470291"/>
      <w:bookmarkStart w:id="12" w:name="_Toc466755571"/>
      <w:bookmarkEnd w:id="9"/>
      <w:bookmarkEnd w:id="8"/>
      <w:bookmarkEnd w:id="7"/>
      <w:bookmarkEnd w:id="6"/>
      <w:bookmarkEnd w:id="5"/>
      <w:bookmarkEnd w:id="4"/>
      <w:bookmarkEnd w:id="3"/>
      <w:bookmarkEnd w:id="2"/>
      <w:bookmarkEnd w:id="1"/>
      <w:bookmarkEnd w:id="0"/>
      <w:r w:rsidRPr="00970FB9">
        <w:lastRenderedPageBreak/>
        <w:t>实验介绍</w:t>
      </w:r>
      <w:bookmarkEnd w:id="10"/>
      <w:bookmarkEnd w:id="11"/>
    </w:p>
    <w:p w14:paraId="539C10BF" w14:textId="77777777" w:rsidR="00970FB9" w:rsidRPr="00970FB9" w:rsidRDefault="00970FB9" w:rsidP="00A4760B">
      <w:pPr>
        <w:pStyle w:val="1e"/>
      </w:pPr>
      <w:r w:rsidRPr="00970FB9">
        <w:rPr>
          <w:rFonts w:hint="eastAsia"/>
        </w:rPr>
        <w:t>计算机视觉，是计算机领域的重要研究对象，目前计算机视觉已经深度融合了人工智能的技术，尤其深度学习，在计算机视觉中起到了至关重要的作用。本章主要围绕计算机视觉当中的物体识别的模块进行介绍。本章实验难度分为初级和高级。</w:t>
      </w:r>
    </w:p>
    <w:p w14:paraId="253B59DD" w14:textId="5BEF101A" w:rsidR="00970FB9" w:rsidRPr="00970FB9" w:rsidRDefault="00970FB9" w:rsidP="00A4760B">
      <w:pPr>
        <w:pStyle w:val="1e"/>
      </w:pPr>
      <w:r w:rsidRPr="00970FB9">
        <w:rPr>
          <w:rFonts w:hint="eastAsia"/>
        </w:rPr>
        <w:t>初级实验：</w:t>
      </w:r>
      <w:r w:rsidR="008373AD" w:rsidRPr="008373AD">
        <w:t>CIFAR-10</w:t>
      </w:r>
      <w:r w:rsidR="008373AD" w:rsidRPr="008373AD">
        <w:t>分类任务</w:t>
      </w:r>
    </w:p>
    <w:p w14:paraId="3BC6B124" w14:textId="31FBE521" w:rsidR="00970FB9" w:rsidRPr="00970FB9" w:rsidRDefault="00970FB9" w:rsidP="00512070">
      <w:pPr>
        <w:keepNext/>
        <w:keepLines/>
        <w:numPr>
          <w:ilvl w:val="1"/>
          <w:numId w:val="13"/>
        </w:numPr>
        <w:spacing w:before="600"/>
        <w:outlineLvl w:val="1"/>
        <w:rPr>
          <w:rFonts w:ascii="Huawei Sans" w:hAnsi="Huawei Sans" w:cs="Book Antiqua"/>
          <w:bCs/>
          <w:noProof/>
          <w:sz w:val="36"/>
          <w:szCs w:val="36"/>
          <w:lang w:eastAsia="en-US"/>
        </w:rPr>
      </w:pPr>
      <w:bookmarkStart w:id="13" w:name="_Toc66865719"/>
      <w:bookmarkStart w:id="14" w:name="_Toc95470292"/>
      <w:r w:rsidRPr="00970FB9">
        <w:rPr>
          <w:rFonts w:ascii="Huawei Sans" w:hAnsi="Huawei Sans" w:cs="Book Antiqua" w:hint="eastAsia"/>
          <w:bCs/>
          <w:noProof/>
          <w:sz w:val="36"/>
          <w:szCs w:val="36"/>
          <w:lang w:eastAsia="en-US"/>
        </w:rPr>
        <w:t>实验目的</w:t>
      </w:r>
      <w:bookmarkEnd w:id="13"/>
      <w:bookmarkEnd w:id="14"/>
    </w:p>
    <w:p w14:paraId="508686D2" w14:textId="008D6C6D" w:rsidR="00970FB9" w:rsidRPr="00970FB9" w:rsidRDefault="00970FB9" w:rsidP="00A4760B">
      <w:pPr>
        <w:pStyle w:val="1e"/>
      </w:pPr>
      <w:r w:rsidRPr="00970FB9">
        <w:rPr>
          <w:rFonts w:hint="eastAsia"/>
        </w:rPr>
        <w:t>本章实验的主要目的是掌握计算机视觉中物体识别相关基础知识点，了解物体识别中的图像识别与视频识别，同时掌握深度学习相关基础知识，尤其是卷积神经网络。</w:t>
      </w:r>
      <w:r w:rsidRPr="00970FB9">
        <w:t>掌握不同相关的物体识别中比较成熟的物体识别网络的设计原理</w:t>
      </w:r>
      <w:r w:rsidRPr="00970FB9">
        <w:rPr>
          <w:rFonts w:hint="eastAsia"/>
        </w:rPr>
        <w:t>，</w:t>
      </w:r>
      <w:r w:rsidRPr="00970FB9">
        <w:t>熟悉使用</w:t>
      </w:r>
      <w:proofErr w:type="spellStart"/>
      <w:r w:rsidR="00020920">
        <w:t>MindS</w:t>
      </w:r>
      <w:r w:rsidRPr="00970FB9">
        <w:t>pore</w:t>
      </w:r>
      <w:proofErr w:type="spellEnd"/>
      <w:r w:rsidRPr="00970FB9">
        <w:t>深度学习框架</w:t>
      </w:r>
      <w:r w:rsidRPr="00970FB9">
        <w:rPr>
          <w:rFonts w:hint="eastAsia"/>
        </w:rPr>
        <w:t>。</w:t>
      </w:r>
      <w:r w:rsidRPr="00970FB9">
        <w:t xml:space="preserve"> </w:t>
      </w:r>
    </w:p>
    <w:p w14:paraId="53EF10D6" w14:textId="20BB76A3" w:rsidR="00970FB9" w:rsidRPr="00970FB9" w:rsidRDefault="00970FB9" w:rsidP="00512070">
      <w:pPr>
        <w:keepNext/>
        <w:keepLines/>
        <w:numPr>
          <w:ilvl w:val="1"/>
          <w:numId w:val="13"/>
        </w:numPr>
        <w:spacing w:before="600"/>
        <w:outlineLvl w:val="1"/>
        <w:rPr>
          <w:rFonts w:ascii="Huawei Sans" w:hAnsi="Huawei Sans" w:cs="Book Antiqua"/>
          <w:bCs/>
          <w:noProof/>
          <w:sz w:val="36"/>
          <w:szCs w:val="36"/>
          <w:lang w:eastAsia="en-US"/>
        </w:rPr>
      </w:pPr>
      <w:bookmarkStart w:id="15" w:name="_Toc66865720"/>
      <w:bookmarkStart w:id="16" w:name="_Toc95470293"/>
      <w:r w:rsidRPr="00970FB9">
        <w:rPr>
          <w:rFonts w:ascii="Huawei Sans" w:hAnsi="Huawei Sans" w:cs="Book Antiqua" w:hint="eastAsia"/>
          <w:bCs/>
          <w:noProof/>
          <w:sz w:val="36"/>
          <w:szCs w:val="36"/>
          <w:lang w:eastAsia="en-US"/>
        </w:rPr>
        <w:t>实验清单</w:t>
      </w:r>
      <w:bookmarkEnd w:id="15"/>
      <w:bookmarkEnd w:id="16"/>
    </w:p>
    <w:tbl>
      <w:tblPr>
        <w:tblStyle w:val="V30"/>
        <w:tblW w:w="8603" w:type="dxa"/>
        <w:jc w:val="center"/>
        <w:tblInd w:w="0" w:type="dxa"/>
        <w:tblLook w:val="04A0" w:firstRow="1" w:lastRow="0" w:firstColumn="1" w:lastColumn="0" w:noHBand="0" w:noVBand="1"/>
      </w:tblPr>
      <w:tblGrid>
        <w:gridCol w:w="1913"/>
        <w:gridCol w:w="2652"/>
        <w:gridCol w:w="697"/>
        <w:gridCol w:w="1700"/>
        <w:gridCol w:w="1641"/>
      </w:tblGrid>
      <w:tr w:rsidR="00970FB9" w:rsidRPr="00970FB9" w14:paraId="10C3A7CE" w14:textId="77777777" w:rsidTr="00322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3" w:type="dxa"/>
          </w:tcPr>
          <w:p w14:paraId="1565C6D3" w14:textId="77777777" w:rsidR="00970FB9" w:rsidRPr="00970FB9" w:rsidRDefault="00970FB9" w:rsidP="003222C5">
            <w:pPr>
              <w:pStyle w:val="5a"/>
            </w:pPr>
            <w:r w:rsidRPr="00970FB9">
              <w:rPr>
                <w:rFonts w:hint="eastAsia"/>
              </w:rPr>
              <w:t>实验</w:t>
            </w:r>
          </w:p>
        </w:tc>
        <w:tc>
          <w:tcPr>
            <w:tcW w:w="2652" w:type="dxa"/>
          </w:tcPr>
          <w:p w14:paraId="7C894166" w14:textId="77777777" w:rsidR="00970FB9" w:rsidRPr="00970FB9" w:rsidRDefault="00970FB9" w:rsidP="003222C5">
            <w:pPr>
              <w:pStyle w:val="5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0FB9">
              <w:rPr>
                <w:rFonts w:hint="eastAsia"/>
              </w:rPr>
              <w:t>简述</w:t>
            </w:r>
          </w:p>
        </w:tc>
        <w:tc>
          <w:tcPr>
            <w:tcW w:w="697" w:type="dxa"/>
          </w:tcPr>
          <w:p w14:paraId="389EE176" w14:textId="77777777" w:rsidR="00970FB9" w:rsidRPr="00970FB9" w:rsidRDefault="00970FB9" w:rsidP="003222C5">
            <w:pPr>
              <w:pStyle w:val="5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0FB9">
              <w:rPr>
                <w:rFonts w:hint="eastAsia"/>
              </w:rPr>
              <w:t>难度</w:t>
            </w:r>
          </w:p>
        </w:tc>
        <w:tc>
          <w:tcPr>
            <w:tcW w:w="1700" w:type="dxa"/>
          </w:tcPr>
          <w:p w14:paraId="423C4C00" w14:textId="77777777" w:rsidR="00970FB9" w:rsidRPr="00970FB9" w:rsidRDefault="00970FB9" w:rsidP="003222C5">
            <w:pPr>
              <w:pStyle w:val="5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0FB9">
              <w:rPr>
                <w:rFonts w:hint="eastAsia"/>
              </w:rPr>
              <w:t>软件环境</w:t>
            </w:r>
          </w:p>
        </w:tc>
        <w:tc>
          <w:tcPr>
            <w:tcW w:w="1641" w:type="dxa"/>
          </w:tcPr>
          <w:p w14:paraId="1E3C7791" w14:textId="77777777" w:rsidR="00970FB9" w:rsidRPr="00970FB9" w:rsidRDefault="00970FB9" w:rsidP="003222C5">
            <w:pPr>
              <w:pStyle w:val="5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0FB9">
              <w:rPr>
                <w:rFonts w:hint="eastAsia"/>
              </w:rPr>
              <w:t>开发环境</w:t>
            </w:r>
          </w:p>
        </w:tc>
      </w:tr>
      <w:tr w:rsidR="008373AD" w:rsidRPr="00970FB9" w14:paraId="2695EDFE" w14:textId="77777777" w:rsidTr="003222C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3" w:type="dxa"/>
          </w:tcPr>
          <w:p w14:paraId="3D09512B" w14:textId="122E3BA3" w:rsidR="008373AD" w:rsidRPr="00970FB9" w:rsidRDefault="008373AD" w:rsidP="003222C5">
            <w:pPr>
              <w:pStyle w:val="5a"/>
            </w:pPr>
            <w:r w:rsidRPr="004D3C3A">
              <w:t>CIFAR-10</w:t>
            </w:r>
            <w:r w:rsidRPr="004D3C3A">
              <w:t>分类任务</w:t>
            </w:r>
          </w:p>
        </w:tc>
        <w:tc>
          <w:tcPr>
            <w:tcW w:w="2652" w:type="dxa"/>
          </w:tcPr>
          <w:p w14:paraId="297BB577" w14:textId="465BFD66" w:rsidR="008373AD" w:rsidRPr="00970FB9" w:rsidRDefault="008373AD" w:rsidP="003222C5">
            <w:pPr>
              <w:pStyle w:val="5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970FB9">
              <w:rPr>
                <w:rFonts w:hint="eastAsia"/>
                <w:sz w:val="20"/>
              </w:rPr>
              <w:t>基于</w:t>
            </w:r>
            <w:r w:rsidRPr="00970FB9">
              <w:rPr>
                <w:sz w:val="20"/>
              </w:rPr>
              <w:t>cifar10</w:t>
            </w:r>
            <w:r w:rsidRPr="00970FB9">
              <w:rPr>
                <w:sz w:val="20"/>
              </w:rPr>
              <w:t>数据集，使用</w:t>
            </w:r>
            <w:proofErr w:type="spellStart"/>
            <w:r w:rsidRPr="00970FB9">
              <w:rPr>
                <w:sz w:val="20"/>
              </w:rPr>
              <w:t>MindSpore</w:t>
            </w:r>
            <w:proofErr w:type="spellEnd"/>
            <w:r w:rsidRPr="00970FB9">
              <w:rPr>
                <w:sz w:val="20"/>
              </w:rPr>
              <w:t>和</w:t>
            </w:r>
            <w:r w:rsidRPr="00970FB9">
              <w:rPr>
                <w:sz w:val="20"/>
              </w:rPr>
              <w:t>Ascend</w:t>
            </w:r>
            <w:r w:rsidRPr="00970FB9">
              <w:rPr>
                <w:sz w:val="20"/>
              </w:rPr>
              <w:t>芯片，实现图像分类</w:t>
            </w:r>
            <w:r w:rsidRPr="00970FB9">
              <w:rPr>
                <w:rFonts w:hint="eastAsia"/>
                <w:sz w:val="20"/>
              </w:rPr>
              <w:t>。</w:t>
            </w:r>
          </w:p>
        </w:tc>
        <w:tc>
          <w:tcPr>
            <w:tcW w:w="697" w:type="dxa"/>
          </w:tcPr>
          <w:p w14:paraId="09ED5DB7" w14:textId="0EA3D43E" w:rsidR="008373AD" w:rsidRPr="00970FB9" w:rsidRDefault="008373AD" w:rsidP="003222C5">
            <w:pPr>
              <w:pStyle w:val="5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0FB9">
              <w:rPr>
                <w:rFonts w:hint="eastAsia"/>
              </w:rPr>
              <w:t>初级</w:t>
            </w:r>
          </w:p>
        </w:tc>
        <w:tc>
          <w:tcPr>
            <w:tcW w:w="1700" w:type="dxa"/>
          </w:tcPr>
          <w:p w14:paraId="7230F3E5" w14:textId="30BE8317" w:rsidR="008373AD" w:rsidRPr="00970FB9" w:rsidRDefault="00C87457" w:rsidP="003222C5">
            <w:pPr>
              <w:pStyle w:val="5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MindSpore1.5</w:t>
            </w:r>
          </w:p>
        </w:tc>
        <w:tc>
          <w:tcPr>
            <w:tcW w:w="1641" w:type="dxa"/>
          </w:tcPr>
          <w:p w14:paraId="162BBA47" w14:textId="5DD98F50" w:rsidR="008373AD" w:rsidRPr="00970FB9" w:rsidRDefault="008373AD" w:rsidP="003222C5">
            <w:pPr>
              <w:pStyle w:val="5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ModelArts</w:t>
            </w:r>
            <w:proofErr w:type="spellEnd"/>
          </w:p>
        </w:tc>
      </w:tr>
    </w:tbl>
    <w:p w14:paraId="7D49A23D" w14:textId="77777777" w:rsidR="00575DF7" w:rsidRDefault="00575DF7" w:rsidP="00A4760B">
      <w:pPr>
        <w:pStyle w:val="1e"/>
      </w:pPr>
    </w:p>
    <w:p w14:paraId="0CE1F47A" w14:textId="77777777" w:rsidR="00575DF7" w:rsidRDefault="00575DF7" w:rsidP="00A4760B">
      <w:pPr>
        <w:pStyle w:val="1e"/>
      </w:pPr>
    </w:p>
    <w:p w14:paraId="536C989A" w14:textId="77777777" w:rsidR="00575DF7" w:rsidRDefault="00575DF7" w:rsidP="00A4760B">
      <w:pPr>
        <w:pStyle w:val="1e"/>
      </w:pPr>
    </w:p>
    <w:p w14:paraId="27546738" w14:textId="12B2A6C6" w:rsidR="00970FB9" w:rsidRPr="00EC2972" w:rsidRDefault="008373AD" w:rsidP="008373AD">
      <w:pPr>
        <w:pStyle w:val="1"/>
      </w:pPr>
      <w:bookmarkStart w:id="17" w:name="_Toc95470294"/>
      <w:r w:rsidRPr="008373AD">
        <w:lastRenderedPageBreak/>
        <w:t>CIFAR-10</w:t>
      </w:r>
      <w:r w:rsidRPr="008373AD">
        <w:t>分类任务</w:t>
      </w:r>
      <w:bookmarkEnd w:id="17"/>
    </w:p>
    <w:p w14:paraId="6C089DCB" w14:textId="77777777" w:rsidR="00970FB9" w:rsidRPr="00EC2972" w:rsidRDefault="00970FB9" w:rsidP="00512070">
      <w:pPr>
        <w:pStyle w:val="2"/>
      </w:pPr>
      <w:bookmarkStart w:id="18" w:name="header-n3"/>
      <w:bookmarkStart w:id="19" w:name="_Toc48309255"/>
      <w:bookmarkStart w:id="20" w:name="_Toc66865722"/>
      <w:bookmarkStart w:id="21" w:name="_Toc95470295"/>
      <w:r w:rsidRPr="00EC2972">
        <w:t>实验介绍</w:t>
      </w:r>
      <w:bookmarkEnd w:id="18"/>
      <w:bookmarkEnd w:id="19"/>
      <w:bookmarkEnd w:id="20"/>
      <w:bookmarkEnd w:id="21"/>
    </w:p>
    <w:p w14:paraId="219A5568" w14:textId="047C1291" w:rsidR="00970FB9" w:rsidRPr="00EC2972" w:rsidRDefault="00970FB9" w:rsidP="00A4760B">
      <w:pPr>
        <w:pStyle w:val="1e"/>
      </w:pPr>
      <w:r w:rsidRPr="00EC2972">
        <w:t>图像中存在大量信息，所谓一图</w:t>
      </w:r>
      <w:r w:rsidR="00DD3238">
        <w:rPr>
          <w:rFonts w:hint="eastAsia"/>
        </w:rPr>
        <w:t>胜</w:t>
      </w:r>
      <w:r w:rsidRPr="00EC2972">
        <w:t>千言，就是在表达这个意思。在众多图像处理中，对图像进行分类将是最基本的任务。本实验将利用卷积神经网络进行手写体识别，实验中使用深度学习框架</w:t>
      </w:r>
      <w:proofErr w:type="spellStart"/>
      <w:r w:rsidRPr="00EC2972">
        <w:t>Mindspore</w:t>
      </w:r>
      <w:proofErr w:type="spellEnd"/>
      <w:r w:rsidRPr="00EC2972">
        <w:t>构建卷积神经网络模型解决图像分类问题。</w:t>
      </w:r>
      <w:r w:rsidRPr="00EC2972">
        <w:br/>
      </w:r>
      <w:r w:rsidRPr="00EC2972">
        <w:t>实验使用的数据集是</w:t>
      </w:r>
      <w:r w:rsidRPr="00EC2972">
        <w:t>CIFAR-10</w:t>
      </w:r>
      <w:r w:rsidRPr="00EC2972">
        <w:t>，</w:t>
      </w:r>
      <w:r w:rsidRPr="00EC2972">
        <w:t>CIFAR-10</w:t>
      </w:r>
      <w:r w:rsidRPr="00EC2972">
        <w:t>数据集由</w:t>
      </w:r>
      <w:r w:rsidRPr="00EC2972">
        <w:t>10</w:t>
      </w:r>
      <w:r w:rsidRPr="00EC2972">
        <w:t>个类的</w:t>
      </w:r>
      <w:r w:rsidRPr="00EC2972">
        <w:t>60000</w:t>
      </w:r>
      <w:r w:rsidRPr="00EC2972">
        <w:t>个</w:t>
      </w:r>
      <w:r w:rsidRPr="00EC2972">
        <w:t>32x32</w:t>
      </w:r>
      <w:r w:rsidRPr="00EC2972">
        <w:t>彩色图像组成，每个类有</w:t>
      </w:r>
      <w:r w:rsidRPr="00EC2972">
        <w:t>6000</w:t>
      </w:r>
      <w:r w:rsidRPr="00EC2972">
        <w:t>个图像。有</w:t>
      </w:r>
      <w:r w:rsidRPr="00EC2972">
        <w:t>50000</w:t>
      </w:r>
      <w:r w:rsidRPr="00EC2972">
        <w:t>个训练图像和</w:t>
      </w:r>
      <w:r w:rsidRPr="00EC2972">
        <w:t>10000</w:t>
      </w:r>
      <w:r w:rsidRPr="00EC2972">
        <w:t>个测试图像，学员们将通过本实验理解</w:t>
      </w:r>
      <w:r w:rsidR="00115397">
        <w:rPr>
          <w:rFonts w:hint="eastAsia"/>
        </w:rPr>
        <w:t>物体</w:t>
      </w:r>
      <w:r w:rsidRPr="00EC2972">
        <w:t>识别</w:t>
      </w:r>
      <w:r w:rsidR="00D365C1">
        <w:rPr>
          <w:rFonts w:hint="eastAsia"/>
        </w:rPr>
        <w:t>的</w:t>
      </w:r>
      <w:r w:rsidR="00D365C1" w:rsidRPr="00EC2972">
        <w:t>基本</w:t>
      </w:r>
      <w:r w:rsidR="00D365C1">
        <w:rPr>
          <w:rFonts w:hint="eastAsia"/>
        </w:rPr>
        <w:t>知识</w:t>
      </w:r>
      <w:r w:rsidRPr="00EC2972">
        <w:t>。</w:t>
      </w:r>
    </w:p>
    <w:p w14:paraId="38CB368C" w14:textId="5BBAB9DE" w:rsidR="00970FB9" w:rsidRPr="00EC2972" w:rsidRDefault="00970FB9" w:rsidP="00512070">
      <w:pPr>
        <w:pStyle w:val="2"/>
      </w:pPr>
      <w:bookmarkStart w:id="22" w:name="_Toc48309256"/>
      <w:bookmarkStart w:id="23" w:name="_Toc66865723"/>
      <w:bookmarkStart w:id="24" w:name="_Toc95470296"/>
      <w:r>
        <w:t>实验环境要求</w:t>
      </w:r>
      <w:bookmarkEnd w:id="22"/>
      <w:bookmarkEnd w:id="23"/>
      <w:bookmarkEnd w:id="24"/>
    </w:p>
    <w:p w14:paraId="66F86270" w14:textId="77777777" w:rsidR="00970FB9" w:rsidRPr="00EC2972" w:rsidRDefault="00970FB9" w:rsidP="00A4760B">
      <w:pPr>
        <w:pStyle w:val="1e"/>
      </w:pPr>
      <w:r w:rsidRPr="00EC2972">
        <w:t>Python 3.7.5</w:t>
      </w:r>
    </w:p>
    <w:p w14:paraId="61E54AC3" w14:textId="17B7C6CD" w:rsidR="00970FB9" w:rsidRPr="00EC2972" w:rsidRDefault="008373AD" w:rsidP="00A4760B">
      <w:pPr>
        <w:pStyle w:val="1e"/>
      </w:pPr>
      <w:proofErr w:type="spellStart"/>
      <w:r>
        <w:t>Mindspore</w:t>
      </w:r>
      <w:proofErr w:type="spellEnd"/>
      <w:r>
        <w:t xml:space="preserve"> 1.</w:t>
      </w:r>
      <w:r w:rsidR="00582019">
        <w:t>5</w:t>
      </w:r>
    </w:p>
    <w:p w14:paraId="34720025" w14:textId="77777777" w:rsidR="00970FB9" w:rsidRPr="00EC2972" w:rsidRDefault="00970FB9" w:rsidP="00A4760B">
      <w:pPr>
        <w:pStyle w:val="1e"/>
      </w:pPr>
      <w:r w:rsidRPr="00EC2972">
        <w:t>Matplotlib 3.2.2</w:t>
      </w:r>
    </w:p>
    <w:p w14:paraId="147C5519" w14:textId="77777777" w:rsidR="00970FB9" w:rsidRPr="00EC2972" w:rsidRDefault="00970FB9" w:rsidP="00A4760B">
      <w:pPr>
        <w:pStyle w:val="1e"/>
      </w:pPr>
      <w:proofErr w:type="spellStart"/>
      <w:r w:rsidRPr="00EC2972">
        <w:t>Numpy</w:t>
      </w:r>
      <w:proofErr w:type="spellEnd"/>
      <w:r w:rsidRPr="00EC2972">
        <w:t xml:space="preserve"> 1.18.5</w:t>
      </w:r>
    </w:p>
    <w:p w14:paraId="00D968C4" w14:textId="51DC4922" w:rsidR="00970FB9" w:rsidRPr="00EC2972" w:rsidRDefault="00970FB9" w:rsidP="00512070">
      <w:pPr>
        <w:pStyle w:val="2"/>
      </w:pPr>
      <w:bookmarkStart w:id="25" w:name="header-n49"/>
      <w:bookmarkStart w:id="26" w:name="_Toc48309257"/>
      <w:bookmarkStart w:id="27" w:name="_Toc66865724"/>
      <w:bookmarkStart w:id="28" w:name="_Toc95470297"/>
      <w:r w:rsidRPr="00EC2972">
        <w:t>实验目的</w:t>
      </w:r>
      <w:bookmarkEnd w:id="25"/>
      <w:bookmarkEnd w:id="26"/>
      <w:bookmarkEnd w:id="27"/>
      <w:bookmarkEnd w:id="28"/>
    </w:p>
    <w:p w14:paraId="2F94E206" w14:textId="4F5330E2" w:rsidR="00970FB9" w:rsidRPr="00EC2972" w:rsidRDefault="00970FB9" w:rsidP="00A4760B">
      <w:pPr>
        <w:pStyle w:val="1e"/>
      </w:pPr>
      <w:r w:rsidRPr="00EC2972">
        <w:t>加强对基于</w:t>
      </w:r>
      <w:proofErr w:type="spellStart"/>
      <w:r w:rsidRPr="00EC2972">
        <w:t>Mindspore</w:t>
      </w:r>
      <w:proofErr w:type="spellEnd"/>
      <w:r w:rsidRPr="00EC2972">
        <w:t>的神经网络模型构建流程的理解</w:t>
      </w:r>
      <w:r w:rsidR="00F10309">
        <w:rPr>
          <w:rFonts w:hint="eastAsia"/>
        </w:rPr>
        <w:t>。</w:t>
      </w:r>
    </w:p>
    <w:p w14:paraId="7DAFCA35" w14:textId="1409E418" w:rsidR="00970FB9" w:rsidRPr="00EC2972" w:rsidRDefault="00970FB9" w:rsidP="00A4760B">
      <w:pPr>
        <w:pStyle w:val="1e"/>
      </w:pPr>
      <w:r w:rsidRPr="00EC2972">
        <w:t>掌握如何用</w:t>
      </w:r>
      <w:proofErr w:type="spellStart"/>
      <w:r w:rsidRPr="00EC2972">
        <w:t>Mindspore</w:t>
      </w:r>
      <w:proofErr w:type="spellEnd"/>
      <w:r w:rsidRPr="00EC2972">
        <w:t>实现卷积神经网络的构建</w:t>
      </w:r>
      <w:r w:rsidR="00F10309">
        <w:rPr>
          <w:rFonts w:hint="eastAsia"/>
        </w:rPr>
        <w:t>。</w:t>
      </w:r>
    </w:p>
    <w:p w14:paraId="5BED4A47" w14:textId="0EC3E0FD" w:rsidR="00970FB9" w:rsidRPr="00EC2972" w:rsidRDefault="00970FB9" w:rsidP="00A4760B">
      <w:pPr>
        <w:pStyle w:val="1e"/>
      </w:pPr>
      <w:r w:rsidRPr="00EC2972">
        <w:t>学会利用</w:t>
      </w:r>
      <w:r w:rsidRPr="00EC2972">
        <w:t>checkpoint</w:t>
      </w:r>
      <w:r w:rsidRPr="00EC2972">
        <w:t>函数保存模型参数</w:t>
      </w:r>
      <w:r w:rsidR="00F10309">
        <w:rPr>
          <w:rFonts w:hint="eastAsia"/>
        </w:rPr>
        <w:t>。</w:t>
      </w:r>
    </w:p>
    <w:p w14:paraId="39476122" w14:textId="60ED1012" w:rsidR="00970FB9" w:rsidRPr="00EC2972" w:rsidRDefault="00970FB9" w:rsidP="00A4760B">
      <w:pPr>
        <w:pStyle w:val="1e"/>
      </w:pPr>
      <w:r w:rsidRPr="00EC2972">
        <w:t>掌握如何利用模型预测单张图像的分类结果</w:t>
      </w:r>
      <w:r w:rsidR="00F10309">
        <w:rPr>
          <w:rFonts w:hint="eastAsia"/>
        </w:rPr>
        <w:t>。</w:t>
      </w:r>
    </w:p>
    <w:p w14:paraId="026618F1" w14:textId="77777777" w:rsidR="00970FB9" w:rsidRPr="00EC2972" w:rsidRDefault="00970FB9" w:rsidP="00512070">
      <w:pPr>
        <w:pStyle w:val="2"/>
      </w:pPr>
      <w:bookmarkStart w:id="29" w:name="header-n16"/>
      <w:bookmarkStart w:id="30" w:name="_Toc48309258"/>
      <w:bookmarkStart w:id="31" w:name="_Toc66865725"/>
      <w:bookmarkStart w:id="32" w:name="_Toc95470298"/>
      <w:bookmarkStart w:id="33" w:name="header-n60"/>
      <w:r w:rsidRPr="00EC2972">
        <w:lastRenderedPageBreak/>
        <w:t>实验总体设计</w:t>
      </w:r>
      <w:bookmarkEnd w:id="29"/>
      <w:bookmarkEnd w:id="30"/>
      <w:bookmarkEnd w:id="31"/>
      <w:bookmarkEnd w:id="32"/>
    </w:p>
    <w:p w14:paraId="21D782E2" w14:textId="77777777" w:rsidR="00970FB9" w:rsidRPr="00EC2972" w:rsidRDefault="00970FB9" w:rsidP="00A4760B">
      <w:pPr>
        <w:pStyle w:val="1e"/>
        <w:rPr>
          <w:lang w:eastAsia="en-US"/>
        </w:rPr>
      </w:pPr>
      <w:r w:rsidRPr="00EC2972">
        <w:rPr>
          <w:noProof/>
        </w:rPr>
        <w:drawing>
          <wp:inline distT="0" distB="0" distL="0" distR="0" wp14:anchorId="39DAECF1" wp14:editId="20C56136">
            <wp:extent cx="4480560" cy="2621280"/>
            <wp:effectExtent l="38100" t="0" r="66040" b="7620"/>
            <wp:docPr id="12" name="图示 1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</wp:inline>
        </w:drawing>
      </w:r>
    </w:p>
    <w:p w14:paraId="63C4EDD2" w14:textId="520DD60C" w:rsidR="00970FB9" w:rsidRPr="00EC2972" w:rsidRDefault="00970FB9" w:rsidP="00512070">
      <w:pPr>
        <w:pStyle w:val="2"/>
        <w:rPr>
          <w:lang w:eastAsia="zh-CN"/>
        </w:rPr>
      </w:pPr>
      <w:bookmarkStart w:id="34" w:name="_Toc48309259"/>
      <w:bookmarkStart w:id="35" w:name="_Toc66865726"/>
      <w:bookmarkStart w:id="36" w:name="_Toc95470299"/>
      <w:r w:rsidRPr="00EC2972">
        <w:rPr>
          <w:lang w:eastAsia="zh-CN"/>
        </w:rPr>
        <w:t>实验</w:t>
      </w:r>
      <w:bookmarkEnd w:id="33"/>
      <w:r w:rsidRPr="00EC2972">
        <w:rPr>
          <w:rFonts w:hint="eastAsia"/>
          <w:lang w:eastAsia="zh-CN"/>
        </w:rPr>
        <w:t>过程</w:t>
      </w:r>
      <w:bookmarkEnd w:id="34"/>
      <w:bookmarkEnd w:id="35"/>
      <w:bookmarkEnd w:id="36"/>
    </w:p>
    <w:p w14:paraId="1DD66D5E" w14:textId="77777777" w:rsidR="00E9192B" w:rsidRPr="00E9192B" w:rsidRDefault="00E9192B" w:rsidP="00512070">
      <w:pPr>
        <w:keepNext/>
        <w:keepLines/>
        <w:numPr>
          <w:ilvl w:val="2"/>
          <w:numId w:val="13"/>
        </w:numPr>
        <w:spacing w:before="200"/>
        <w:outlineLvl w:val="2"/>
        <w:rPr>
          <w:rFonts w:ascii="Huawei Sans" w:hAnsi="Huawei Sans"/>
          <w:noProof/>
          <w:color w:val="FF0000"/>
        </w:rPr>
      </w:pPr>
      <w:bookmarkStart w:id="37" w:name="_Toc66691218"/>
      <w:bookmarkStart w:id="38" w:name="_Toc95470300"/>
      <w:r w:rsidRPr="00E9192B">
        <w:rPr>
          <w:rFonts w:ascii="Huawei Sans" w:hAnsi="Huawei Sans" w:hint="eastAsia"/>
          <w:noProof/>
        </w:rPr>
        <w:t>创建华为云</w:t>
      </w:r>
      <w:r w:rsidRPr="00E9192B">
        <w:rPr>
          <w:rFonts w:ascii="Huawei Sans" w:hAnsi="Huawei Sans" w:hint="eastAsia"/>
          <w:noProof/>
        </w:rPr>
        <w:t>Notebook</w:t>
      </w:r>
      <w:bookmarkEnd w:id="37"/>
      <w:bookmarkEnd w:id="38"/>
    </w:p>
    <w:p w14:paraId="462E70DC" w14:textId="2EC68751" w:rsidR="00E9192B" w:rsidRPr="00E9192B" w:rsidRDefault="00E9192B" w:rsidP="00C33452">
      <w:pPr>
        <w:pStyle w:val="30"/>
      </w:pPr>
      <w:r w:rsidRPr="00E9192B">
        <w:rPr>
          <w:rFonts w:hint="eastAsia"/>
        </w:rPr>
        <w:t>进入</w:t>
      </w:r>
      <w:proofErr w:type="spellStart"/>
      <w:r w:rsidRPr="00E9192B">
        <w:rPr>
          <w:rFonts w:hint="eastAsia"/>
        </w:rPr>
        <w:t>Modelarts</w:t>
      </w:r>
      <w:proofErr w:type="spellEnd"/>
      <w:r w:rsidRPr="00E9192B">
        <w:rPr>
          <w:rFonts w:hint="eastAsia"/>
        </w:rPr>
        <w:t>，选择</w:t>
      </w:r>
      <w:r w:rsidRPr="00E9192B">
        <w:rPr>
          <w:rFonts w:hint="eastAsia"/>
        </w:rPr>
        <w:t>Notebook</w:t>
      </w:r>
    </w:p>
    <w:p w14:paraId="7EAC8D39" w14:textId="77777777" w:rsidR="00E9192B" w:rsidRPr="00E9192B" w:rsidRDefault="00E9192B" w:rsidP="00A4760B">
      <w:pPr>
        <w:pStyle w:val="1e"/>
      </w:pPr>
      <w:r w:rsidRPr="00E9192B">
        <w:rPr>
          <w:rFonts w:hint="eastAsia"/>
        </w:rPr>
        <w:t>在华为云主页搜索</w:t>
      </w:r>
      <w:proofErr w:type="spellStart"/>
      <w:r w:rsidRPr="00E9192B">
        <w:rPr>
          <w:rFonts w:hint="eastAsia"/>
        </w:rPr>
        <w:t>Modelarts</w:t>
      </w:r>
      <w:proofErr w:type="spellEnd"/>
      <w:r w:rsidRPr="00E9192B">
        <w:rPr>
          <w:rFonts w:hint="eastAsia"/>
        </w:rPr>
        <w:t>并点击“进入控制台”，或者通过以下网址进入：</w:t>
      </w:r>
    </w:p>
    <w:p w14:paraId="3CB2B3BA" w14:textId="6C286085" w:rsidR="00E9192B" w:rsidRPr="00E9192B" w:rsidRDefault="00CC1FA6" w:rsidP="00A4760B">
      <w:pPr>
        <w:pStyle w:val="1e"/>
      </w:pPr>
      <w:hyperlink r:id="rId21" w:anchor="/dashboard" w:history="1">
        <w:r w:rsidRPr="003B0C49">
          <w:rPr>
            <w:rStyle w:val="af1"/>
          </w:rPr>
          <w:t>https://console.huaweicloud.com/modelarts/?region=cn-north-4#/dashboard</w:t>
        </w:r>
      </w:hyperlink>
      <w:r>
        <w:t xml:space="preserve"> </w:t>
      </w:r>
    </w:p>
    <w:p w14:paraId="2EA5AF54" w14:textId="77777777" w:rsidR="00E9192B" w:rsidRPr="00E9192B" w:rsidRDefault="00E9192B" w:rsidP="00A4760B">
      <w:pPr>
        <w:pStyle w:val="1e"/>
      </w:pPr>
      <w:r w:rsidRPr="00E9192B">
        <w:t>点击左侧导航栏的</w:t>
      </w:r>
      <w:r w:rsidRPr="00E9192B">
        <w:rPr>
          <w:rFonts w:hint="eastAsia"/>
        </w:rPr>
        <w:t>“开发环境”，</w:t>
      </w:r>
      <w:r w:rsidRPr="00E9192B">
        <w:t>选择</w:t>
      </w:r>
      <w:r w:rsidRPr="00E9192B">
        <w:rPr>
          <w:rFonts w:hint="eastAsia"/>
        </w:rPr>
        <w:t>“</w:t>
      </w:r>
      <w:r w:rsidRPr="00E9192B">
        <w:t>Notebook</w:t>
      </w:r>
      <w:r w:rsidRPr="00E9192B">
        <w:rPr>
          <w:rFonts w:hint="eastAsia"/>
        </w:rPr>
        <w:t>”。</w:t>
      </w:r>
    </w:p>
    <w:p w14:paraId="2543EB4E" w14:textId="77777777" w:rsidR="00E9192B" w:rsidRDefault="00E9192B" w:rsidP="006B7149">
      <w:pPr>
        <w:topLinePunct w:val="0"/>
        <w:adjustRightInd/>
        <w:ind w:left="1021" w:firstLine="239"/>
        <w:jc w:val="center"/>
        <w:rPr>
          <w:rFonts w:ascii="Cambria Math" w:hAnsi="Cambria Math"/>
          <w:sz w:val="21"/>
        </w:rPr>
      </w:pPr>
      <w:r w:rsidRPr="00E9192B">
        <w:rPr>
          <w:rFonts w:ascii="Cambria Math" w:hAnsi="Cambria Math"/>
          <w:noProof/>
          <w:sz w:val="21"/>
        </w:rPr>
        <w:drawing>
          <wp:inline distT="0" distB="0" distL="0" distR="0" wp14:anchorId="0E08077E" wp14:editId="0D8BFF64">
            <wp:extent cx="5165829" cy="2152650"/>
            <wp:effectExtent l="19050" t="19050" r="15875" b="19050"/>
            <wp:docPr id="55" name="图片 55" descr="C:\Users\cWX860201\Desktop\屏幕截图 2021-03-12 1024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WX860201\Desktop\屏幕截图 2021-03-12 102400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41" cy="21560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03A7EDA" w14:textId="77777777" w:rsidR="008D4C34" w:rsidRDefault="008D4C34" w:rsidP="008D4C34">
      <w:pPr>
        <w:topLinePunct w:val="0"/>
        <w:adjustRightInd/>
        <w:ind w:left="1021" w:firstLine="239"/>
        <w:rPr>
          <w:rFonts w:ascii="Cambria Math" w:hAnsi="Cambria Math" w:hint="eastAsia"/>
          <w:sz w:val="21"/>
        </w:rPr>
      </w:pPr>
    </w:p>
    <w:p w14:paraId="1843F499" w14:textId="77777777" w:rsidR="008D4C34" w:rsidRDefault="008D4C34" w:rsidP="00835D3E">
      <w:pPr>
        <w:topLinePunct w:val="0"/>
        <w:adjustRightInd/>
        <w:ind w:left="0"/>
        <w:jc w:val="center"/>
        <w:rPr>
          <w:rFonts w:ascii="Cambria Math" w:hAnsi="Cambria Math"/>
          <w:sz w:val="21"/>
        </w:rPr>
      </w:pPr>
    </w:p>
    <w:p w14:paraId="4E4585A3" w14:textId="77777777" w:rsidR="008D4C34" w:rsidRDefault="008D4C34" w:rsidP="00835D3E">
      <w:pPr>
        <w:topLinePunct w:val="0"/>
        <w:adjustRightInd/>
        <w:ind w:left="0"/>
        <w:jc w:val="center"/>
        <w:rPr>
          <w:rFonts w:ascii="Cambria Math" w:hAnsi="Cambria Math"/>
          <w:sz w:val="21"/>
        </w:rPr>
      </w:pPr>
    </w:p>
    <w:p w14:paraId="00FBB902" w14:textId="45C96D01" w:rsidR="008D4C34" w:rsidRDefault="008D4C34" w:rsidP="008D4C34">
      <w:pPr>
        <w:topLinePunct w:val="0"/>
        <w:adjustRightInd/>
        <w:ind w:left="0"/>
        <w:rPr>
          <w:rFonts w:ascii="Cambria Math" w:hAnsi="Cambria Math" w:hint="eastAsia"/>
          <w:sz w:val="21"/>
        </w:rPr>
      </w:pPr>
      <w:r>
        <w:rPr>
          <w:rFonts w:ascii="Cambria Math" w:hAnsi="Cambria Math"/>
          <w:sz w:val="21"/>
        </w:rPr>
        <w:lastRenderedPageBreak/>
        <w:tab/>
      </w:r>
      <w:r>
        <w:rPr>
          <w:rFonts w:ascii="Cambria Math" w:hAnsi="Cambria Math"/>
          <w:sz w:val="21"/>
        </w:rPr>
        <w:tab/>
      </w:r>
      <w:r>
        <w:rPr>
          <w:rFonts w:ascii="Cambria Math" w:hAnsi="Cambria Math" w:hint="eastAsia"/>
          <w:sz w:val="21"/>
        </w:rPr>
        <w:t>在使用前需要进行授权</w:t>
      </w:r>
      <w:r w:rsidR="00661178">
        <w:rPr>
          <w:rFonts w:ascii="Cambria Math" w:hAnsi="Cambria Math" w:hint="eastAsia"/>
          <w:sz w:val="21"/>
        </w:rPr>
        <w:t>。</w:t>
      </w:r>
    </w:p>
    <w:p w14:paraId="3AEF5C1C" w14:textId="41B6AE27" w:rsidR="000A0323" w:rsidRDefault="000A0323" w:rsidP="00835D3E">
      <w:pPr>
        <w:topLinePunct w:val="0"/>
        <w:adjustRightInd/>
        <w:ind w:left="0"/>
        <w:jc w:val="center"/>
        <w:rPr>
          <w:rFonts w:ascii="Cambria Math" w:hAnsi="Cambria Math"/>
          <w:sz w:val="21"/>
        </w:rPr>
      </w:pPr>
      <w:r w:rsidRPr="000A0323">
        <w:rPr>
          <w:rFonts w:ascii="Cambria Math" w:hAnsi="Cambria Math"/>
          <w:noProof/>
          <w:sz w:val="21"/>
        </w:rPr>
        <w:drawing>
          <wp:inline distT="0" distB="0" distL="0" distR="0" wp14:anchorId="01C4D01D" wp14:editId="263A70FA">
            <wp:extent cx="4833375" cy="2289810"/>
            <wp:effectExtent l="0" t="0" r="5715" b="0"/>
            <wp:docPr id="2135818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183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3269" cy="229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FB322" w14:textId="77777777" w:rsidR="00AD5CB4" w:rsidRDefault="00AD5CB4" w:rsidP="00835D3E">
      <w:pPr>
        <w:topLinePunct w:val="0"/>
        <w:adjustRightInd/>
        <w:ind w:left="0"/>
        <w:jc w:val="center"/>
        <w:rPr>
          <w:rFonts w:ascii="Cambria Math" w:hAnsi="Cambria Math"/>
          <w:sz w:val="21"/>
        </w:rPr>
      </w:pPr>
    </w:p>
    <w:p w14:paraId="6330BDAA" w14:textId="77777777" w:rsidR="00835D3E" w:rsidRDefault="00835D3E" w:rsidP="006B7149">
      <w:pPr>
        <w:topLinePunct w:val="0"/>
        <w:adjustRightInd/>
        <w:ind w:left="1021" w:firstLine="239"/>
        <w:jc w:val="center"/>
        <w:rPr>
          <w:rFonts w:ascii="Cambria Math" w:hAnsi="Cambria Math"/>
          <w:sz w:val="21"/>
        </w:rPr>
      </w:pPr>
    </w:p>
    <w:p w14:paraId="6EF4BE49" w14:textId="0F92F298" w:rsidR="00835D3E" w:rsidRPr="00E9192B" w:rsidRDefault="00835D3E" w:rsidP="00835D3E">
      <w:pPr>
        <w:topLinePunct w:val="0"/>
        <w:adjustRightInd/>
        <w:ind w:left="0"/>
        <w:jc w:val="center"/>
        <w:rPr>
          <w:rFonts w:ascii="Cambria Math" w:hAnsi="Cambria Math"/>
          <w:sz w:val="21"/>
        </w:rPr>
      </w:pPr>
      <w:r w:rsidRPr="00835D3E">
        <w:rPr>
          <w:rFonts w:ascii="Cambria Math" w:hAnsi="Cambria Math"/>
          <w:noProof/>
          <w:sz w:val="21"/>
        </w:rPr>
        <w:drawing>
          <wp:inline distT="0" distB="0" distL="0" distR="0" wp14:anchorId="137174BB" wp14:editId="068F3ECD">
            <wp:extent cx="4909967" cy="2713778"/>
            <wp:effectExtent l="0" t="0" r="5080" b="4445"/>
            <wp:docPr id="656776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760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25185" cy="272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6D53F" w14:textId="77777777" w:rsidR="00E9192B" w:rsidRPr="00E9192B" w:rsidRDefault="00E9192B" w:rsidP="00C33452">
      <w:pPr>
        <w:pStyle w:val="30"/>
      </w:pPr>
      <w:r w:rsidRPr="00E9192B">
        <w:rPr>
          <w:rFonts w:hint="eastAsia"/>
        </w:rPr>
        <w:t>创建</w:t>
      </w:r>
      <w:r w:rsidRPr="00E9192B">
        <w:rPr>
          <w:rFonts w:hint="eastAsia"/>
        </w:rPr>
        <w:t>Notebook</w:t>
      </w:r>
    </w:p>
    <w:p w14:paraId="504F976B" w14:textId="77777777" w:rsidR="00E9192B" w:rsidRPr="00E9192B" w:rsidRDefault="00E9192B" w:rsidP="00A4760B">
      <w:pPr>
        <w:pStyle w:val="1e"/>
      </w:pPr>
      <w:r w:rsidRPr="00E9192B">
        <w:t>点击创建按钮来创建一个新的</w:t>
      </w:r>
      <w:r w:rsidRPr="003255A2">
        <w:t>Notebook</w:t>
      </w:r>
      <w:r w:rsidRPr="00E9192B">
        <w:rPr>
          <w:rFonts w:hint="eastAsia"/>
        </w:rPr>
        <w:t>，选择如下</w:t>
      </w:r>
      <w:r w:rsidRPr="00E9192B">
        <w:t>配置</w:t>
      </w:r>
      <w:r w:rsidRPr="00E9192B">
        <w:rPr>
          <w:rFonts w:hint="eastAsia"/>
        </w:rPr>
        <w:t>：</w:t>
      </w:r>
    </w:p>
    <w:p w14:paraId="1870D34B" w14:textId="2E1ECB01" w:rsidR="00E9192B" w:rsidRPr="000F0D25" w:rsidRDefault="00E9192B" w:rsidP="00A4760B">
      <w:pPr>
        <w:pStyle w:val="1e"/>
      </w:pPr>
      <w:r w:rsidRPr="00E9192B">
        <w:tab/>
      </w:r>
      <w:r w:rsidRPr="000F0D25">
        <w:t>名称</w:t>
      </w:r>
      <w:r w:rsidRPr="000F0D25">
        <w:rPr>
          <w:rFonts w:hint="eastAsia"/>
        </w:rPr>
        <w:t>：</w:t>
      </w:r>
      <w:r w:rsidRPr="000F0D25">
        <w:t>建议使用</w:t>
      </w:r>
      <w:bookmarkStart w:id="39" w:name="OLE_LINK1"/>
      <w:bookmarkStart w:id="40" w:name="OLE_LINK2"/>
      <w:r w:rsidRPr="000F0D25">
        <w:t>CIFAR10</w:t>
      </w:r>
      <w:bookmarkEnd w:id="39"/>
      <w:bookmarkEnd w:id="40"/>
    </w:p>
    <w:p w14:paraId="3B669B8B" w14:textId="10A7F15D" w:rsidR="00E9192B" w:rsidRPr="000F0D25" w:rsidRDefault="00E9192B" w:rsidP="00A4760B">
      <w:pPr>
        <w:pStyle w:val="1e"/>
      </w:pPr>
      <w:r w:rsidRPr="000F0D25">
        <w:tab/>
      </w:r>
      <w:bookmarkStart w:id="41" w:name="_Hlk79739059"/>
      <w:r w:rsidRPr="000F0D25">
        <w:t>工作环境</w:t>
      </w:r>
      <w:r w:rsidRPr="000F0D25">
        <w:rPr>
          <w:rFonts w:hint="eastAsia"/>
        </w:rPr>
        <w:t>：</w:t>
      </w:r>
      <w:bookmarkStart w:id="42" w:name="_Hlk83315026"/>
      <w:r w:rsidR="00F771FE" w:rsidRPr="00E9192B">
        <w:t>选择</w:t>
      </w:r>
      <w:bookmarkEnd w:id="42"/>
      <w:r w:rsidR="009030E7" w:rsidRPr="009030E7">
        <w:t>tensorflow1.15-mindspore1.7.0-cann5.1.0-euler2.8-aarch64</w:t>
      </w:r>
    </w:p>
    <w:p w14:paraId="5DC46041" w14:textId="1F055DA4" w:rsidR="005C3532" w:rsidRPr="000F0D25" w:rsidRDefault="005C3532" w:rsidP="00A4760B">
      <w:pPr>
        <w:pStyle w:val="1e"/>
      </w:pPr>
      <w:r w:rsidRPr="000F0D25">
        <w:tab/>
      </w:r>
      <w:r w:rsidRPr="000F0D25">
        <w:rPr>
          <w:rFonts w:hint="eastAsia"/>
        </w:rPr>
        <w:t>规格：</w:t>
      </w:r>
      <w:r w:rsidRPr="000F0D25">
        <w:rPr>
          <w:rFonts w:hint="eastAsia"/>
        </w:rPr>
        <w:t>A</w:t>
      </w:r>
      <w:r w:rsidRPr="000F0D25">
        <w:t>scend:</w:t>
      </w:r>
      <w:r w:rsidR="00F87A53" w:rsidRPr="000F0D25">
        <w:t xml:space="preserve"> 1*</w:t>
      </w:r>
      <w:r w:rsidRPr="000F0D25">
        <w:t>Ascend</w:t>
      </w:r>
      <w:r w:rsidR="00F87A53" w:rsidRPr="000F0D25">
        <w:t>910|CPU:24</w:t>
      </w:r>
      <w:r w:rsidR="00F87A53" w:rsidRPr="000F0D25">
        <w:rPr>
          <w:rFonts w:hint="eastAsia"/>
        </w:rPr>
        <w:t>核</w:t>
      </w:r>
      <w:r w:rsidR="00F87A53" w:rsidRPr="000F0D25">
        <w:t>96GB</w:t>
      </w:r>
    </w:p>
    <w:p w14:paraId="6A69FF48" w14:textId="157F9C02" w:rsidR="00E9192B" w:rsidRPr="000F0D25" w:rsidRDefault="00E9192B" w:rsidP="00A4760B">
      <w:pPr>
        <w:pStyle w:val="1e"/>
      </w:pPr>
      <w:r w:rsidRPr="000F0D25">
        <w:tab/>
      </w:r>
      <w:r w:rsidRPr="000F0D25">
        <w:t>存储配置</w:t>
      </w:r>
      <w:r w:rsidRPr="000F0D25">
        <w:rPr>
          <w:rFonts w:hint="eastAsia"/>
        </w:rPr>
        <w:t>：</w:t>
      </w:r>
      <w:r w:rsidR="007077C2">
        <w:rPr>
          <w:rFonts w:hint="eastAsia"/>
        </w:rPr>
        <w:t>云硬盘</w:t>
      </w:r>
      <w:r w:rsidR="007077C2">
        <w:rPr>
          <w:rFonts w:hint="eastAsia"/>
        </w:rPr>
        <w:t>EVS</w:t>
      </w:r>
      <w:r w:rsidR="007077C2">
        <w:t xml:space="preserve"> </w:t>
      </w:r>
      <w:r w:rsidR="007077C2">
        <w:rPr>
          <w:rFonts w:hint="eastAsia"/>
        </w:rPr>
        <w:t>规格：</w:t>
      </w:r>
      <w:r w:rsidR="007077C2">
        <w:t>5GB</w:t>
      </w:r>
    </w:p>
    <w:bookmarkEnd w:id="41"/>
    <w:p w14:paraId="7F735A8C" w14:textId="77777777" w:rsidR="00E9192B" w:rsidRPr="000F0D25" w:rsidRDefault="00E9192B" w:rsidP="00A4760B">
      <w:pPr>
        <w:pStyle w:val="1e"/>
      </w:pPr>
      <w:r w:rsidRPr="000F0D25">
        <w:rPr>
          <w:rFonts w:hint="eastAsia"/>
        </w:rPr>
        <w:t>点击“下一步”，确认规格如下后选择提交：</w:t>
      </w:r>
    </w:p>
    <w:p w14:paraId="0765B48F" w14:textId="30289337" w:rsidR="00E9192B" w:rsidRPr="00E9192B" w:rsidRDefault="007077C2" w:rsidP="006B7149">
      <w:pPr>
        <w:topLinePunct w:val="0"/>
        <w:adjustRightInd/>
        <w:ind w:left="1021" w:firstLine="239"/>
        <w:jc w:val="center"/>
        <w:rPr>
          <w:rFonts w:ascii="Cambria Math" w:hAnsi="Cambria Math"/>
          <w:sz w:val="21"/>
        </w:rPr>
      </w:pPr>
      <w:r>
        <w:rPr>
          <w:noProof/>
        </w:rPr>
        <w:lastRenderedPageBreak/>
        <w:drawing>
          <wp:inline distT="0" distB="0" distL="0" distR="0" wp14:anchorId="1FA47156" wp14:editId="13BDCE1D">
            <wp:extent cx="5160818" cy="2116695"/>
            <wp:effectExtent l="19050" t="19050" r="20955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76887" cy="212328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3CC83A0" w14:textId="67E43147" w:rsidR="00E9192B" w:rsidRPr="00E9192B" w:rsidRDefault="00E61514" w:rsidP="00C33452">
      <w:pPr>
        <w:pStyle w:val="30"/>
      </w:pPr>
      <w:r>
        <w:rPr>
          <w:rFonts w:hint="eastAsia"/>
        </w:rPr>
        <w:t>启动</w:t>
      </w:r>
      <w:r w:rsidR="00E9192B" w:rsidRPr="00E9192B">
        <w:t>Notebook</w:t>
      </w:r>
    </w:p>
    <w:p w14:paraId="37E27B60" w14:textId="74E306E9" w:rsidR="00E9192B" w:rsidRPr="00E9192B" w:rsidRDefault="00E9192B" w:rsidP="00A4760B">
      <w:pPr>
        <w:pStyle w:val="1e"/>
        <w:rPr>
          <w:rFonts w:ascii="Cambria Math" w:hAnsi="Cambria Math"/>
        </w:rPr>
      </w:pPr>
      <w:bookmarkStart w:id="43" w:name="_Hlk79739220"/>
      <w:bookmarkStart w:id="44" w:name="_Hlk81356400"/>
      <w:r w:rsidRPr="00E9192B">
        <w:rPr>
          <w:rFonts w:ascii="Cambria Math" w:hAnsi="Cambria Math"/>
        </w:rPr>
        <w:t>当</w:t>
      </w:r>
      <w:r w:rsidR="00145A6A" w:rsidRPr="00E9192B">
        <w:t>Notebook</w:t>
      </w:r>
      <w:r w:rsidRPr="00E9192B">
        <w:rPr>
          <w:rFonts w:ascii="Cambria Math" w:hAnsi="Cambria Math"/>
        </w:rPr>
        <w:t>状态变为</w:t>
      </w:r>
      <w:r w:rsidRPr="00E9192B">
        <w:rPr>
          <w:rFonts w:ascii="Cambria Math" w:hAnsi="Cambria Math" w:hint="eastAsia"/>
        </w:rPr>
        <w:t>“运行中”时，点击右侧“打开”按钮打开</w:t>
      </w:r>
      <w:r w:rsidR="00145A6A" w:rsidRPr="00E9192B">
        <w:t>Notebook</w:t>
      </w:r>
      <w:r w:rsidRPr="00E9192B">
        <w:rPr>
          <w:rFonts w:ascii="Cambria Math" w:hAnsi="Cambria Math" w:hint="eastAsia"/>
        </w:rPr>
        <w:t>。打开后选择右侧“</w:t>
      </w:r>
      <w:r w:rsidR="008562FD" w:rsidRPr="00145A6A">
        <w:t>MindSpore-python3.7-aarch64</w:t>
      </w:r>
      <w:r w:rsidRPr="00E9192B">
        <w:rPr>
          <w:rFonts w:ascii="Cambria Math" w:hAnsi="Cambria Math" w:hint="eastAsia"/>
        </w:rPr>
        <w:t>”按钮，</w:t>
      </w:r>
      <w:r w:rsidR="008562FD">
        <w:rPr>
          <w:rFonts w:ascii="Cambria Math" w:hAnsi="Cambria Math" w:hint="eastAsia"/>
        </w:rPr>
        <w:t>进入</w:t>
      </w:r>
      <w:r w:rsidR="00145A6A" w:rsidRPr="00E9192B">
        <w:t>Notebook</w:t>
      </w:r>
      <w:r w:rsidRPr="00E9192B">
        <w:rPr>
          <w:rFonts w:ascii="Cambria Math" w:hAnsi="Cambria Math" w:hint="eastAsia"/>
        </w:rPr>
        <w:t>环境</w:t>
      </w:r>
      <w:bookmarkEnd w:id="43"/>
      <w:r w:rsidRPr="00E9192B">
        <w:rPr>
          <w:rFonts w:ascii="Cambria Math" w:hAnsi="Cambria Math" w:hint="eastAsia"/>
        </w:rPr>
        <w:t>：</w:t>
      </w:r>
    </w:p>
    <w:p w14:paraId="64B8FE96" w14:textId="3FF66A77" w:rsidR="00970FB9" w:rsidRPr="00E555B5" w:rsidRDefault="008275C1" w:rsidP="006B7149">
      <w:pPr>
        <w:topLinePunct w:val="0"/>
        <w:adjustRightInd/>
        <w:ind w:left="1021" w:firstLine="239"/>
        <w:jc w:val="center"/>
        <w:rPr>
          <w:rFonts w:ascii="Cambria Math" w:hAnsi="Cambria Math"/>
          <w:sz w:val="21"/>
        </w:rPr>
      </w:pPr>
      <w:r>
        <w:rPr>
          <w:noProof/>
        </w:rPr>
        <w:drawing>
          <wp:inline distT="0" distB="0" distL="0" distR="0" wp14:anchorId="1FAF0E72" wp14:editId="5879BB16">
            <wp:extent cx="5140036" cy="2290115"/>
            <wp:effectExtent l="19050" t="19050" r="22860" b="152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45298" cy="229245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80BB468" w14:textId="77777777" w:rsidR="00970FB9" w:rsidRPr="00EC2972" w:rsidRDefault="00970FB9" w:rsidP="00512070">
      <w:pPr>
        <w:pStyle w:val="3"/>
      </w:pPr>
      <w:bookmarkStart w:id="45" w:name="header-n77"/>
      <w:bookmarkStart w:id="46" w:name="_Toc48309260"/>
      <w:bookmarkStart w:id="47" w:name="_Toc66865727"/>
      <w:bookmarkStart w:id="48" w:name="_Toc95470301"/>
      <w:bookmarkEnd w:id="44"/>
      <w:r w:rsidRPr="00EC2972">
        <w:t>导入相关实验模块</w:t>
      </w:r>
      <w:bookmarkEnd w:id="45"/>
      <w:bookmarkEnd w:id="46"/>
      <w:bookmarkEnd w:id="47"/>
      <w:bookmarkEnd w:id="48"/>
    </w:p>
    <w:p w14:paraId="6414D38B" w14:textId="77777777" w:rsidR="00970FB9" w:rsidRPr="00CD1237" w:rsidRDefault="00970FB9" w:rsidP="00A4760B">
      <w:pPr>
        <w:pStyle w:val="1e"/>
      </w:pPr>
      <w:proofErr w:type="spellStart"/>
      <w:r w:rsidRPr="00CD1237">
        <w:t>Mindspore</w:t>
      </w:r>
      <w:proofErr w:type="spellEnd"/>
      <w:r w:rsidRPr="00CD1237">
        <w:t>模块主要用于本次实验卷积神经网络的构建，包括很多子模块</w:t>
      </w:r>
      <w:r w:rsidRPr="00CD1237">
        <w:rPr>
          <w:rFonts w:hint="eastAsia"/>
        </w:rPr>
        <w:t>。</w:t>
      </w:r>
    </w:p>
    <w:p w14:paraId="0E046C91" w14:textId="77777777" w:rsidR="00970FB9" w:rsidRPr="00CD1237" w:rsidRDefault="00970FB9" w:rsidP="00A4760B">
      <w:pPr>
        <w:pStyle w:val="1e"/>
      </w:pPr>
      <w:proofErr w:type="spellStart"/>
      <w:r w:rsidRPr="00CD1237">
        <w:t>mindspore.dataset</w:t>
      </w:r>
      <w:proofErr w:type="spellEnd"/>
      <w:r w:rsidRPr="00CD1237">
        <w:t>主要包括</w:t>
      </w:r>
      <w:r w:rsidRPr="00CD1237">
        <w:t>CIFAR-10</w:t>
      </w:r>
      <w:r w:rsidRPr="00CD1237">
        <w:t>数据集的载入与处理，也可以自定义数据集。</w:t>
      </w:r>
    </w:p>
    <w:p w14:paraId="5AC5ADD2" w14:textId="77777777" w:rsidR="00970FB9" w:rsidRPr="00CD1237" w:rsidRDefault="00970FB9" w:rsidP="00A4760B">
      <w:pPr>
        <w:pStyle w:val="1e"/>
      </w:pPr>
      <w:proofErr w:type="spellStart"/>
      <w:r w:rsidRPr="00CD1237">
        <w:t>mindspore.common</w:t>
      </w:r>
      <w:proofErr w:type="spellEnd"/>
      <w:r w:rsidRPr="00CD1237">
        <w:t>包中会有诸如</w:t>
      </w:r>
      <w:r w:rsidRPr="00CD1237">
        <w:t>type</w:t>
      </w:r>
      <w:r w:rsidRPr="00CD1237">
        <w:t>形态转变、权重初始化等的常规工具。</w:t>
      </w:r>
    </w:p>
    <w:p w14:paraId="6CAA4580" w14:textId="77777777" w:rsidR="00970FB9" w:rsidRPr="00CD1237" w:rsidRDefault="00970FB9" w:rsidP="00A4760B">
      <w:pPr>
        <w:pStyle w:val="1e"/>
      </w:pPr>
      <w:proofErr w:type="spellStart"/>
      <w:r w:rsidRPr="00CD1237">
        <w:t>mindspore.Tensor</w:t>
      </w:r>
      <w:proofErr w:type="spellEnd"/>
      <w:r w:rsidRPr="00CD1237">
        <w:t>提供了</w:t>
      </w:r>
      <w:proofErr w:type="spellStart"/>
      <w:r w:rsidRPr="00CD1237">
        <w:t>mindspore</w:t>
      </w:r>
      <w:proofErr w:type="spellEnd"/>
      <w:r w:rsidRPr="00CD1237">
        <w:t>网络可用的张量，</w:t>
      </w:r>
      <w:r w:rsidRPr="00CD1237">
        <w:t>context</w:t>
      </w:r>
      <w:r w:rsidRPr="00CD1237">
        <w:t>用于设定</w:t>
      </w:r>
      <w:proofErr w:type="spellStart"/>
      <w:r w:rsidRPr="00CD1237">
        <w:t>mindspore</w:t>
      </w:r>
      <w:proofErr w:type="spellEnd"/>
      <w:r w:rsidRPr="00CD1237">
        <w:t>的运行环境与运行设备，</w:t>
      </w:r>
      <w:r w:rsidRPr="00CD1237">
        <w:t>Model</w:t>
      </w:r>
      <w:r w:rsidRPr="00CD1237">
        <w:t>用来承载网络结构，并能够调用优化器，损失函数，评价指标。</w:t>
      </w:r>
    </w:p>
    <w:p w14:paraId="5B393523" w14:textId="77777777" w:rsidR="00970FB9" w:rsidRPr="00CD1237" w:rsidRDefault="00970FB9" w:rsidP="00A4760B">
      <w:pPr>
        <w:pStyle w:val="1e"/>
      </w:pPr>
      <w:proofErr w:type="spellStart"/>
      <w:r w:rsidRPr="00CD1237">
        <w:t>mindspord.nn</w:t>
      </w:r>
      <w:proofErr w:type="spellEnd"/>
      <w:r w:rsidRPr="00CD1237">
        <w:t>当中主要会包括网络可能涉及到的各类网络层，诸如卷积层</w:t>
      </w:r>
      <w:r w:rsidRPr="00CD1237">
        <w:rPr>
          <w:rFonts w:hint="eastAsia"/>
        </w:rPr>
        <w:t>、</w:t>
      </w:r>
      <w:r w:rsidRPr="00CD1237">
        <w:t>池化层</w:t>
      </w:r>
      <w:r w:rsidRPr="00CD1237">
        <w:rPr>
          <w:rFonts w:hint="eastAsia"/>
        </w:rPr>
        <w:t>、</w:t>
      </w:r>
      <w:r w:rsidRPr="00CD1237">
        <w:t>全连接层</w:t>
      </w:r>
      <w:r w:rsidRPr="00CD1237">
        <w:rPr>
          <w:rFonts w:hint="eastAsia"/>
        </w:rPr>
        <w:t>，</w:t>
      </w:r>
      <w:r w:rsidRPr="00CD1237">
        <w:t>也包括损失函数，激活函数等。</w:t>
      </w:r>
      <w:proofErr w:type="spellStart"/>
      <w:r w:rsidRPr="00CD1237">
        <w:t>mindspore.train.callback</w:t>
      </w:r>
      <w:proofErr w:type="spellEnd"/>
      <w:r w:rsidRPr="00CD1237">
        <w:t>下面会涉及到各类回调函数，如</w:t>
      </w:r>
      <w:proofErr w:type="spellStart"/>
      <w:r w:rsidRPr="00CD1237">
        <w:t>checkpoint,lossMonitor</w:t>
      </w:r>
      <w:proofErr w:type="spellEnd"/>
      <w:r w:rsidRPr="00CD1237">
        <w:t>等，主要用于在每个</w:t>
      </w:r>
      <w:r w:rsidRPr="00CD1237">
        <w:t>epoch</w:t>
      </w:r>
      <w:r w:rsidRPr="00CD1237">
        <w:t>训练完的时候自动执行。</w:t>
      </w:r>
    </w:p>
    <w:p w14:paraId="3CB86073" w14:textId="77777777" w:rsidR="00970FB9" w:rsidRPr="00CD1237" w:rsidRDefault="00970FB9" w:rsidP="00A4760B">
      <w:pPr>
        <w:pStyle w:val="1e"/>
      </w:pPr>
      <w:r w:rsidRPr="00CD1237">
        <w:t>其他</w:t>
      </w:r>
      <w:proofErr w:type="spellStart"/>
      <w:r w:rsidRPr="00CD1237">
        <w:t>numpy</w:t>
      </w:r>
      <w:proofErr w:type="spellEnd"/>
      <w:r w:rsidRPr="00CD1237">
        <w:t>用来处理数组问题，</w:t>
      </w:r>
      <w:r w:rsidRPr="00CD1237">
        <w:t>matplotlib</w:t>
      </w:r>
      <w:r w:rsidRPr="00CD1237">
        <w:t>用于画图。</w:t>
      </w:r>
    </w:p>
    <w:p w14:paraId="3CF9E1F4" w14:textId="77777777" w:rsidR="00970FB9" w:rsidRPr="00970FB9" w:rsidRDefault="00970FB9" w:rsidP="00C33452">
      <w:pPr>
        <w:pStyle w:val="2f5"/>
      </w:pPr>
      <w:bookmarkStart w:id="49" w:name="OLE_LINK5"/>
      <w:bookmarkStart w:id="50" w:name="OLE_LINK6"/>
      <w:r w:rsidRPr="00970FB9">
        <w:lastRenderedPageBreak/>
        <w:t xml:space="preserve">import </w:t>
      </w:r>
      <w:proofErr w:type="spellStart"/>
      <w:r w:rsidRPr="00970FB9">
        <w:t>mindspore</w:t>
      </w:r>
      <w:proofErr w:type="spellEnd"/>
    </w:p>
    <w:p w14:paraId="595E3351" w14:textId="77777777" w:rsidR="00970FB9" w:rsidRPr="00970FB9" w:rsidRDefault="00970FB9" w:rsidP="00C33452">
      <w:pPr>
        <w:pStyle w:val="2f5"/>
      </w:pPr>
      <w:r w:rsidRPr="00970FB9">
        <w:t xml:space="preserve"># </w:t>
      </w:r>
      <w:proofErr w:type="spellStart"/>
      <w:r w:rsidRPr="00970FB9">
        <w:t>载入</w:t>
      </w:r>
      <w:r w:rsidRPr="00970FB9">
        <w:t>mindspore</w:t>
      </w:r>
      <w:r w:rsidRPr="00970FB9">
        <w:t>的默认数据集</w:t>
      </w:r>
      <w:proofErr w:type="spellEnd"/>
    </w:p>
    <w:p w14:paraId="0DE396ED" w14:textId="77777777" w:rsidR="00970FB9" w:rsidRPr="00970FB9" w:rsidRDefault="00970FB9" w:rsidP="00C33452">
      <w:pPr>
        <w:pStyle w:val="2f5"/>
      </w:pPr>
      <w:r w:rsidRPr="00970FB9">
        <w:t xml:space="preserve">import </w:t>
      </w:r>
      <w:proofErr w:type="spellStart"/>
      <w:proofErr w:type="gramStart"/>
      <w:r w:rsidRPr="00970FB9">
        <w:t>mindspore.dataset</w:t>
      </w:r>
      <w:proofErr w:type="spellEnd"/>
      <w:proofErr w:type="gramEnd"/>
      <w:r w:rsidRPr="00970FB9">
        <w:t xml:space="preserve"> as ds</w:t>
      </w:r>
    </w:p>
    <w:p w14:paraId="6F21B62C" w14:textId="77777777" w:rsidR="00970FB9" w:rsidRPr="00970FB9" w:rsidRDefault="00970FB9" w:rsidP="00C33452">
      <w:pPr>
        <w:pStyle w:val="2f5"/>
      </w:pPr>
      <w:r w:rsidRPr="00970FB9">
        <w:t xml:space="preserve"># </w:t>
      </w:r>
      <w:proofErr w:type="spellStart"/>
      <w:r w:rsidRPr="00970FB9">
        <w:t>常用转化用算子</w:t>
      </w:r>
      <w:proofErr w:type="spellEnd"/>
    </w:p>
    <w:p w14:paraId="7B569909" w14:textId="77777777" w:rsidR="00970FB9" w:rsidRPr="00970FB9" w:rsidRDefault="00970FB9" w:rsidP="00C33452">
      <w:pPr>
        <w:pStyle w:val="2f5"/>
      </w:pPr>
      <w:r w:rsidRPr="00970FB9">
        <w:t xml:space="preserve">import </w:t>
      </w:r>
      <w:proofErr w:type="spellStart"/>
      <w:proofErr w:type="gramStart"/>
      <w:r w:rsidRPr="00970FB9">
        <w:t>mindspore.dataset</w:t>
      </w:r>
      <w:proofErr w:type="gramEnd"/>
      <w:r w:rsidRPr="00970FB9">
        <w:t>.transforms.c_transforms</w:t>
      </w:r>
      <w:proofErr w:type="spellEnd"/>
      <w:r w:rsidRPr="00970FB9">
        <w:t xml:space="preserve"> as C</w:t>
      </w:r>
    </w:p>
    <w:p w14:paraId="4439F391" w14:textId="77777777" w:rsidR="00970FB9" w:rsidRPr="00970FB9" w:rsidRDefault="00970FB9" w:rsidP="00C33452">
      <w:pPr>
        <w:pStyle w:val="2f5"/>
      </w:pPr>
      <w:r w:rsidRPr="00970FB9">
        <w:t xml:space="preserve"># </w:t>
      </w:r>
      <w:proofErr w:type="spellStart"/>
      <w:r w:rsidRPr="00970FB9">
        <w:t>图像转化用算子</w:t>
      </w:r>
      <w:proofErr w:type="spellEnd"/>
    </w:p>
    <w:p w14:paraId="7E41E0E8" w14:textId="77777777" w:rsidR="00970FB9" w:rsidRPr="00970FB9" w:rsidRDefault="00970FB9" w:rsidP="00C33452">
      <w:pPr>
        <w:pStyle w:val="2f5"/>
      </w:pPr>
      <w:r w:rsidRPr="00970FB9">
        <w:t>####____####</w:t>
      </w:r>
    </w:p>
    <w:p w14:paraId="405E1F50" w14:textId="77777777" w:rsidR="00970FB9" w:rsidRPr="00970FB9" w:rsidRDefault="00970FB9" w:rsidP="00C33452">
      <w:pPr>
        <w:pStyle w:val="2f5"/>
      </w:pPr>
      <w:r w:rsidRPr="00970FB9">
        <w:t xml:space="preserve">import </w:t>
      </w:r>
      <w:proofErr w:type="spellStart"/>
      <w:proofErr w:type="gramStart"/>
      <w:r w:rsidRPr="00970FB9">
        <w:t>mindspore.dataset</w:t>
      </w:r>
      <w:proofErr w:type="gramEnd"/>
      <w:r w:rsidRPr="00970FB9">
        <w:t>.vision.c_transforms</w:t>
      </w:r>
      <w:proofErr w:type="spellEnd"/>
      <w:r w:rsidRPr="00970FB9">
        <w:t xml:space="preserve"> as CV</w:t>
      </w:r>
    </w:p>
    <w:p w14:paraId="75E423CA" w14:textId="77777777" w:rsidR="00970FB9" w:rsidRPr="00970FB9" w:rsidRDefault="00970FB9" w:rsidP="00C33452">
      <w:pPr>
        <w:pStyle w:val="2f5"/>
      </w:pPr>
      <w:r w:rsidRPr="00970FB9">
        <w:t xml:space="preserve">from </w:t>
      </w:r>
      <w:proofErr w:type="spellStart"/>
      <w:proofErr w:type="gramStart"/>
      <w:r w:rsidRPr="00970FB9">
        <w:t>mindspore.common</w:t>
      </w:r>
      <w:proofErr w:type="spellEnd"/>
      <w:proofErr w:type="gramEnd"/>
      <w:r w:rsidRPr="00970FB9">
        <w:t xml:space="preserve"> import </w:t>
      </w:r>
      <w:proofErr w:type="spellStart"/>
      <w:r w:rsidRPr="00970FB9">
        <w:t>dtype</w:t>
      </w:r>
      <w:proofErr w:type="spellEnd"/>
      <w:r w:rsidRPr="00970FB9">
        <w:t xml:space="preserve"> as </w:t>
      </w:r>
      <w:proofErr w:type="spellStart"/>
      <w:r w:rsidRPr="00970FB9">
        <w:t>mstype</w:t>
      </w:r>
      <w:proofErr w:type="spellEnd"/>
    </w:p>
    <w:p w14:paraId="4C3DF385" w14:textId="77777777" w:rsidR="00970FB9" w:rsidRPr="00970FB9" w:rsidRDefault="00970FB9" w:rsidP="00C33452">
      <w:pPr>
        <w:pStyle w:val="2f5"/>
      </w:pPr>
      <w:r w:rsidRPr="00970FB9">
        <w:t xml:space="preserve"># </w:t>
      </w:r>
      <w:proofErr w:type="spellStart"/>
      <w:r w:rsidRPr="00970FB9">
        <w:t>mindspore</w:t>
      </w:r>
      <w:r w:rsidRPr="00970FB9">
        <w:t>的</w:t>
      </w:r>
      <w:r w:rsidRPr="00970FB9">
        <w:t>tensor</w:t>
      </w:r>
      <w:proofErr w:type="spellEnd"/>
    </w:p>
    <w:p w14:paraId="7FB407F5" w14:textId="77777777" w:rsidR="00970FB9" w:rsidRPr="00970FB9" w:rsidRDefault="00970FB9" w:rsidP="00C33452">
      <w:pPr>
        <w:pStyle w:val="2f5"/>
      </w:pPr>
      <w:r w:rsidRPr="00970FB9">
        <w:t xml:space="preserve">from </w:t>
      </w:r>
      <w:proofErr w:type="spellStart"/>
      <w:r w:rsidRPr="00970FB9">
        <w:t>mindspore</w:t>
      </w:r>
      <w:proofErr w:type="spellEnd"/>
      <w:r w:rsidRPr="00970FB9">
        <w:t xml:space="preserve"> import Tensor</w:t>
      </w:r>
    </w:p>
    <w:p w14:paraId="38A24F9F" w14:textId="77777777" w:rsidR="00970FB9" w:rsidRPr="00970FB9" w:rsidRDefault="00970FB9" w:rsidP="00C33452">
      <w:pPr>
        <w:pStyle w:val="2f5"/>
      </w:pPr>
    </w:p>
    <w:p w14:paraId="45D545ED" w14:textId="77777777" w:rsidR="00970FB9" w:rsidRPr="00970FB9" w:rsidRDefault="00970FB9" w:rsidP="00C33452">
      <w:pPr>
        <w:pStyle w:val="2f5"/>
      </w:pPr>
    </w:p>
    <w:p w14:paraId="21E873A9" w14:textId="77777777" w:rsidR="00970FB9" w:rsidRPr="00970FB9" w:rsidRDefault="00970FB9" w:rsidP="00C33452">
      <w:pPr>
        <w:pStyle w:val="2f5"/>
        <w:rPr>
          <w:lang w:eastAsia="zh-CN"/>
        </w:rPr>
      </w:pPr>
      <w:r w:rsidRPr="00970FB9">
        <w:rPr>
          <w:lang w:eastAsia="zh-CN"/>
        </w:rPr>
        <w:t xml:space="preserve"># </w:t>
      </w:r>
      <w:r w:rsidRPr="00970FB9">
        <w:rPr>
          <w:lang w:eastAsia="zh-CN"/>
        </w:rPr>
        <w:t>各类网络层都在</w:t>
      </w:r>
      <w:proofErr w:type="spellStart"/>
      <w:r w:rsidRPr="00970FB9">
        <w:rPr>
          <w:lang w:eastAsia="zh-CN"/>
        </w:rPr>
        <w:t>nn</w:t>
      </w:r>
      <w:proofErr w:type="spellEnd"/>
      <w:r w:rsidRPr="00970FB9">
        <w:rPr>
          <w:lang w:eastAsia="zh-CN"/>
        </w:rPr>
        <w:t>里面</w:t>
      </w:r>
    </w:p>
    <w:p w14:paraId="6DA9D6B6" w14:textId="77777777" w:rsidR="00970FB9" w:rsidRPr="00970FB9" w:rsidRDefault="00970FB9" w:rsidP="00C33452">
      <w:pPr>
        <w:pStyle w:val="2f5"/>
      </w:pPr>
      <w:r w:rsidRPr="00970FB9">
        <w:t xml:space="preserve">import </w:t>
      </w:r>
      <w:proofErr w:type="spellStart"/>
      <w:proofErr w:type="gramStart"/>
      <w:r w:rsidRPr="00970FB9">
        <w:t>mindspore.nn</w:t>
      </w:r>
      <w:proofErr w:type="spellEnd"/>
      <w:proofErr w:type="gramEnd"/>
      <w:r w:rsidRPr="00970FB9">
        <w:t xml:space="preserve"> as </w:t>
      </w:r>
      <w:proofErr w:type="spellStart"/>
      <w:r w:rsidRPr="00970FB9">
        <w:t>nn</w:t>
      </w:r>
      <w:proofErr w:type="spellEnd"/>
    </w:p>
    <w:p w14:paraId="279EE66D" w14:textId="77777777" w:rsidR="00970FB9" w:rsidRPr="00970FB9" w:rsidRDefault="00970FB9" w:rsidP="00C33452">
      <w:pPr>
        <w:pStyle w:val="2f5"/>
      </w:pPr>
      <w:r w:rsidRPr="00970FB9">
        <w:t xml:space="preserve"># </w:t>
      </w:r>
      <w:proofErr w:type="spellStart"/>
      <w:r w:rsidRPr="00970FB9">
        <w:t>参数初始化的方式</w:t>
      </w:r>
      <w:proofErr w:type="spellEnd"/>
    </w:p>
    <w:p w14:paraId="15FAA311" w14:textId="77777777" w:rsidR="00970FB9" w:rsidRPr="00970FB9" w:rsidRDefault="00970FB9" w:rsidP="00C33452">
      <w:pPr>
        <w:pStyle w:val="2f5"/>
      </w:pPr>
    </w:p>
    <w:p w14:paraId="4B4E70E2" w14:textId="77777777" w:rsidR="00970FB9" w:rsidRPr="00970FB9" w:rsidRDefault="00970FB9" w:rsidP="00C33452">
      <w:pPr>
        <w:pStyle w:val="2f5"/>
      </w:pPr>
      <w:r w:rsidRPr="00970FB9">
        <w:t xml:space="preserve">from </w:t>
      </w:r>
      <w:proofErr w:type="spellStart"/>
      <w:proofErr w:type="gramStart"/>
      <w:r w:rsidRPr="00970FB9">
        <w:t>mindspore.common</w:t>
      </w:r>
      <w:proofErr w:type="gramEnd"/>
      <w:r w:rsidRPr="00970FB9">
        <w:t>.initializer</w:t>
      </w:r>
      <w:proofErr w:type="spellEnd"/>
      <w:r w:rsidRPr="00970FB9">
        <w:t xml:space="preserve"> import </w:t>
      </w:r>
      <w:proofErr w:type="spellStart"/>
      <w:r w:rsidRPr="00970FB9">
        <w:t>TruncatedNormal</w:t>
      </w:r>
      <w:proofErr w:type="spellEnd"/>
    </w:p>
    <w:p w14:paraId="1B4D604D" w14:textId="77777777" w:rsidR="00970FB9" w:rsidRPr="00970FB9" w:rsidRDefault="00970FB9" w:rsidP="00C33452">
      <w:pPr>
        <w:pStyle w:val="2f5"/>
      </w:pPr>
      <w:r w:rsidRPr="00970FB9">
        <w:t xml:space="preserve"># </w:t>
      </w:r>
      <w:proofErr w:type="spellStart"/>
      <w:r w:rsidRPr="00970FB9">
        <w:t>设置</w:t>
      </w:r>
      <w:r w:rsidRPr="00970FB9">
        <w:t>mindspore</w:t>
      </w:r>
      <w:r w:rsidRPr="00970FB9">
        <w:t>运行的环境</w:t>
      </w:r>
      <w:proofErr w:type="spellEnd"/>
    </w:p>
    <w:p w14:paraId="0274276B" w14:textId="77777777" w:rsidR="00970FB9" w:rsidRPr="00970FB9" w:rsidRDefault="00970FB9" w:rsidP="00C33452">
      <w:pPr>
        <w:pStyle w:val="2f5"/>
      </w:pPr>
      <w:r w:rsidRPr="00970FB9">
        <w:t xml:space="preserve">from </w:t>
      </w:r>
      <w:proofErr w:type="spellStart"/>
      <w:r w:rsidRPr="00970FB9">
        <w:t>mindspore</w:t>
      </w:r>
      <w:proofErr w:type="spellEnd"/>
      <w:r w:rsidRPr="00970FB9">
        <w:t xml:space="preserve"> import context</w:t>
      </w:r>
    </w:p>
    <w:p w14:paraId="3D18E540" w14:textId="77777777" w:rsidR="00970FB9" w:rsidRPr="00970FB9" w:rsidRDefault="00970FB9" w:rsidP="00C33452">
      <w:pPr>
        <w:pStyle w:val="2f5"/>
      </w:pPr>
      <w:r w:rsidRPr="00970FB9">
        <w:t xml:space="preserve"># </w:t>
      </w:r>
      <w:proofErr w:type="spellStart"/>
      <w:r w:rsidRPr="00970FB9">
        <w:t>引入训练时候会使用到回调函数，如</w:t>
      </w:r>
      <w:r w:rsidRPr="00970FB9">
        <w:t>checkpoint</w:t>
      </w:r>
      <w:proofErr w:type="spellEnd"/>
      <w:r w:rsidRPr="00970FB9">
        <w:t xml:space="preserve">, </w:t>
      </w:r>
      <w:proofErr w:type="spellStart"/>
      <w:r w:rsidRPr="00970FB9">
        <w:t>lossMoniter</w:t>
      </w:r>
      <w:proofErr w:type="spellEnd"/>
    </w:p>
    <w:p w14:paraId="7F1F96A0" w14:textId="77777777" w:rsidR="00970FB9" w:rsidRPr="00970FB9" w:rsidRDefault="00970FB9" w:rsidP="00C33452">
      <w:pPr>
        <w:pStyle w:val="2f5"/>
      </w:pPr>
      <w:r w:rsidRPr="00970FB9">
        <w:t xml:space="preserve">from </w:t>
      </w:r>
      <w:proofErr w:type="spellStart"/>
      <w:proofErr w:type="gramStart"/>
      <w:r w:rsidRPr="00970FB9">
        <w:t>mindspore.train</w:t>
      </w:r>
      <w:proofErr w:type="gramEnd"/>
      <w:r w:rsidRPr="00970FB9">
        <w:t>.callback</w:t>
      </w:r>
      <w:proofErr w:type="spellEnd"/>
      <w:r w:rsidRPr="00970FB9">
        <w:t xml:space="preserve"> import </w:t>
      </w:r>
      <w:proofErr w:type="spellStart"/>
      <w:r w:rsidRPr="00970FB9">
        <w:t>ModelCheckpoint</w:t>
      </w:r>
      <w:proofErr w:type="spellEnd"/>
      <w:r w:rsidRPr="00970FB9">
        <w:t xml:space="preserve">, </w:t>
      </w:r>
      <w:proofErr w:type="spellStart"/>
      <w:r w:rsidRPr="00970FB9">
        <w:t>CheckpointConfig</w:t>
      </w:r>
      <w:proofErr w:type="spellEnd"/>
      <w:r w:rsidRPr="00970FB9">
        <w:t xml:space="preserve">, </w:t>
      </w:r>
      <w:proofErr w:type="spellStart"/>
      <w:r w:rsidRPr="00970FB9">
        <w:t>LossMonitor</w:t>
      </w:r>
      <w:proofErr w:type="spellEnd"/>
      <w:r w:rsidRPr="00970FB9">
        <w:t xml:space="preserve">, </w:t>
      </w:r>
      <w:proofErr w:type="spellStart"/>
      <w:r w:rsidRPr="00970FB9">
        <w:t>TimeMonitor</w:t>
      </w:r>
      <w:proofErr w:type="spellEnd"/>
    </w:p>
    <w:p w14:paraId="79E268D0" w14:textId="77777777" w:rsidR="00970FB9" w:rsidRPr="00970FB9" w:rsidRDefault="00970FB9" w:rsidP="00C33452">
      <w:pPr>
        <w:pStyle w:val="2f5"/>
      </w:pPr>
      <w:r w:rsidRPr="00970FB9">
        <w:t xml:space="preserve"># </w:t>
      </w:r>
      <w:proofErr w:type="spellStart"/>
      <w:r w:rsidRPr="00970FB9">
        <w:t>引入模型</w:t>
      </w:r>
      <w:proofErr w:type="spellEnd"/>
    </w:p>
    <w:p w14:paraId="7DDBFAF4" w14:textId="77777777" w:rsidR="00970FB9" w:rsidRPr="00970FB9" w:rsidRDefault="00970FB9" w:rsidP="00C33452">
      <w:pPr>
        <w:pStyle w:val="2f5"/>
      </w:pPr>
      <w:r w:rsidRPr="00970FB9">
        <w:t xml:space="preserve">from </w:t>
      </w:r>
      <w:proofErr w:type="spellStart"/>
      <w:proofErr w:type="gramStart"/>
      <w:r w:rsidRPr="00970FB9">
        <w:t>mindspore.train</w:t>
      </w:r>
      <w:proofErr w:type="spellEnd"/>
      <w:proofErr w:type="gramEnd"/>
      <w:r w:rsidRPr="00970FB9">
        <w:t xml:space="preserve"> import Model</w:t>
      </w:r>
    </w:p>
    <w:p w14:paraId="7B376B88" w14:textId="77777777" w:rsidR="00970FB9" w:rsidRPr="00970FB9" w:rsidRDefault="00970FB9" w:rsidP="00C33452">
      <w:pPr>
        <w:pStyle w:val="2f5"/>
      </w:pPr>
      <w:r w:rsidRPr="00970FB9">
        <w:t xml:space="preserve"># </w:t>
      </w:r>
      <w:proofErr w:type="spellStart"/>
      <w:r w:rsidRPr="00970FB9">
        <w:t>引入评估模型的包</w:t>
      </w:r>
      <w:proofErr w:type="spellEnd"/>
    </w:p>
    <w:p w14:paraId="18253B37" w14:textId="77777777" w:rsidR="00970FB9" w:rsidRPr="00970FB9" w:rsidRDefault="00970FB9" w:rsidP="00C33452">
      <w:pPr>
        <w:pStyle w:val="2f5"/>
      </w:pPr>
      <w:r w:rsidRPr="00970FB9">
        <w:t xml:space="preserve">from </w:t>
      </w:r>
      <w:proofErr w:type="spellStart"/>
      <w:r w:rsidRPr="00970FB9">
        <w:t>mindspore.</w:t>
      </w:r>
      <w:proofErr w:type="gramStart"/>
      <w:r w:rsidRPr="00970FB9">
        <w:t>nn.metrics</w:t>
      </w:r>
      <w:proofErr w:type="spellEnd"/>
      <w:proofErr w:type="gramEnd"/>
      <w:r w:rsidRPr="00970FB9">
        <w:t xml:space="preserve"> import Accuracy</w:t>
      </w:r>
    </w:p>
    <w:p w14:paraId="675D7BBA" w14:textId="77777777" w:rsidR="00970FB9" w:rsidRPr="00970FB9" w:rsidRDefault="00970FB9" w:rsidP="00C33452">
      <w:pPr>
        <w:pStyle w:val="2f5"/>
      </w:pPr>
    </w:p>
    <w:p w14:paraId="08608B1B" w14:textId="77777777" w:rsidR="00970FB9" w:rsidRPr="00970FB9" w:rsidRDefault="00970FB9" w:rsidP="00C33452">
      <w:pPr>
        <w:pStyle w:val="2f5"/>
      </w:pPr>
      <w:r w:rsidRPr="00970FB9">
        <w:t xml:space="preserve"># </w:t>
      </w:r>
      <w:proofErr w:type="spellStart"/>
      <w:r w:rsidRPr="00970FB9">
        <w:t>numpy</w:t>
      </w:r>
      <w:proofErr w:type="spellEnd"/>
    </w:p>
    <w:p w14:paraId="7AC539EF" w14:textId="77777777" w:rsidR="00970FB9" w:rsidRPr="00970FB9" w:rsidRDefault="00970FB9" w:rsidP="00C33452">
      <w:pPr>
        <w:pStyle w:val="2f5"/>
      </w:pPr>
      <w:r w:rsidRPr="00970FB9">
        <w:t xml:space="preserve">import </w:t>
      </w:r>
      <w:proofErr w:type="spellStart"/>
      <w:r w:rsidRPr="00970FB9">
        <w:t>numpy</w:t>
      </w:r>
      <w:proofErr w:type="spellEnd"/>
      <w:r w:rsidRPr="00970FB9">
        <w:t xml:space="preserve"> as np</w:t>
      </w:r>
    </w:p>
    <w:p w14:paraId="7B4C8FB0" w14:textId="77777777" w:rsidR="00970FB9" w:rsidRPr="00970FB9" w:rsidRDefault="00970FB9" w:rsidP="00C33452">
      <w:pPr>
        <w:pStyle w:val="2f5"/>
      </w:pPr>
      <w:r w:rsidRPr="00970FB9">
        <w:t xml:space="preserve"># </w:t>
      </w:r>
      <w:proofErr w:type="spellStart"/>
      <w:r w:rsidRPr="00970FB9">
        <w:t>画图用</w:t>
      </w:r>
      <w:proofErr w:type="spellEnd"/>
    </w:p>
    <w:p w14:paraId="43315B88" w14:textId="77777777" w:rsidR="00970FB9" w:rsidRPr="00970FB9" w:rsidRDefault="00970FB9" w:rsidP="00C33452">
      <w:pPr>
        <w:pStyle w:val="2f5"/>
      </w:pPr>
      <w:r w:rsidRPr="00970FB9">
        <w:t xml:space="preserve">import </w:t>
      </w:r>
      <w:proofErr w:type="spellStart"/>
      <w:proofErr w:type="gramStart"/>
      <w:r w:rsidRPr="00970FB9">
        <w:t>matplotlib.pyplot</w:t>
      </w:r>
      <w:proofErr w:type="spellEnd"/>
      <w:proofErr w:type="gramEnd"/>
      <w:r w:rsidRPr="00970FB9">
        <w:t xml:space="preserve"> as </w:t>
      </w:r>
      <w:proofErr w:type="spellStart"/>
      <w:r w:rsidRPr="00970FB9">
        <w:t>plt</w:t>
      </w:r>
      <w:proofErr w:type="spellEnd"/>
    </w:p>
    <w:p w14:paraId="57914F57" w14:textId="77777777" w:rsidR="00970FB9" w:rsidRPr="00970FB9" w:rsidRDefault="00970FB9" w:rsidP="00C33452">
      <w:pPr>
        <w:pStyle w:val="2f5"/>
      </w:pPr>
    </w:p>
    <w:p w14:paraId="7C9D9BC3" w14:textId="77777777" w:rsidR="00970FB9" w:rsidRPr="00970FB9" w:rsidRDefault="00970FB9" w:rsidP="00C33452">
      <w:pPr>
        <w:pStyle w:val="2f5"/>
      </w:pPr>
    </w:p>
    <w:p w14:paraId="456D7BE7" w14:textId="77777777" w:rsidR="00970FB9" w:rsidRPr="00970FB9" w:rsidRDefault="00970FB9" w:rsidP="00C33452">
      <w:pPr>
        <w:pStyle w:val="2f5"/>
      </w:pPr>
      <w:r w:rsidRPr="00970FB9">
        <w:t>####____####</w:t>
      </w:r>
    </w:p>
    <w:p w14:paraId="143734B2" w14:textId="77777777" w:rsidR="00970FB9" w:rsidRPr="00970FB9" w:rsidRDefault="00970FB9" w:rsidP="00C33452">
      <w:pPr>
        <w:pStyle w:val="2f5"/>
      </w:pPr>
      <w:r w:rsidRPr="00970FB9">
        <w:t xml:space="preserve"># </w:t>
      </w:r>
      <w:proofErr w:type="spellStart"/>
      <w:r w:rsidRPr="00970FB9">
        <w:t>下载数据相关的包</w:t>
      </w:r>
      <w:proofErr w:type="spellEnd"/>
    </w:p>
    <w:p w14:paraId="24ED5A19" w14:textId="77777777" w:rsidR="00970FB9" w:rsidRPr="00970FB9" w:rsidRDefault="00970FB9" w:rsidP="00C33452">
      <w:pPr>
        <w:pStyle w:val="2f5"/>
      </w:pPr>
      <w:r w:rsidRPr="00970FB9">
        <w:t xml:space="preserve">import </w:t>
      </w:r>
      <w:proofErr w:type="spellStart"/>
      <w:r w:rsidRPr="00970FB9">
        <w:t>os</w:t>
      </w:r>
      <w:proofErr w:type="spellEnd"/>
    </w:p>
    <w:p w14:paraId="40A624DC" w14:textId="77777777" w:rsidR="00970FB9" w:rsidRPr="00970FB9" w:rsidRDefault="00970FB9" w:rsidP="00C33452">
      <w:pPr>
        <w:pStyle w:val="2f5"/>
      </w:pPr>
      <w:r w:rsidRPr="00970FB9">
        <w:t xml:space="preserve">import requests </w:t>
      </w:r>
    </w:p>
    <w:p w14:paraId="40E0D31B" w14:textId="77777777" w:rsidR="00970FB9" w:rsidRPr="00970FB9" w:rsidRDefault="00970FB9" w:rsidP="00C33452">
      <w:pPr>
        <w:pStyle w:val="2f5"/>
      </w:pPr>
      <w:r w:rsidRPr="00970FB9">
        <w:t xml:space="preserve">import </w:t>
      </w:r>
      <w:proofErr w:type="spellStart"/>
      <w:r w:rsidRPr="00970FB9">
        <w:t>zipfile</w:t>
      </w:r>
      <w:proofErr w:type="spellEnd"/>
    </w:p>
    <w:p w14:paraId="47265C8A" w14:textId="77777777" w:rsidR="00970FB9" w:rsidRPr="00EC2972" w:rsidRDefault="00970FB9" w:rsidP="00512070">
      <w:pPr>
        <w:pStyle w:val="3"/>
      </w:pPr>
      <w:bookmarkStart w:id="51" w:name="header-n81"/>
      <w:bookmarkStart w:id="52" w:name="_Toc48309261"/>
      <w:bookmarkStart w:id="53" w:name="_Toc66865728"/>
      <w:bookmarkStart w:id="54" w:name="_Toc95470302"/>
      <w:bookmarkEnd w:id="49"/>
      <w:bookmarkEnd w:id="50"/>
      <w:r w:rsidRPr="00EC2972">
        <w:t>数据集展示与数据初始化</w:t>
      </w:r>
      <w:bookmarkEnd w:id="51"/>
      <w:bookmarkEnd w:id="52"/>
      <w:bookmarkEnd w:id="53"/>
      <w:bookmarkEnd w:id="54"/>
    </w:p>
    <w:p w14:paraId="25B8F732" w14:textId="39016EB7" w:rsidR="00970FB9" w:rsidRPr="009363BA" w:rsidRDefault="00970FB9" w:rsidP="00A4760B">
      <w:pPr>
        <w:pStyle w:val="1e"/>
      </w:pPr>
      <w:r w:rsidRPr="009363BA">
        <w:t>CIFAR-10</w:t>
      </w:r>
      <w:r w:rsidRPr="009363BA">
        <w:t>数据集由</w:t>
      </w:r>
      <w:r w:rsidRPr="009363BA">
        <w:t>10</w:t>
      </w:r>
      <w:r w:rsidRPr="009363BA">
        <w:t>个类的</w:t>
      </w:r>
      <w:r w:rsidRPr="009363BA">
        <w:t>60000</w:t>
      </w:r>
      <w:r w:rsidRPr="009363BA">
        <w:t>个</w:t>
      </w:r>
      <w:r w:rsidRPr="009363BA">
        <w:t>32x32</w:t>
      </w:r>
      <w:r w:rsidRPr="009363BA">
        <w:t>彩色图像组成，每个类有</w:t>
      </w:r>
      <w:r w:rsidRPr="009363BA">
        <w:t>6000</w:t>
      </w:r>
      <w:r w:rsidRPr="009363BA">
        <w:t>个图像。有</w:t>
      </w:r>
      <w:r w:rsidRPr="009363BA">
        <w:t>50000</w:t>
      </w:r>
      <w:r w:rsidRPr="009363BA">
        <w:t>个训练图像和</w:t>
      </w:r>
      <w:r w:rsidRPr="009363BA">
        <w:t>10000</w:t>
      </w:r>
      <w:r w:rsidRPr="009363BA">
        <w:t>个测试图像。数据集分为五个训练批次和一个测试批次，每个批次有</w:t>
      </w:r>
      <w:r w:rsidRPr="009363BA">
        <w:lastRenderedPageBreak/>
        <w:t>10000</w:t>
      </w:r>
      <w:r w:rsidRPr="009363BA">
        <w:t>个图像。测试批次包含来自每个类别的恰好</w:t>
      </w:r>
      <w:r w:rsidRPr="009363BA">
        <w:t>1000</w:t>
      </w:r>
      <w:r w:rsidRPr="009363BA">
        <w:t>个随机选择的图像。训</w:t>
      </w:r>
      <w:r>
        <w:t>练批次以随机的顺序输入</w:t>
      </w:r>
      <w:r w:rsidRPr="009363BA">
        <w:t>图像，但一些训练批次可能包含来自一个类别的图像比另一个更多。总体来说，五个训练集之和包含来自每个类的正好</w:t>
      </w:r>
      <w:r w:rsidRPr="009363BA">
        <w:t>5000</w:t>
      </w:r>
      <w:r w:rsidRPr="009363BA">
        <w:t>张图像。</w:t>
      </w:r>
    </w:p>
    <w:p w14:paraId="43F00391" w14:textId="77777777" w:rsidR="00970FB9" w:rsidRPr="009363BA" w:rsidRDefault="00970FB9" w:rsidP="00A4760B">
      <w:pPr>
        <w:pStyle w:val="1e"/>
      </w:pPr>
      <w:r w:rsidRPr="009363BA">
        <w:t>10</w:t>
      </w:r>
      <w:r w:rsidRPr="009363BA">
        <w:t>个类完全相互排斥</w:t>
      </w:r>
      <w:r w:rsidRPr="009363BA">
        <w:rPr>
          <w:rFonts w:hint="eastAsia"/>
        </w:rPr>
        <w:t>，</w:t>
      </w:r>
      <w:r w:rsidRPr="009363BA">
        <w:t>且类之间没有重叠，汽车和卡车之间没有重叠。</w:t>
      </w:r>
      <w:r w:rsidRPr="009363BA">
        <w:t>“</w:t>
      </w:r>
      <w:r w:rsidRPr="009363BA">
        <w:t>汽车</w:t>
      </w:r>
      <w:r w:rsidRPr="009363BA">
        <w:t>”</w:t>
      </w:r>
      <w:r w:rsidRPr="009363BA">
        <w:t>包括轿车，</w:t>
      </w:r>
      <w:r w:rsidRPr="009363BA">
        <w:t>SUV</w:t>
      </w:r>
      <w:r w:rsidRPr="009363BA">
        <w:t>等。</w:t>
      </w:r>
      <w:r w:rsidRPr="009363BA">
        <w:t>“</w:t>
      </w:r>
      <w:r w:rsidRPr="009363BA">
        <w:t>卡车</w:t>
      </w:r>
      <w:r w:rsidRPr="009363BA">
        <w:t>”</w:t>
      </w:r>
      <w:r w:rsidRPr="009363BA">
        <w:t>只包括大卡车，不包括皮卡车。</w:t>
      </w:r>
      <w:r w:rsidRPr="009363BA">
        <w:br/>
      </w:r>
      <w:r w:rsidRPr="009363BA">
        <w:t>以下是</w:t>
      </w:r>
      <w:r w:rsidRPr="009363BA">
        <w:rPr>
          <w:rFonts w:hint="eastAsia"/>
        </w:rPr>
        <w:t>1</w:t>
      </w:r>
      <w:r w:rsidRPr="009363BA">
        <w:t>0</w:t>
      </w:r>
      <w:r w:rsidRPr="009363BA">
        <w:t>个类别类的名字：</w:t>
      </w:r>
      <w:r w:rsidRPr="009363BA">
        <w:t>airplane/automobile/bird/cat/deer/dog/frog/horse/ship/truck</w:t>
      </w:r>
    </w:p>
    <w:p w14:paraId="0048DF3D" w14:textId="13F89200" w:rsidR="0044425F" w:rsidRDefault="00970FB9" w:rsidP="00A4760B">
      <w:pPr>
        <w:pStyle w:val="1e"/>
      </w:pPr>
      <w:r w:rsidRPr="00EC2972">
        <w:rPr>
          <w:noProof/>
        </w:rPr>
        <w:drawing>
          <wp:inline distT="0" distB="0" distL="0" distR="0" wp14:anchorId="61AED500" wp14:editId="0B2E3A65">
            <wp:extent cx="3810000" cy="2540000"/>
            <wp:effectExtent l="0" t="0" r="0" b="0"/>
            <wp:docPr id="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zWX635163.CHINA\Downloads\images\01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07ABB6" w14:textId="77777777" w:rsidR="0044425F" w:rsidRDefault="0044425F" w:rsidP="0044425F">
      <w:pPr>
        <w:pStyle w:val="9"/>
        <w:ind w:left="1701"/>
      </w:pPr>
      <w:r w:rsidRPr="00EC2972">
        <w:t>Cifar10</w:t>
      </w:r>
      <w:r w:rsidRPr="00EC2972">
        <w:t>数据示例</w:t>
      </w:r>
    </w:p>
    <w:p w14:paraId="06AC8320" w14:textId="094EBB9E" w:rsidR="00A4760B" w:rsidRPr="00EC2972" w:rsidRDefault="00A4760B" w:rsidP="00A4760B">
      <w:pPr>
        <w:pStyle w:val="1e"/>
      </w:pPr>
      <w:r>
        <w:t>下方代码包含下载步骤，您也可从官网下载后上传至云上</w:t>
      </w:r>
      <w:r>
        <w:t>notebook</w:t>
      </w:r>
      <w:r>
        <w:t>开发环境下。</w:t>
      </w:r>
    </w:p>
    <w:p w14:paraId="7E91CEA5" w14:textId="78EE0E33" w:rsidR="00A4760B" w:rsidRDefault="00A4760B" w:rsidP="00A4760B">
      <w:pPr>
        <w:pStyle w:val="4a"/>
      </w:pPr>
      <w:r>
        <w:rPr>
          <w:rFonts w:hint="eastAsia"/>
        </w:rPr>
        <w:t>官网下载：</w:t>
      </w:r>
      <w:r>
        <w:rPr>
          <w:rStyle w:val="af1"/>
        </w:rPr>
        <w:fldChar w:fldCharType="begin"/>
      </w:r>
      <w:r>
        <w:rPr>
          <w:rStyle w:val="af1"/>
        </w:rPr>
        <w:instrText xml:space="preserve"> HYPERLINK "http://www.cs.toronto.edu/~kriz/cifar.html" </w:instrText>
      </w:r>
      <w:r>
        <w:rPr>
          <w:rStyle w:val="af1"/>
        </w:rPr>
      </w:r>
      <w:r>
        <w:rPr>
          <w:rStyle w:val="af1"/>
        </w:rPr>
        <w:fldChar w:fldCharType="separate"/>
      </w:r>
      <w:r w:rsidRPr="00650F41">
        <w:rPr>
          <w:rStyle w:val="af1"/>
          <w:rFonts w:hint="eastAsia"/>
        </w:rPr>
        <w:t>http://www.cs.toronto.edu/~kriz/cifar.html</w:t>
      </w:r>
      <w:r>
        <w:rPr>
          <w:rStyle w:val="af1"/>
        </w:rPr>
        <w:fldChar w:fldCharType="end"/>
      </w:r>
      <w:r>
        <w:rPr>
          <w:rFonts w:hint="eastAsia"/>
        </w:rPr>
        <w:t>注意选择二进制版本文件。</w:t>
      </w:r>
    </w:p>
    <w:p w14:paraId="4205B838" w14:textId="79AEA1B0" w:rsidR="0044425F" w:rsidRPr="00EC2972" w:rsidRDefault="00A4760B" w:rsidP="00A4760B">
      <w:pPr>
        <w:pStyle w:val="1e"/>
      </w:pPr>
      <w:r>
        <w:rPr>
          <w:noProof/>
        </w:rPr>
        <w:drawing>
          <wp:inline distT="0" distB="0" distL="0" distR="0" wp14:anchorId="3F6E2054" wp14:editId="7EDAFB5F">
            <wp:extent cx="5400000" cy="1412082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257" r="267"/>
                    <a:stretch/>
                  </pic:blipFill>
                  <pic:spPr bwMode="auto">
                    <a:xfrm>
                      <a:off x="0" y="0"/>
                      <a:ext cx="5400000" cy="1412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20D8DA" w14:textId="77777777" w:rsidR="00970FB9" w:rsidRPr="00EC2972" w:rsidRDefault="00970FB9" w:rsidP="00512070">
      <w:pPr>
        <w:pStyle w:val="4"/>
      </w:pPr>
      <w:bookmarkStart w:id="55" w:name="header-n85"/>
      <w:r w:rsidRPr="00EC2972">
        <w:t>数据集下载</w:t>
      </w:r>
      <w:bookmarkEnd w:id="55"/>
    </w:p>
    <w:p w14:paraId="595CF086" w14:textId="7CA837F0" w:rsidR="00A4760B" w:rsidRPr="00FA2A79" w:rsidRDefault="002A4735" w:rsidP="000605DA">
      <w:pPr>
        <w:pStyle w:val="2f5"/>
      </w:pPr>
      <w:bookmarkStart w:id="56" w:name="OLE_LINK7"/>
      <w:bookmarkStart w:id="57" w:name="OLE_LINK8"/>
      <w:r w:rsidRPr="00FA2A79">
        <w:rPr>
          <w:rFonts w:hint="eastAsia"/>
        </w:rPr>
        <w:t>!</w:t>
      </w:r>
      <w:proofErr w:type="spellStart"/>
      <w:r w:rsidRPr="00FA2A79">
        <w:rPr>
          <w:rFonts w:hint="eastAsia"/>
        </w:rPr>
        <w:t>wget</w:t>
      </w:r>
      <w:proofErr w:type="spellEnd"/>
      <w:r w:rsidRPr="00FA2A79">
        <w:t xml:space="preserve"> </w:t>
      </w:r>
      <w:r w:rsidR="00A4760B" w:rsidRPr="00FA2A79">
        <w:t>https://ascend-professional-construction-dataset.obs.cn-north-4.myhuaweicloud.com/ComputerVision/cifar10_mindspore.zip</w:t>
      </w:r>
    </w:p>
    <w:p w14:paraId="53BDC8C4" w14:textId="32B686AE" w:rsidR="00696E27" w:rsidRPr="00FA2A79" w:rsidRDefault="00696E27" w:rsidP="000605DA">
      <w:pPr>
        <w:pStyle w:val="2f5"/>
      </w:pPr>
      <w:r w:rsidRPr="00FA2A79">
        <w:rPr>
          <w:rFonts w:hint="eastAsia"/>
        </w:rPr>
        <w:t>!unzip cifar10_mindspore.zip</w:t>
      </w:r>
    </w:p>
    <w:p w14:paraId="4561E567" w14:textId="28D3A43B" w:rsidR="00970FB9" w:rsidRPr="00EC2972" w:rsidRDefault="00970FB9" w:rsidP="00512070">
      <w:pPr>
        <w:pStyle w:val="4"/>
      </w:pPr>
      <w:bookmarkStart w:id="58" w:name="header-n90"/>
      <w:bookmarkEnd w:id="56"/>
      <w:bookmarkEnd w:id="57"/>
      <w:r w:rsidRPr="00EC2972">
        <w:t>查看数据集</w:t>
      </w:r>
      <w:bookmarkEnd w:id="58"/>
    </w:p>
    <w:p w14:paraId="57AA85A5" w14:textId="77777777" w:rsidR="00970FB9" w:rsidRPr="00970FB9" w:rsidRDefault="00970FB9" w:rsidP="00A4760B">
      <w:pPr>
        <w:pStyle w:val="1e"/>
      </w:pPr>
      <w:r w:rsidRPr="00970FB9">
        <w:t>注意：这里每次提取出来的数据是随机的。</w:t>
      </w:r>
    </w:p>
    <w:p w14:paraId="43D5F3FE" w14:textId="77777777" w:rsidR="00970FB9" w:rsidRDefault="00970FB9" w:rsidP="000605DA">
      <w:pPr>
        <w:pStyle w:val="2f5"/>
      </w:pPr>
      <w:bookmarkStart w:id="59" w:name="OLE_LINK9"/>
      <w:bookmarkStart w:id="60" w:name="OLE_LINK10"/>
      <w:r>
        <w:t>#</w:t>
      </w:r>
      <w:r>
        <w:t>创建图像标签列表</w:t>
      </w:r>
    </w:p>
    <w:p w14:paraId="01FE2414" w14:textId="77777777" w:rsidR="00970FB9" w:rsidRDefault="00970FB9" w:rsidP="000605DA">
      <w:pPr>
        <w:pStyle w:val="2f5"/>
      </w:pPr>
      <w:proofErr w:type="spellStart"/>
      <w:r>
        <w:lastRenderedPageBreak/>
        <w:t>category_dict</w:t>
      </w:r>
      <w:proofErr w:type="spellEnd"/>
      <w:r>
        <w:t xml:space="preserve"> = {0:'airplane',1:'automobile',2:'bird',3:'cat',4:'deer',5:'dog',</w:t>
      </w:r>
    </w:p>
    <w:p w14:paraId="52728CAB" w14:textId="56830B1E" w:rsidR="00970FB9" w:rsidRDefault="00970FB9" w:rsidP="000605DA">
      <w:pPr>
        <w:pStyle w:val="2f5"/>
      </w:pPr>
      <w:r>
        <w:t xml:space="preserve">                 6:'frog',7:'horse',8:'ship',9:'truck'}</w:t>
      </w:r>
    </w:p>
    <w:p w14:paraId="0F8B6CE4" w14:textId="77777777" w:rsidR="00970FB9" w:rsidRDefault="00970FB9" w:rsidP="000605DA">
      <w:pPr>
        <w:pStyle w:val="2f5"/>
      </w:pPr>
      <w:r>
        <w:t>####____####</w:t>
      </w:r>
    </w:p>
    <w:p w14:paraId="72DD2876" w14:textId="77777777" w:rsidR="00970FB9" w:rsidRDefault="00970FB9" w:rsidP="000605DA">
      <w:pPr>
        <w:pStyle w:val="2f5"/>
      </w:pPr>
      <w:proofErr w:type="spellStart"/>
      <w:r>
        <w:t>current_path</w:t>
      </w:r>
      <w:proofErr w:type="spellEnd"/>
      <w:r>
        <w:t xml:space="preserve"> = </w:t>
      </w:r>
      <w:proofErr w:type="spellStart"/>
      <w:proofErr w:type="gramStart"/>
      <w:r>
        <w:t>os.getcwd</w:t>
      </w:r>
      <w:proofErr w:type="spellEnd"/>
      <w:proofErr w:type="gramEnd"/>
      <w:r>
        <w:t>()</w:t>
      </w:r>
    </w:p>
    <w:p w14:paraId="29663B91" w14:textId="77777777" w:rsidR="00970FB9" w:rsidRDefault="00970FB9" w:rsidP="000605DA">
      <w:pPr>
        <w:pStyle w:val="2f5"/>
      </w:pPr>
      <w:proofErr w:type="spellStart"/>
      <w:r>
        <w:t>data_path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current_path</w:t>
      </w:r>
      <w:proofErr w:type="spellEnd"/>
      <w:r>
        <w:t>, 'data/10-verify-bin')</w:t>
      </w:r>
    </w:p>
    <w:p w14:paraId="16AFC552" w14:textId="656B0A9D" w:rsidR="00970FB9" w:rsidRDefault="00970FB9" w:rsidP="000605DA">
      <w:pPr>
        <w:pStyle w:val="2f5"/>
      </w:pPr>
      <w:proofErr w:type="spellStart"/>
      <w:r>
        <w:t>cifar_ds</w:t>
      </w:r>
      <w:proofErr w:type="spellEnd"/>
      <w:r>
        <w:t xml:space="preserve"> = </w:t>
      </w:r>
      <w:proofErr w:type="gramStart"/>
      <w:r>
        <w:t>ds.Cifar</w:t>
      </w:r>
      <w:proofErr w:type="gramEnd"/>
      <w:r>
        <w:t>10Dataset(</w:t>
      </w:r>
      <w:proofErr w:type="spellStart"/>
      <w:r>
        <w:t>data_path</w:t>
      </w:r>
      <w:proofErr w:type="spellEnd"/>
      <w:r>
        <w:t>)</w:t>
      </w:r>
    </w:p>
    <w:p w14:paraId="70319501" w14:textId="77777777" w:rsidR="00970FB9" w:rsidRDefault="00970FB9" w:rsidP="000605DA">
      <w:pPr>
        <w:pStyle w:val="2f5"/>
      </w:pPr>
      <w:r>
        <w:t xml:space="preserve"># </w:t>
      </w:r>
      <w:proofErr w:type="spellStart"/>
      <w:r>
        <w:t>设置图像大小</w:t>
      </w:r>
      <w:proofErr w:type="spellEnd"/>
    </w:p>
    <w:p w14:paraId="392E4CBD" w14:textId="77777777" w:rsidR="00970FB9" w:rsidRDefault="00970FB9" w:rsidP="000605DA">
      <w:pPr>
        <w:pStyle w:val="2f5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=(8,8))</w:t>
      </w:r>
    </w:p>
    <w:p w14:paraId="4042AE6D" w14:textId="77777777" w:rsidR="00970FB9" w:rsidRDefault="00970FB9" w:rsidP="000605DA">
      <w:pPr>
        <w:pStyle w:val="2f5"/>
      </w:pPr>
      <w:r>
        <w:t>i = 1</w:t>
      </w:r>
    </w:p>
    <w:p w14:paraId="592A552D" w14:textId="77777777" w:rsidR="00970FB9" w:rsidRDefault="00970FB9" w:rsidP="000605DA">
      <w:pPr>
        <w:pStyle w:val="2f5"/>
      </w:pPr>
      <w:r>
        <w:t xml:space="preserve"># </w:t>
      </w:r>
      <w:r>
        <w:t>打印</w:t>
      </w:r>
      <w:r>
        <w:t>9</w:t>
      </w:r>
      <w:r>
        <w:t>张子图</w:t>
      </w:r>
    </w:p>
    <w:p w14:paraId="4812876C" w14:textId="77777777" w:rsidR="00970FB9" w:rsidRDefault="00970FB9" w:rsidP="000605DA">
      <w:pPr>
        <w:pStyle w:val="2f5"/>
      </w:pPr>
      <w:r>
        <w:t xml:space="preserve">for </w:t>
      </w:r>
      <w:proofErr w:type="spellStart"/>
      <w:r>
        <w:t>dic</w:t>
      </w:r>
      <w:proofErr w:type="spellEnd"/>
      <w:r>
        <w:t xml:space="preserve"> in </w:t>
      </w:r>
      <w:proofErr w:type="spellStart"/>
      <w:r>
        <w:t>cifar_</w:t>
      </w:r>
      <w:proofErr w:type="gramStart"/>
      <w:r>
        <w:t>ds.create</w:t>
      </w:r>
      <w:proofErr w:type="gramEnd"/>
      <w:r>
        <w:t>_dict_iterator</w:t>
      </w:r>
      <w:proofErr w:type="spellEnd"/>
      <w:r>
        <w:t>():</w:t>
      </w:r>
    </w:p>
    <w:p w14:paraId="09E21F8B" w14:textId="77777777" w:rsidR="00970FB9" w:rsidRDefault="00970FB9" w:rsidP="000605DA">
      <w:pPr>
        <w:pStyle w:val="2f5"/>
      </w:pPr>
      <w:r>
        <w:t xml:space="preserve">    </w:t>
      </w:r>
      <w:proofErr w:type="spellStart"/>
      <w:proofErr w:type="gramStart"/>
      <w:r>
        <w:t>plt.subplot</w:t>
      </w:r>
      <w:proofErr w:type="spellEnd"/>
      <w:proofErr w:type="gramEnd"/>
      <w:r>
        <w:t>(3,3,i)</w:t>
      </w:r>
    </w:p>
    <w:p w14:paraId="42E0BACA" w14:textId="77777777" w:rsidR="00970FB9" w:rsidRDefault="00970FB9" w:rsidP="000605DA">
      <w:pPr>
        <w:pStyle w:val="2f5"/>
      </w:pPr>
      <w:r>
        <w:t xml:space="preserve">    ####____####</w:t>
      </w:r>
    </w:p>
    <w:p w14:paraId="426AA010" w14:textId="77777777" w:rsidR="00970FB9" w:rsidRDefault="00970FB9" w:rsidP="000605DA">
      <w:pPr>
        <w:pStyle w:val="2f5"/>
      </w:pPr>
      <w:r>
        <w:t xml:space="preserve">   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dic</w:t>
      </w:r>
      <w:proofErr w:type="spellEnd"/>
      <w:r>
        <w:t>['image'].</w:t>
      </w:r>
      <w:proofErr w:type="spellStart"/>
      <w:r>
        <w:t>asnumpy</w:t>
      </w:r>
      <w:proofErr w:type="spellEnd"/>
      <w:r>
        <w:t>())</w:t>
      </w:r>
    </w:p>
    <w:p w14:paraId="0F8B66FF" w14:textId="77777777" w:rsidR="00970FB9" w:rsidRDefault="00970FB9" w:rsidP="000605DA">
      <w:pPr>
        <w:pStyle w:val="2f5"/>
      </w:pPr>
      <w:r>
        <w:t xml:space="preserve">    </w:t>
      </w:r>
      <w:proofErr w:type="spellStart"/>
      <w:proofErr w:type="gramStart"/>
      <w:r>
        <w:t>plt.xticks</w:t>
      </w:r>
      <w:proofErr w:type="spellEnd"/>
      <w:proofErr w:type="gramEnd"/>
      <w:r>
        <w:t>([])</w:t>
      </w:r>
    </w:p>
    <w:p w14:paraId="71FB0EAA" w14:textId="77777777" w:rsidR="00970FB9" w:rsidRDefault="00970FB9" w:rsidP="000605DA">
      <w:pPr>
        <w:pStyle w:val="2f5"/>
      </w:pPr>
      <w:r>
        <w:t xml:space="preserve">    </w:t>
      </w:r>
      <w:proofErr w:type="spellStart"/>
      <w:proofErr w:type="gramStart"/>
      <w:r>
        <w:t>plt.yticks</w:t>
      </w:r>
      <w:proofErr w:type="spellEnd"/>
      <w:proofErr w:type="gramEnd"/>
      <w:r>
        <w:t>([])</w:t>
      </w:r>
    </w:p>
    <w:p w14:paraId="476E7B48" w14:textId="77777777" w:rsidR="00970FB9" w:rsidRDefault="00970FB9" w:rsidP="000605DA">
      <w:pPr>
        <w:pStyle w:val="2f5"/>
      </w:pPr>
      <w:r>
        <w:t xml:space="preserve">    </w:t>
      </w:r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747C45CE" w14:textId="77777777" w:rsidR="00970FB9" w:rsidRDefault="00970FB9" w:rsidP="000605DA">
      <w:pPr>
        <w:pStyle w:val="2f5"/>
      </w:pPr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category_dict</w:t>
      </w:r>
      <w:proofErr w:type="spellEnd"/>
      <w:r>
        <w:t>[</w:t>
      </w:r>
      <w:proofErr w:type="spellStart"/>
      <w:r>
        <w:t>dic</w:t>
      </w:r>
      <w:proofErr w:type="spellEnd"/>
      <w:r>
        <w:t>['label'].</w:t>
      </w:r>
      <w:proofErr w:type="spellStart"/>
      <w:r>
        <w:t>asnumpy</w:t>
      </w:r>
      <w:proofErr w:type="spellEnd"/>
      <w:r>
        <w:t>().sum()])</w:t>
      </w:r>
    </w:p>
    <w:p w14:paraId="5E8EE912" w14:textId="77777777" w:rsidR="00970FB9" w:rsidRDefault="00970FB9" w:rsidP="000605DA">
      <w:pPr>
        <w:pStyle w:val="2f5"/>
      </w:pPr>
      <w:r>
        <w:t xml:space="preserve">    i +=1</w:t>
      </w:r>
    </w:p>
    <w:p w14:paraId="2B902D7C" w14:textId="77777777" w:rsidR="00970FB9" w:rsidRDefault="00970FB9" w:rsidP="000605DA">
      <w:pPr>
        <w:pStyle w:val="2f5"/>
      </w:pPr>
      <w:r>
        <w:t xml:space="preserve">    if i &gt; </w:t>
      </w:r>
      <w:proofErr w:type="gramStart"/>
      <w:r>
        <w:t>9 :</w:t>
      </w:r>
      <w:proofErr w:type="gramEnd"/>
    </w:p>
    <w:p w14:paraId="54916CB8" w14:textId="7C4E4ED1" w:rsidR="00970FB9" w:rsidRDefault="00970FB9" w:rsidP="000605DA">
      <w:pPr>
        <w:pStyle w:val="2f5"/>
      </w:pPr>
      <w:r>
        <w:t xml:space="preserve">        break</w:t>
      </w:r>
    </w:p>
    <w:p w14:paraId="6A04AFF3" w14:textId="77777777" w:rsidR="00970FB9" w:rsidRPr="00EC2972" w:rsidRDefault="00970FB9" w:rsidP="000605DA">
      <w:pPr>
        <w:pStyle w:val="2f5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bookmarkEnd w:id="59"/>
    <w:bookmarkEnd w:id="60"/>
    <w:p w14:paraId="50DEE6B3" w14:textId="77777777" w:rsidR="00970FB9" w:rsidRPr="00EC2972" w:rsidRDefault="00970FB9" w:rsidP="00A4760B">
      <w:pPr>
        <w:pStyle w:val="1e"/>
        <w:rPr>
          <w:rStyle w:val="VerbatimChar"/>
          <w:rFonts w:ascii="Huawei Sans" w:eastAsia="方正兰亭黑简体" w:hAnsi="Huawei Sans"/>
          <w:szCs w:val="18"/>
          <w:lang w:eastAsia="en-US"/>
        </w:rPr>
      </w:pPr>
      <w:r w:rsidRPr="00EC2972">
        <w:rPr>
          <w:rStyle w:val="VerbatimChar"/>
          <w:rFonts w:ascii="Huawei Sans" w:eastAsia="方正兰亭黑简体" w:hAnsi="Huawei Sans"/>
        </w:rPr>
        <w:t>输出</w:t>
      </w:r>
      <w:r w:rsidRPr="00EC2972">
        <w:rPr>
          <w:rStyle w:val="VerbatimChar"/>
          <w:rFonts w:ascii="Huawei Sans" w:eastAsia="方正兰亭黑简体" w:hAnsi="Huawei Sans" w:hint="eastAsia"/>
        </w:rPr>
        <w:t>：</w:t>
      </w:r>
    </w:p>
    <w:p w14:paraId="124550AC" w14:textId="77777777" w:rsidR="00970FB9" w:rsidRPr="00EC2972" w:rsidRDefault="00970FB9" w:rsidP="00BB7BFC">
      <w:pPr>
        <w:pStyle w:val="1e"/>
        <w:jc w:val="center"/>
      </w:pPr>
      <w:r w:rsidRPr="00EC2972">
        <w:rPr>
          <w:noProof/>
        </w:rPr>
        <w:drawing>
          <wp:inline distT="0" distB="0" distL="0" distR="0" wp14:anchorId="0782DC8F" wp14:editId="4253FF57">
            <wp:extent cx="3312543" cy="2899626"/>
            <wp:effectExtent l="0" t="0" r="254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zWX635163.CHINA\Downloads\output_8_0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418" cy="2907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52095C" w14:textId="124C5B37" w:rsidR="00970FB9" w:rsidRPr="00970FB9" w:rsidRDefault="00970FB9" w:rsidP="00970FB9">
      <w:pPr>
        <w:pStyle w:val="9"/>
        <w:ind w:left="1701"/>
      </w:pPr>
      <w:r w:rsidRPr="00EC2972">
        <w:t>C</w:t>
      </w:r>
      <w:r w:rsidRPr="00EC2972">
        <w:rPr>
          <w:rFonts w:hint="eastAsia"/>
        </w:rPr>
        <w:t>ifar</w:t>
      </w:r>
      <w:r w:rsidRPr="00EC2972">
        <w:t>10</w:t>
      </w:r>
      <w:r w:rsidRPr="00EC2972">
        <w:rPr>
          <w:rFonts w:hint="eastAsia"/>
        </w:rPr>
        <w:t>图像示例</w:t>
      </w:r>
    </w:p>
    <w:p w14:paraId="743DFCF0" w14:textId="77777777" w:rsidR="00970FB9" w:rsidRPr="00EC2972" w:rsidRDefault="00970FB9" w:rsidP="00512070">
      <w:pPr>
        <w:pStyle w:val="4"/>
      </w:pPr>
      <w:bookmarkStart w:id="61" w:name="header-n96"/>
      <w:r w:rsidRPr="00EC2972">
        <w:t>思考题</w:t>
      </w:r>
      <w:bookmarkEnd w:id="61"/>
    </w:p>
    <w:p w14:paraId="091D8052" w14:textId="77777777" w:rsidR="00970FB9" w:rsidRPr="00EC2972" w:rsidRDefault="00970FB9" w:rsidP="00A4760B">
      <w:pPr>
        <w:pStyle w:val="1e"/>
        <w:numPr>
          <w:ilvl w:val="0"/>
          <w:numId w:val="17"/>
        </w:numPr>
      </w:pPr>
      <w:r w:rsidRPr="00EC2972">
        <w:t>彩色图像有几个颜色通道？</w:t>
      </w:r>
    </w:p>
    <w:p w14:paraId="4BD08A74" w14:textId="77777777" w:rsidR="00970FB9" w:rsidRPr="00EC2972" w:rsidRDefault="00970FB9" w:rsidP="00A4760B">
      <w:pPr>
        <w:pStyle w:val="1e"/>
        <w:numPr>
          <w:ilvl w:val="0"/>
          <w:numId w:val="17"/>
        </w:numPr>
      </w:pPr>
      <w:r w:rsidRPr="00EC2972">
        <w:lastRenderedPageBreak/>
        <w:t>请列举常见的颜色空间</w:t>
      </w:r>
      <w:r w:rsidRPr="00EC2972">
        <w:rPr>
          <w:rFonts w:hint="eastAsia"/>
        </w:rPr>
        <w:t>。</w:t>
      </w:r>
    </w:p>
    <w:p w14:paraId="1A5C549E" w14:textId="77777777" w:rsidR="00970FB9" w:rsidRPr="00EC2972" w:rsidRDefault="00970FB9" w:rsidP="00A4760B">
      <w:pPr>
        <w:pStyle w:val="1e"/>
      </w:pPr>
      <w:r w:rsidRPr="00EC2972">
        <w:t>【答案】</w:t>
      </w:r>
    </w:p>
    <w:p w14:paraId="6326E805" w14:textId="77777777" w:rsidR="00970FB9" w:rsidRPr="00EC2972" w:rsidRDefault="00970FB9" w:rsidP="00A4760B">
      <w:pPr>
        <w:pStyle w:val="1e"/>
        <w:numPr>
          <w:ilvl w:val="0"/>
          <w:numId w:val="18"/>
        </w:numPr>
      </w:pPr>
      <w:r w:rsidRPr="00EC2972">
        <w:t>3</w:t>
      </w:r>
      <w:r w:rsidRPr="00EC2972">
        <w:t>个颜色通道，一般为</w:t>
      </w:r>
      <w:r w:rsidRPr="00EC2972">
        <w:t>RGB</w:t>
      </w:r>
      <w:r w:rsidRPr="00EC2972">
        <w:rPr>
          <w:rFonts w:hint="eastAsia"/>
        </w:rPr>
        <w:t>。</w:t>
      </w:r>
    </w:p>
    <w:p w14:paraId="669FF19D" w14:textId="77777777" w:rsidR="00970FB9" w:rsidRPr="00EC2972" w:rsidRDefault="00970FB9" w:rsidP="00A4760B">
      <w:pPr>
        <w:pStyle w:val="1e"/>
        <w:numPr>
          <w:ilvl w:val="0"/>
          <w:numId w:val="18"/>
        </w:numPr>
      </w:pPr>
      <w:r w:rsidRPr="00EC2972">
        <w:t>RGB, HSV</w:t>
      </w:r>
      <w:r w:rsidRPr="00EC2972">
        <w:t>，</w:t>
      </w:r>
      <w:r w:rsidRPr="00EC2972">
        <w:t>Lab</w:t>
      </w:r>
      <w:r w:rsidRPr="00EC2972">
        <w:t>，</w:t>
      </w:r>
      <w:r w:rsidRPr="00EC2972">
        <w:t>CMYK</w:t>
      </w:r>
      <w:r w:rsidRPr="00EC2972">
        <w:t>等</w:t>
      </w:r>
      <w:r w:rsidRPr="00EC2972">
        <w:rPr>
          <w:rFonts w:hint="eastAsia"/>
        </w:rPr>
        <w:t>。</w:t>
      </w:r>
    </w:p>
    <w:p w14:paraId="21050029" w14:textId="4CEA4D34" w:rsidR="00970FB9" w:rsidRPr="00EC2972" w:rsidRDefault="00970FB9" w:rsidP="00512070">
      <w:pPr>
        <w:pStyle w:val="4"/>
      </w:pPr>
      <w:bookmarkStart w:id="62" w:name="header-n108"/>
      <w:r w:rsidRPr="00EC2972">
        <w:t>定义数据预处理的步骤</w:t>
      </w:r>
      <w:bookmarkEnd w:id="62"/>
    </w:p>
    <w:p w14:paraId="57E3DC7D" w14:textId="77777777" w:rsidR="00970FB9" w:rsidRPr="00A23C4F" w:rsidRDefault="00970FB9" w:rsidP="00A4760B">
      <w:pPr>
        <w:pStyle w:val="1e"/>
      </w:pPr>
      <w:r w:rsidRPr="00A23C4F">
        <w:t>定义了两个函数，</w:t>
      </w:r>
      <w:proofErr w:type="spellStart"/>
      <w:r w:rsidRPr="00A23C4F">
        <w:t>get</w:t>
      </w:r>
      <w:r w:rsidRPr="00A23C4F">
        <w:rPr>
          <w:rFonts w:hint="eastAsia"/>
        </w:rPr>
        <w:t>data</w:t>
      </w:r>
      <w:proofErr w:type="spellEnd"/>
      <w:r w:rsidRPr="00A23C4F">
        <w:t>用于数据集的读取，使用</w:t>
      </w:r>
      <w:r w:rsidRPr="00A23C4F">
        <w:t>dataset.Cifar10Dataset()</w:t>
      </w:r>
      <w:r w:rsidRPr="00A23C4F">
        <w:t>来完成（数据需要预下载）；第二个函数</w:t>
      </w:r>
      <w:proofErr w:type="spellStart"/>
      <w:r w:rsidRPr="00A23C4F">
        <w:t>process</w:t>
      </w:r>
      <w:r>
        <w:t>_</w:t>
      </w:r>
      <w:r w:rsidRPr="00A23C4F">
        <w:t>dataset</w:t>
      </w:r>
      <w:proofErr w:type="spellEnd"/>
      <w:r w:rsidRPr="00A23C4F">
        <w:t>是对于图像数据特征处理</w:t>
      </w:r>
      <w:r w:rsidRPr="00A23C4F">
        <w:rPr>
          <w:rFonts w:hint="eastAsia"/>
        </w:rPr>
        <w:t>，</w:t>
      </w:r>
      <w:r w:rsidRPr="00A23C4F">
        <w:t>其中主要包括尺寸大小变更</w:t>
      </w:r>
      <w:r w:rsidRPr="00A23C4F">
        <w:rPr>
          <w:rFonts w:hint="eastAsia"/>
        </w:rPr>
        <w:t>、</w:t>
      </w:r>
      <w:r w:rsidRPr="00A23C4F">
        <w:t>平移</w:t>
      </w:r>
      <w:r w:rsidRPr="00A23C4F">
        <w:rPr>
          <w:rFonts w:hint="eastAsia"/>
        </w:rPr>
        <w:t>、</w:t>
      </w:r>
      <w:r w:rsidRPr="00A23C4F">
        <w:t>归一化与标准化</w:t>
      </w:r>
      <w:r w:rsidRPr="00A23C4F">
        <w:rPr>
          <w:rFonts w:hint="eastAsia"/>
        </w:rPr>
        <w:t>、</w:t>
      </w:r>
      <w:r w:rsidRPr="00A23C4F">
        <w:t>训练时的随机裁剪</w:t>
      </w:r>
      <w:r w:rsidRPr="00A23C4F">
        <w:rPr>
          <w:rFonts w:hint="eastAsia"/>
        </w:rPr>
        <w:t>、</w:t>
      </w:r>
      <w:r w:rsidRPr="00A23C4F">
        <w:t>随机翻转等</w:t>
      </w:r>
      <w:r w:rsidRPr="00A23C4F">
        <w:rPr>
          <w:rFonts w:hint="eastAsia"/>
        </w:rPr>
        <w:t>，</w:t>
      </w:r>
      <w:r w:rsidRPr="00A23C4F">
        <w:t>并且内部对于数据集进行了</w:t>
      </w:r>
      <w:r w:rsidRPr="00A23C4F">
        <w:t>shuffle</w:t>
      </w:r>
      <w:r w:rsidRPr="00A23C4F">
        <w:t>，变更了一个批量输出的</w:t>
      </w:r>
      <w:r w:rsidRPr="00A23C4F">
        <w:t>generator</w:t>
      </w:r>
      <w:r w:rsidRPr="00A23C4F">
        <w:rPr>
          <w:rFonts w:hint="eastAsia"/>
        </w:rPr>
        <w:t>。</w:t>
      </w:r>
    </w:p>
    <w:p w14:paraId="5B8E9F12" w14:textId="410D940B" w:rsidR="00970FB9" w:rsidRPr="00EC2972" w:rsidRDefault="00970FB9" w:rsidP="000605DA">
      <w:pPr>
        <w:pStyle w:val="2f5"/>
      </w:pPr>
      <w:bookmarkStart w:id="63" w:name="OLE_LINK11"/>
      <w:bookmarkStart w:id="64" w:name="OLE_LINK12"/>
      <w:r w:rsidRPr="00EC2972">
        <w:t xml:space="preserve">def </w:t>
      </w:r>
      <w:proofErr w:type="spellStart"/>
      <w:r w:rsidRPr="00EC2972">
        <w:t>get_data</w:t>
      </w:r>
      <w:proofErr w:type="spellEnd"/>
      <w:r w:rsidRPr="00EC2972">
        <w:t>(</w:t>
      </w:r>
      <w:proofErr w:type="spellStart"/>
      <w:r w:rsidRPr="00EC2972">
        <w:t>datapath</w:t>
      </w:r>
      <w:proofErr w:type="spellEnd"/>
      <w:r w:rsidRPr="00EC2972">
        <w:t>):</w:t>
      </w:r>
      <w:r w:rsidRPr="00EC2972">
        <w:br/>
        <w:t xml:space="preserve">    </w:t>
      </w:r>
      <w:proofErr w:type="spellStart"/>
      <w:r w:rsidRPr="00EC2972">
        <w:t>cifar_ds</w:t>
      </w:r>
      <w:proofErr w:type="spellEnd"/>
      <w:r w:rsidRPr="00EC2972">
        <w:t xml:space="preserve"> = ds.Cifar10Dataset(</w:t>
      </w:r>
      <w:proofErr w:type="spellStart"/>
      <w:r w:rsidRPr="00EC2972">
        <w:t>datapath</w:t>
      </w:r>
      <w:proofErr w:type="spellEnd"/>
      <w:r w:rsidRPr="00EC2972">
        <w:t>)</w:t>
      </w:r>
      <w:r w:rsidRPr="00EC2972">
        <w:br/>
        <w:t xml:space="preserve">    return </w:t>
      </w:r>
      <w:proofErr w:type="spellStart"/>
      <w:r w:rsidRPr="00EC2972">
        <w:t>cifar_ds</w:t>
      </w:r>
      <w:proofErr w:type="spellEnd"/>
      <w:r w:rsidRPr="00EC2972">
        <w:br/>
      </w:r>
      <w:r w:rsidRPr="00EC2972">
        <w:br/>
        <w:t xml:space="preserve">def </w:t>
      </w:r>
      <w:proofErr w:type="spellStart"/>
      <w:r w:rsidRPr="00EC2972">
        <w:t>process_dataset</w:t>
      </w:r>
      <w:proofErr w:type="spellEnd"/>
      <w:r w:rsidRPr="00EC2972">
        <w:t>(</w:t>
      </w:r>
      <w:proofErr w:type="spellStart"/>
      <w:r w:rsidRPr="00EC2972">
        <w:t>cifar_ds,batch_size</w:t>
      </w:r>
      <w:proofErr w:type="spellEnd"/>
      <w:r w:rsidRPr="00EC2972">
        <w:t xml:space="preserve"> =32,status="train"):</w:t>
      </w:r>
      <w:r w:rsidRPr="00EC2972">
        <w:br/>
        <w:t xml:space="preserve">    '''</w:t>
      </w:r>
      <w:r w:rsidRPr="00EC2972">
        <w:br/>
        <w:t xml:space="preserve">    ---- </w:t>
      </w:r>
      <w:proofErr w:type="spellStart"/>
      <w:r w:rsidRPr="00EC2972">
        <w:t>定义算子</w:t>
      </w:r>
      <w:proofErr w:type="spellEnd"/>
      <w:r w:rsidRPr="00EC2972">
        <w:t xml:space="preserve"> ----</w:t>
      </w:r>
      <w:r w:rsidRPr="00EC2972">
        <w:br/>
        <w:t xml:space="preserve">    '''</w:t>
      </w:r>
      <w:r w:rsidRPr="00EC2972">
        <w:br/>
        <w:t xml:space="preserve">    # </w:t>
      </w:r>
      <w:proofErr w:type="spellStart"/>
      <w:r w:rsidRPr="00EC2972">
        <w:t>归一化</w:t>
      </w:r>
      <w:proofErr w:type="spellEnd"/>
      <w:r w:rsidRPr="00EC2972">
        <w:br/>
        <w:t xml:space="preserve">    rescale = 1.0 / 255.0</w:t>
      </w:r>
      <w:r w:rsidRPr="00EC2972">
        <w:br/>
        <w:t xml:space="preserve">    # </w:t>
      </w:r>
      <w:proofErr w:type="spellStart"/>
      <w:r w:rsidRPr="00EC2972">
        <w:t>平移</w:t>
      </w:r>
      <w:proofErr w:type="spellEnd"/>
      <w:r w:rsidRPr="00EC2972">
        <w:br/>
        <w:t xml:space="preserve">    shift = 0.0</w:t>
      </w:r>
      <w:r w:rsidRPr="00EC2972">
        <w:br/>
      </w:r>
      <w:r w:rsidRPr="00EC2972">
        <w:br/>
        <w:t xml:space="preserve">    </w:t>
      </w:r>
      <w:proofErr w:type="spellStart"/>
      <w:r w:rsidRPr="00EC2972">
        <w:t>resize_op</w:t>
      </w:r>
      <w:proofErr w:type="spellEnd"/>
      <w:r w:rsidRPr="00EC2972">
        <w:t xml:space="preserve"> = </w:t>
      </w:r>
      <w:proofErr w:type="spellStart"/>
      <w:r w:rsidRPr="00EC2972">
        <w:t>CV.Resize</w:t>
      </w:r>
      <w:proofErr w:type="spellEnd"/>
      <w:r w:rsidRPr="00EC2972">
        <w:t>((32, 32))</w:t>
      </w:r>
      <w:r w:rsidRPr="00EC2972">
        <w:br/>
        <w:t xml:space="preserve">    </w:t>
      </w:r>
      <w:proofErr w:type="spellStart"/>
      <w:r w:rsidRPr="00EC2972">
        <w:t>rescale_op</w:t>
      </w:r>
      <w:proofErr w:type="spellEnd"/>
      <w:r w:rsidRPr="00EC2972">
        <w:t xml:space="preserve"> = </w:t>
      </w:r>
      <w:proofErr w:type="spellStart"/>
      <w:r w:rsidRPr="00EC2972">
        <w:t>CV.Rescale</w:t>
      </w:r>
      <w:proofErr w:type="spellEnd"/>
      <w:r w:rsidRPr="00EC2972">
        <w:t>(rescale, shift)</w:t>
      </w:r>
      <w:r w:rsidRPr="00EC2972">
        <w:br/>
        <w:t xml:space="preserve">    # </w:t>
      </w:r>
      <w:proofErr w:type="spellStart"/>
      <w:r w:rsidRPr="00EC2972">
        <w:t>对于</w:t>
      </w:r>
      <w:r w:rsidRPr="00EC2972">
        <w:t>RGB</w:t>
      </w:r>
      <w:r w:rsidRPr="00EC2972">
        <w:t>三通道分别设定</w:t>
      </w:r>
      <w:r w:rsidRPr="00EC2972">
        <w:t>mean</w:t>
      </w:r>
      <w:r w:rsidRPr="00EC2972">
        <w:t>和</w:t>
      </w:r>
      <w:r w:rsidRPr="00EC2972">
        <w:t>std</w:t>
      </w:r>
      <w:proofErr w:type="spellEnd"/>
      <w:r w:rsidRPr="00EC2972">
        <w:br/>
        <w:t xml:space="preserve">    </w:t>
      </w:r>
      <w:proofErr w:type="spellStart"/>
      <w:r w:rsidRPr="00EC2972">
        <w:t>normalize_op</w:t>
      </w:r>
      <w:proofErr w:type="spellEnd"/>
      <w:r w:rsidRPr="00EC2972">
        <w:t xml:space="preserve"> = </w:t>
      </w:r>
      <w:proofErr w:type="spellStart"/>
      <w:r w:rsidRPr="00EC2972">
        <w:t>CV.Normalize</w:t>
      </w:r>
      <w:proofErr w:type="spellEnd"/>
      <w:r w:rsidRPr="00EC2972">
        <w:t>((0.4914, 0.4822, 0.4465), (0.2023, 0.1994, 0.2010))</w:t>
      </w:r>
      <w:r w:rsidRPr="00EC2972">
        <w:br/>
        <w:t xml:space="preserve">    if status == "train":</w:t>
      </w:r>
      <w:r w:rsidRPr="00EC2972">
        <w:br/>
        <w:t xml:space="preserve">        # </w:t>
      </w:r>
      <w:proofErr w:type="spellStart"/>
      <w:r w:rsidRPr="00EC2972">
        <w:t>随机裁剪</w:t>
      </w:r>
      <w:proofErr w:type="spellEnd"/>
      <w:r w:rsidRPr="00EC2972">
        <w:br/>
        <w:t xml:space="preserve">        </w:t>
      </w:r>
      <w:proofErr w:type="spellStart"/>
      <w:r w:rsidRPr="00EC2972">
        <w:t>random_crop_op</w:t>
      </w:r>
      <w:proofErr w:type="spellEnd"/>
      <w:r w:rsidRPr="00EC2972">
        <w:t xml:space="preserve"> = </w:t>
      </w:r>
      <w:proofErr w:type="spellStart"/>
      <w:r w:rsidRPr="00EC2972">
        <w:t>CV.RandomCrop</w:t>
      </w:r>
      <w:proofErr w:type="spellEnd"/>
      <w:r w:rsidRPr="00EC2972">
        <w:t>([32, 32], [4, 4, 4, 4])</w:t>
      </w:r>
      <w:r w:rsidRPr="00EC2972">
        <w:br/>
        <w:t xml:space="preserve">        # </w:t>
      </w:r>
      <w:proofErr w:type="spellStart"/>
      <w:r w:rsidRPr="00EC2972">
        <w:t>随机翻转</w:t>
      </w:r>
      <w:proofErr w:type="spellEnd"/>
      <w:r w:rsidRPr="00EC2972">
        <w:br/>
        <w:t xml:space="preserve">        </w:t>
      </w:r>
      <w:proofErr w:type="spellStart"/>
      <w:r w:rsidRPr="00EC2972">
        <w:t>random_horizontal_op</w:t>
      </w:r>
      <w:proofErr w:type="spellEnd"/>
      <w:r w:rsidRPr="00EC2972">
        <w:t xml:space="preserve"> = </w:t>
      </w:r>
      <w:proofErr w:type="spellStart"/>
      <w:r w:rsidRPr="00EC2972">
        <w:t>CV.RandomHorizontalFlip</w:t>
      </w:r>
      <w:proofErr w:type="spellEnd"/>
      <w:r w:rsidRPr="00EC2972">
        <w:t>()</w:t>
      </w:r>
      <w:r w:rsidRPr="00EC2972">
        <w:br/>
        <w:t xml:space="preserve">    # </w:t>
      </w:r>
      <w:proofErr w:type="spellStart"/>
      <w:r w:rsidRPr="00EC2972">
        <w:t>通道变化</w:t>
      </w:r>
      <w:proofErr w:type="spellEnd"/>
      <w:r w:rsidRPr="00EC2972">
        <w:br/>
        <w:t xml:space="preserve">    </w:t>
      </w:r>
      <w:proofErr w:type="spellStart"/>
      <w:r w:rsidRPr="00EC2972">
        <w:t>channel_swap_op</w:t>
      </w:r>
      <w:proofErr w:type="spellEnd"/>
      <w:r w:rsidRPr="00EC2972">
        <w:t xml:space="preserve"> = CV.HWC2CHW()</w:t>
      </w:r>
      <w:r w:rsidRPr="00EC2972">
        <w:br/>
        <w:t xml:space="preserve">    # </w:t>
      </w:r>
      <w:proofErr w:type="spellStart"/>
      <w:r w:rsidRPr="00EC2972">
        <w:t>类型变化</w:t>
      </w:r>
      <w:proofErr w:type="spellEnd"/>
      <w:r w:rsidRPr="00EC2972">
        <w:br/>
        <w:t xml:space="preserve">    </w:t>
      </w:r>
      <w:proofErr w:type="spellStart"/>
      <w:r w:rsidRPr="00EC2972">
        <w:t>typecast_op</w:t>
      </w:r>
      <w:proofErr w:type="spellEnd"/>
      <w:r w:rsidRPr="00EC2972">
        <w:t xml:space="preserve"> = </w:t>
      </w:r>
      <w:proofErr w:type="spellStart"/>
      <w:r w:rsidRPr="00EC2972">
        <w:t>C.TypeCast</w:t>
      </w:r>
      <w:proofErr w:type="spellEnd"/>
      <w:r w:rsidRPr="00EC2972">
        <w:t>(mstype.int32)</w:t>
      </w:r>
      <w:r w:rsidRPr="00EC2972">
        <w:br/>
        <w:t xml:space="preserve">    '''</w:t>
      </w:r>
      <w:r w:rsidRPr="00EC2972">
        <w:br/>
        <w:t xml:space="preserve">    ---- </w:t>
      </w:r>
      <w:proofErr w:type="spellStart"/>
      <w:r w:rsidRPr="00EC2972">
        <w:t>算子运算</w:t>
      </w:r>
      <w:proofErr w:type="spellEnd"/>
      <w:r w:rsidRPr="00EC2972">
        <w:t xml:space="preserve"> ----</w:t>
      </w:r>
      <w:r w:rsidRPr="00EC2972">
        <w:br/>
        <w:t xml:space="preserve">    '''</w:t>
      </w:r>
      <w:r w:rsidRPr="00EC2972">
        <w:br/>
        <w:t xml:space="preserve">    </w:t>
      </w:r>
      <w:proofErr w:type="spellStart"/>
      <w:r w:rsidRPr="00EC2972">
        <w:t>cifar_ds</w:t>
      </w:r>
      <w:proofErr w:type="spellEnd"/>
      <w:r w:rsidRPr="00EC2972">
        <w:t xml:space="preserve"> = </w:t>
      </w:r>
      <w:proofErr w:type="spellStart"/>
      <w:r w:rsidRPr="00EC2972">
        <w:t>cifar_ds.map</w:t>
      </w:r>
      <w:proofErr w:type="spellEnd"/>
      <w:r w:rsidRPr="00EC2972">
        <w:t>(</w:t>
      </w:r>
      <w:proofErr w:type="spellStart"/>
      <w:r w:rsidRPr="00EC2972">
        <w:t>input_columns</w:t>
      </w:r>
      <w:proofErr w:type="spellEnd"/>
      <w:r w:rsidRPr="00EC2972">
        <w:t>="label", operations=</w:t>
      </w:r>
      <w:proofErr w:type="spellStart"/>
      <w:r w:rsidRPr="00EC2972">
        <w:t>typecast_op</w:t>
      </w:r>
      <w:proofErr w:type="spellEnd"/>
      <w:r w:rsidRPr="00EC2972">
        <w:t>)</w:t>
      </w:r>
      <w:r w:rsidRPr="00EC2972">
        <w:br/>
        <w:t xml:space="preserve">    if status == "train":</w:t>
      </w:r>
      <w:r w:rsidRPr="00EC2972">
        <w:br/>
        <w:t xml:space="preserve">        </w:t>
      </w:r>
      <w:proofErr w:type="spellStart"/>
      <w:r w:rsidRPr="00EC2972">
        <w:t>cifar_ds</w:t>
      </w:r>
      <w:proofErr w:type="spellEnd"/>
      <w:r w:rsidRPr="00EC2972">
        <w:t xml:space="preserve"> = </w:t>
      </w:r>
      <w:proofErr w:type="spellStart"/>
      <w:r w:rsidRPr="00EC2972">
        <w:t>cifar_ds.map</w:t>
      </w:r>
      <w:proofErr w:type="spellEnd"/>
      <w:r w:rsidRPr="00EC2972">
        <w:t>(</w:t>
      </w:r>
      <w:proofErr w:type="spellStart"/>
      <w:r w:rsidRPr="00EC2972">
        <w:t>input_columns</w:t>
      </w:r>
      <w:proofErr w:type="spellEnd"/>
      <w:r w:rsidRPr="00EC2972">
        <w:t>="image", operations=</w:t>
      </w:r>
      <w:proofErr w:type="spellStart"/>
      <w:r w:rsidRPr="00EC2972">
        <w:t>random_crop_op</w:t>
      </w:r>
      <w:proofErr w:type="spellEnd"/>
      <w:r w:rsidRPr="00EC2972">
        <w:t>)</w:t>
      </w:r>
      <w:r w:rsidRPr="00EC2972">
        <w:br/>
        <w:t xml:space="preserve">        </w:t>
      </w:r>
      <w:proofErr w:type="spellStart"/>
      <w:r w:rsidRPr="00EC2972">
        <w:t>cifar_ds</w:t>
      </w:r>
      <w:proofErr w:type="spellEnd"/>
      <w:r w:rsidRPr="00EC2972">
        <w:t xml:space="preserve"> = </w:t>
      </w:r>
      <w:proofErr w:type="spellStart"/>
      <w:r w:rsidRPr="00EC2972">
        <w:t>cifar_ds.map</w:t>
      </w:r>
      <w:proofErr w:type="spellEnd"/>
      <w:r w:rsidRPr="00EC2972">
        <w:t>(</w:t>
      </w:r>
      <w:proofErr w:type="spellStart"/>
      <w:r w:rsidRPr="00EC2972">
        <w:t>input_columns</w:t>
      </w:r>
      <w:proofErr w:type="spellEnd"/>
      <w:r w:rsidRPr="00EC2972">
        <w:t>="image", operations=</w:t>
      </w:r>
      <w:proofErr w:type="spellStart"/>
      <w:r w:rsidRPr="00EC2972">
        <w:t>random_horizontal_op</w:t>
      </w:r>
      <w:proofErr w:type="spellEnd"/>
      <w:r w:rsidRPr="00EC2972">
        <w:t>)</w:t>
      </w:r>
      <w:r w:rsidRPr="00EC2972">
        <w:br/>
        <w:t xml:space="preserve">    </w:t>
      </w:r>
      <w:proofErr w:type="spellStart"/>
      <w:r w:rsidRPr="00EC2972">
        <w:t>cifar_ds</w:t>
      </w:r>
      <w:proofErr w:type="spellEnd"/>
      <w:r w:rsidRPr="00EC2972">
        <w:t xml:space="preserve"> = </w:t>
      </w:r>
      <w:proofErr w:type="spellStart"/>
      <w:r w:rsidRPr="00EC2972">
        <w:t>cifar_ds.map</w:t>
      </w:r>
      <w:proofErr w:type="spellEnd"/>
      <w:r w:rsidRPr="00EC2972">
        <w:t>(</w:t>
      </w:r>
      <w:proofErr w:type="spellStart"/>
      <w:r w:rsidRPr="00EC2972">
        <w:t>input_columns</w:t>
      </w:r>
      <w:proofErr w:type="spellEnd"/>
      <w:r w:rsidRPr="00EC2972">
        <w:t>="image", operations=</w:t>
      </w:r>
      <w:proofErr w:type="spellStart"/>
      <w:r w:rsidRPr="00EC2972">
        <w:t>resize_op</w:t>
      </w:r>
      <w:proofErr w:type="spellEnd"/>
      <w:r w:rsidRPr="00EC2972">
        <w:t>)</w:t>
      </w:r>
      <w:r w:rsidRPr="00EC2972">
        <w:br/>
        <w:t xml:space="preserve">    </w:t>
      </w:r>
      <w:proofErr w:type="spellStart"/>
      <w:r w:rsidRPr="00EC2972">
        <w:t>cifar_ds</w:t>
      </w:r>
      <w:proofErr w:type="spellEnd"/>
      <w:r w:rsidRPr="00EC2972">
        <w:t xml:space="preserve"> = </w:t>
      </w:r>
      <w:proofErr w:type="spellStart"/>
      <w:r w:rsidRPr="00EC2972">
        <w:t>cifar_ds.map</w:t>
      </w:r>
      <w:proofErr w:type="spellEnd"/>
      <w:r w:rsidRPr="00EC2972">
        <w:t>(</w:t>
      </w:r>
      <w:proofErr w:type="spellStart"/>
      <w:r w:rsidRPr="00EC2972">
        <w:t>input_columns</w:t>
      </w:r>
      <w:proofErr w:type="spellEnd"/>
      <w:r w:rsidRPr="00EC2972">
        <w:t>="image", operations=</w:t>
      </w:r>
      <w:proofErr w:type="spellStart"/>
      <w:r w:rsidRPr="00EC2972">
        <w:t>rescale_op</w:t>
      </w:r>
      <w:proofErr w:type="spellEnd"/>
      <w:r w:rsidRPr="00EC2972">
        <w:t>)</w:t>
      </w:r>
      <w:r w:rsidRPr="00EC2972">
        <w:br/>
      </w:r>
      <w:r w:rsidRPr="00EC2972">
        <w:lastRenderedPageBreak/>
        <w:t xml:space="preserve">    </w:t>
      </w:r>
      <w:proofErr w:type="spellStart"/>
      <w:r w:rsidRPr="00EC2972">
        <w:t>cifar_ds</w:t>
      </w:r>
      <w:proofErr w:type="spellEnd"/>
      <w:r w:rsidRPr="00EC2972">
        <w:t xml:space="preserve"> = </w:t>
      </w:r>
      <w:proofErr w:type="spellStart"/>
      <w:r w:rsidRPr="00EC2972">
        <w:t>cifar_ds.map</w:t>
      </w:r>
      <w:proofErr w:type="spellEnd"/>
      <w:r w:rsidRPr="00EC2972">
        <w:t>(</w:t>
      </w:r>
      <w:proofErr w:type="spellStart"/>
      <w:r w:rsidRPr="00EC2972">
        <w:t>input_columns</w:t>
      </w:r>
      <w:proofErr w:type="spellEnd"/>
      <w:r w:rsidRPr="00EC2972">
        <w:t>="image", operations=</w:t>
      </w:r>
      <w:proofErr w:type="spellStart"/>
      <w:r w:rsidRPr="00EC2972">
        <w:t>normalize_op</w:t>
      </w:r>
      <w:proofErr w:type="spellEnd"/>
      <w:r w:rsidRPr="00EC2972">
        <w:t>)</w:t>
      </w:r>
      <w:r w:rsidRPr="00EC2972">
        <w:br/>
        <w:t xml:space="preserve">    </w:t>
      </w:r>
      <w:proofErr w:type="spellStart"/>
      <w:r w:rsidRPr="00EC2972">
        <w:t>cifar_ds</w:t>
      </w:r>
      <w:proofErr w:type="spellEnd"/>
      <w:r w:rsidRPr="00EC2972">
        <w:t xml:space="preserve"> = </w:t>
      </w:r>
      <w:proofErr w:type="spellStart"/>
      <w:r w:rsidRPr="00EC2972">
        <w:t>cifar_ds.map</w:t>
      </w:r>
      <w:proofErr w:type="spellEnd"/>
      <w:r w:rsidRPr="00EC2972">
        <w:t>(</w:t>
      </w:r>
      <w:proofErr w:type="spellStart"/>
      <w:r w:rsidRPr="00EC2972">
        <w:t>input_columns</w:t>
      </w:r>
      <w:proofErr w:type="spellEnd"/>
      <w:r w:rsidRPr="00EC2972">
        <w:t>="image", operations=</w:t>
      </w:r>
      <w:proofErr w:type="spellStart"/>
      <w:r w:rsidRPr="00EC2972">
        <w:t>channel_swap_op</w:t>
      </w:r>
      <w:proofErr w:type="spellEnd"/>
      <w:r w:rsidRPr="00EC2972">
        <w:t>)</w:t>
      </w:r>
      <w:r w:rsidRPr="00EC2972">
        <w:br/>
        <w:t xml:space="preserve">    </w:t>
      </w:r>
      <w:r w:rsidRPr="00EC2972">
        <w:br/>
        <w:t xml:space="preserve">    # shuffle</w:t>
      </w:r>
      <w:r w:rsidRPr="00EC2972">
        <w:br/>
        <w:t xml:space="preserve">    </w:t>
      </w:r>
      <w:proofErr w:type="spellStart"/>
      <w:r w:rsidRPr="00EC2972">
        <w:t>cifar_ds</w:t>
      </w:r>
      <w:proofErr w:type="spellEnd"/>
      <w:r w:rsidRPr="00EC2972">
        <w:t xml:space="preserve"> = </w:t>
      </w:r>
      <w:proofErr w:type="spellStart"/>
      <w:r w:rsidRPr="00EC2972">
        <w:t>cifar_ds.shuffle</w:t>
      </w:r>
      <w:proofErr w:type="spellEnd"/>
      <w:r w:rsidRPr="00EC2972">
        <w:t>(</w:t>
      </w:r>
      <w:proofErr w:type="spellStart"/>
      <w:r w:rsidRPr="00EC2972">
        <w:t>buffer_size</w:t>
      </w:r>
      <w:proofErr w:type="spellEnd"/>
      <w:r w:rsidRPr="00EC2972">
        <w:t>=1000)</w:t>
      </w:r>
      <w:r w:rsidRPr="00EC2972">
        <w:br/>
        <w:t xml:space="preserve">    # </w:t>
      </w:r>
      <w:proofErr w:type="spellStart"/>
      <w:r w:rsidRPr="00EC2972">
        <w:t>切分数据集到</w:t>
      </w:r>
      <w:r w:rsidRPr="00EC2972">
        <w:t>batch_size</w:t>
      </w:r>
      <w:proofErr w:type="spellEnd"/>
      <w:r w:rsidRPr="00EC2972">
        <w:br/>
        <w:t xml:space="preserve">    </w:t>
      </w:r>
      <w:proofErr w:type="spellStart"/>
      <w:r w:rsidRPr="00EC2972">
        <w:t>cifar_ds</w:t>
      </w:r>
      <w:proofErr w:type="spellEnd"/>
      <w:r w:rsidRPr="00EC2972">
        <w:t xml:space="preserve"> = </w:t>
      </w:r>
      <w:proofErr w:type="spellStart"/>
      <w:r w:rsidRPr="00EC2972">
        <w:t>cifar_ds.batch</w:t>
      </w:r>
      <w:proofErr w:type="spellEnd"/>
      <w:r w:rsidRPr="00EC2972">
        <w:t>(</w:t>
      </w:r>
      <w:proofErr w:type="spellStart"/>
      <w:r w:rsidRPr="00EC2972">
        <w:t>batch_size</w:t>
      </w:r>
      <w:proofErr w:type="spellEnd"/>
      <w:r w:rsidRPr="00EC2972">
        <w:t xml:space="preserve">, </w:t>
      </w:r>
      <w:proofErr w:type="spellStart"/>
      <w:r w:rsidRPr="00EC2972">
        <w:t>drop_remainder</w:t>
      </w:r>
      <w:proofErr w:type="spellEnd"/>
      <w:r w:rsidRPr="00EC2972">
        <w:t>=True)</w:t>
      </w:r>
      <w:r w:rsidRPr="00EC2972">
        <w:br/>
        <w:t xml:space="preserve">    return </w:t>
      </w:r>
      <w:proofErr w:type="spellStart"/>
      <w:r w:rsidRPr="00EC2972">
        <w:t>cifar_ds</w:t>
      </w:r>
      <w:proofErr w:type="spellEnd"/>
    </w:p>
    <w:p w14:paraId="09795274" w14:textId="77777777" w:rsidR="00970FB9" w:rsidRPr="00EC2972" w:rsidRDefault="00970FB9" w:rsidP="00512070">
      <w:pPr>
        <w:pStyle w:val="4"/>
      </w:pPr>
      <w:bookmarkStart w:id="65" w:name="header-n112"/>
      <w:bookmarkEnd w:id="63"/>
      <w:bookmarkEnd w:id="64"/>
      <w:r w:rsidRPr="00EC2972">
        <w:t>生成训练数据集</w:t>
      </w:r>
      <w:bookmarkEnd w:id="65"/>
    </w:p>
    <w:p w14:paraId="0E5CE89C" w14:textId="77777777" w:rsidR="00970FB9" w:rsidRPr="00EC2972" w:rsidRDefault="00970FB9" w:rsidP="00A4760B">
      <w:pPr>
        <w:pStyle w:val="1e"/>
      </w:pPr>
      <w:r w:rsidRPr="00EC2972">
        <w:t>引用了上述定义的函数，训练集的位置在</w:t>
      </w:r>
      <w:r w:rsidRPr="00EC2972">
        <w:t>'./data/10-batches-bin'</w:t>
      </w:r>
      <w:r w:rsidRPr="00EC2972">
        <w:t>中，我们设置的</w:t>
      </w:r>
      <w:proofErr w:type="spellStart"/>
      <w:r w:rsidRPr="00EC2972">
        <w:t>batch_size</w:t>
      </w:r>
      <w:proofErr w:type="spellEnd"/>
      <w:r w:rsidRPr="00EC2972">
        <w:t>=32</w:t>
      </w:r>
      <w:r w:rsidRPr="00EC2972">
        <w:rPr>
          <w:rFonts w:hint="eastAsia"/>
        </w:rPr>
        <w:t>。</w:t>
      </w:r>
    </w:p>
    <w:p w14:paraId="1D54728E" w14:textId="77777777" w:rsidR="00970FB9" w:rsidRDefault="00970FB9" w:rsidP="00C33452">
      <w:pPr>
        <w:pStyle w:val="2f5"/>
      </w:pPr>
      <w:bookmarkStart w:id="66" w:name="OLE_LINK13"/>
      <w:bookmarkStart w:id="67" w:name="OLE_LINK14"/>
      <w:proofErr w:type="spellStart"/>
      <w:r>
        <w:t>data_path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current_path</w:t>
      </w:r>
      <w:proofErr w:type="spellEnd"/>
      <w:r>
        <w:t>, 'data/10-batches-bin')</w:t>
      </w:r>
    </w:p>
    <w:p w14:paraId="4BBB68CF" w14:textId="77777777" w:rsidR="00970FB9" w:rsidRDefault="00970FB9" w:rsidP="00C33452">
      <w:pPr>
        <w:pStyle w:val="2f5"/>
      </w:pPr>
      <w:proofErr w:type="spellStart"/>
      <w:r>
        <w:t>batch_size</w:t>
      </w:r>
      <w:proofErr w:type="spellEnd"/>
      <w:r>
        <w:t>=32</w:t>
      </w:r>
    </w:p>
    <w:p w14:paraId="664464F8" w14:textId="40F53872" w:rsidR="00970FB9" w:rsidRDefault="00970FB9" w:rsidP="00C33452">
      <w:pPr>
        <w:pStyle w:val="2f5"/>
      </w:pPr>
      <w:r>
        <w:t>status="train"</w:t>
      </w:r>
    </w:p>
    <w:p w14:paraId="68E25F20" w14:textId="77777777" w:rsidR="00970FB9" w:rsidRDefault="00970FB9" w:rsidP="00C33452">
      <w:pPr>
        <w:pStyle w:val="2f5"/>
      </w:pPr>
      <w:r>
        <w:t xml:space="preserve"># </w:t>
      </w:r>
      <w:proofErr w:type="spellStart"/>
      <w:r>
        <w:t>生成训练数据集</w:t>
      </w:r>
      <w:proofErr w:type="spellEnd"/>
    </w:p>
    <w:p w14:paraId="4F683115" w14:textId="77777777" w:rsidR="00970FB9" w:rsidRDefault="00970FB9" w:rsidP="00C33452">
      <w:pPr>
        <w:pStyle w:val="2f5"/>
      </w:pPr>
      <w:proofErr w:type="spellStart"/>
      <w:r>
        <w:t>cifar_ds</w:t>
      </w:r>
      <w:proofErr w:type="spellEnd"/>
      <w:r>
        <w:t xml:space="preserve"> = </w:t>
      </w:r>
      <w:proofErr w:type="spellStart"/>
      <w:r>
        <w:t>get_data</w:t>
      </w:r>
      <w:proofErr w:type="spellEnd"/>
      <w:r>
        <w:t>(</w:t>
      </w:r>
      <w:proofErr w:type="spellStart"/>
      <w:r>
        <w:t>data_path</w:t>
      </w:r>
      <w:proofErr w:type="spellEnd"/>
      <w:r>
        <w:t>)</w:t>
      </w:r>
    </w:p>
    <w:p w14:paraId="6B2FC007" w14:textId="77777777" w:rsidR="00970FB9" w:rsidRPr="00EC2972" w:rsidRDefault="00970FB9" w:rsidP="00C33452">
      <w:pPr>
        <w:pStyle w:val="2f5"/>
      </w:pPr>
      <w:proofErr w:type="spellStart"/>
      <w:r>
        <w:t>ds_train</w:t>
      </w:r>
      <w:proofErr w:type="spellEnd"/>
      <w:r>
        <w:t xml:space="preserve"> = </w:t>
      </w:r>
      <w:proofErr w:type="spellStart"/>
      <w:r>
        <w:t>process_</w:t>
      </w:r>
      <w:proofErr w:type="gramStart"/>
      <w:r>
        <w:t>dataset</w:t>
      </w:r>
      <w:proofErr w:type="spellEnd"/>
      <w:r>
        <w:t>(</w:t>
      </w:r>
      <w:proofErr w:type="spellStart"/>
      <w:proofErr w:type="gramEnd"/>
      <w:r>
        <w:t>cifar_ds,batch_size</w:t>
      </w:r>
      <w:proofErr w:type="spellEnd"/>
      <w:r>
        <w:t xml:space="preserve"> =</w:t>
      </w:r>
      <w:proofErr w:type="spellStart"/>
      <w:r>
        <w:t>batch_size</w:t>
      </w:r>
      <w:proofErr w:type="spellEnd"/>
      <w:r>
        <w:t>, status=status)</w:t>
      </w:r>
    </w:p>
    <w:p w14:paraId="21E6BEBC" w14:textId="77777777" w:rsidR="00970FB9" w:rsidRPr="00EC2972" w:rsidRDefault="00970FB9" w:rsidP="00512070">
      <w:pPr>
        <w:pStyle w:val="4"/>
      </w:pPr>
      <w:bookmarkStart w:id="68" w:name="header-n116"/>
      <w:bookmarkEnd w:id="66"/>
      <w:bookmarkEnd w:id="67"/>
      <w:r w:rsidRPr="00EC2972">
        <w:t>思考题</w:t>
      </w:r>
      <w:bookmarkEnd w:id="68"/>
    </w:p>
    <w:p w14:paraId="2C30053E" w14:textId="77777777" w:rsidR="00970FB9" w:rsidRPr="00EC2972" w:rsidRDefault="00970FB9" w:rsidP="00A4760B">
      <w:pPr>
        <w:pStyle w:val="1e"/>
        <w:numPr>
          <w:ilvl w:val="0"/>
          <w:numId w:val="19"/>
        </w:numPr>
      </w:pPr>
      <w:r w:rsidRPr="00EC2972">
        <w:t>为什么我们在训练时会使用随机裁剪或者翻转的方式来处理图片？</w:t>
      </w:r>
    </w:p>
    <w:p w14:paraId="4945F849" w14:textId="77777777" w:rsidR="00970FB9" w:rsidRPr="00EC2972" w:rsidRDefault="00970FB9" w:rsidP="00A4760B">
      <w:pPr>
        <w:pStyle w:val="1e"/>
        <w:numPr>
          <w:ilvl w:val="0"/>
          <w:numId w:val="19"/>
        </w:numPr>
      </w:pPr>
      <w:r w:rsidRPr="00EC2972">
        <w:t>将图片归一化有什么好处？</w:t>
      </w:r>
    </w:p>
    <w:p w14:paraId="1C52DD6A" w14:textId="77777777" w:rsidR="00970FB9" w:rsidRPr="00EC2972" w:rsidRDefault="00970FB9" w:rsidP="00A4760B">
      <w:pPr>
        <w:pStyle w:val="1e"/>
      </w:pPr>
      <w:r w:rsidRPr="00EC2972">
        <w:t>【答案】</w:t>
      </w:r>
    </w:p>
    <w:p w14:paraId="3204FDA1" w14:textId="77777777" w:rsidR="00970FB9" w:rsidRPr="00EC2972" w:rsidRDefault="00970FB9" w:rsidP="00A4760B">
      <w:pPr>
        <w:pStyle w:val="1e"/>
        <w:numPr>
          <w:ilvl w:val="0"/>
          <w:numId w:val="20"/>
        </w:numPr>
      </w:pPr>
      <w:r w:rsidRPr="00EC2972">
        <w:t>为了增加网络的泛化能力，即使图片只有部分或者翻转了，也依然有能力识别出来。</w:t>
      </w:r>
    </w:p>
    <w:p w14:paraId="0482E654" w14:textId="77777777" w:rsidR="00970FB9" w:rsidRPr="00EC2972" w:rsidRDefault="00970FB9" w:rsidP="00A4760B">
      <w:pPr>
        <w:pStyle w:val="1e"/>
        <w:numPr>
          <w:ilvl w:val="0"/>
          <w:numId w:val="20"/>
        </w:numPr>
      </w:pPr>
      <w:r w:rsidRPr="00EC2972">
        <w:t>加快模型的训练时候的收敛速度，也可以在一定程度上避免梯度消失或者爆炸。</w:t>
      </w:r>
    </w:p>
    <w:p w14:paraId="2CCADA04" w14:textId="2375DE8F" w:rsidR="00970FB9" w:rsidRPr="00EC2972" w:rsidRDefault="00970FB9" w:rsidP="00512070">
      <w:pPr>
        <w:pStyle w:val="3"/>
      </w:pPr>
      <w:bookmarkStart w:id="69" w:name="header-n128"/>
      <w:bookmarkStart w:id="70" w:name="_Toc48309262"/>
      <w:bookmarkStart w:id="71" w:name="_Toc66865729"/>
      <w:bookmarkStart w:id="72" w:name="_Toc95470303"/>
      <w:r w:rsidRPr="00EC2972">
        <w:t>构建网络模型</w:t>
      </w:r>
      <w:bookmarkEnd w:id="69"/>
      <w:bookmarkEnd w:id="70"/>
      <w:bookmarkEnd w:id="71"/>
      <w:bookmarkEnd w:id="72"/>
    </w:p>
    <w:p w14:paraId="7D1A9973" w14:textId="77777777" w:rsidR="00970FB9" w:rsidRPr="00EC2972" w:rsidRDefault="00970FB9" w:rsidP="00512070">
      <w:pPr>
        <w:pStyle w:val="4"/>
      </w:pPr>
      <w:bookmarkStart w:id="73" w:name="header-n129"/>
      <w:r w:rsidRPr="00EC2972">
        <w:t>定义</w:t>
      </w:r>
      <w:r w:rsidRPr="00EC2972">
        <w:t>Lenet</w:t>
      </w:r>
      <w:r w:rsidRPr="00EC2972">
        <w:t>网络结构，构建网络</w:t>
      </w:r>
      <w:bookmarkEnd w:id="73"/>
    </w:p>
    <w:p w14:paraId="04835125" w14:textId="5B87C8DF" w:rsidR="00CA2538" w:rsidRDefault="00970FB9" w:rsidP="00A4760B">
      <w:pPr>
        <w:pStyle w:val="1e"/>
        <w:rPr>
          <w:rStyle w:val="1f"/>
          <w:noProof/>
        </w:rPr>
      </w:pPr>
      <w:r w:rsidRPr="00EC2972">
        <w:rPr>
          <w:rStyle w:val="1f"/>
        </w:rPr>
        <w:t>LeNet-5</w:t>
      </w:r>
      <w:r w:rsidRPr="00EC2972">
        <w:rPr>
          <w:rStyle w:val="1f"/>
        </w:rPr>
        <w:t>出自论文</w:t>
      </w:r>
      <w:r w:rsidRPr="00EC2972">
        <w:rPr>
          <w:rStyle w:val="1f"/>
          <w:rFonts w:hint="eastAsia"/>
        </w:rPr>
        <w:t>《</w:t>
      </w:r>
      <w:r w:rsidRPr="00EC2972">
        <w:rPr>
          <w:rStyle w:val="1f"/>
        </w:rPr>
        <w:t>Gradient-Based Learning Applied to Document Recognition</w:t>
      </w:r>
      <w:r w:rsidRPr="00EC2972">
        <w:rPr>
          <w:rStyle w:val="1f"/>
          <w:rFonts w:hint="eastAsia"/>
        </w:rPr>
        <w:t>》</w:t>
      </w:r>
      <w:r w:rsidRPr="00EC2972">
        <w:rPr>
          <w:rStyle w:val="1f"/>
        </w:rPr>
        <w:t>，原本是一种用于手写体字符识别的非常高效的卷积神经网络，包含了深度学习的基本模块：卷积层</w:t>
      </w:r>
      <w:r w:rsidR="00CA2538">
        <w:rPr>
          <w:rStyle w:val="1f"/>
          <w:rFonts w:hint="eastAsia"/>
        </w:rPr>
        <w:t>，</w:t>
      </w:r>
      <w:r w:rsidRPr="00EC2972">
        <w:rPr>
          <w:rStyle w:val="1f"/>
        </w:rPr>
        <w:t>池化层，全连接层。</w:t>
      </w:r>
      <w:r w:rsidR="00CA2538">
        <w:rPr>
          <w:rStyle w:val="1f"/>
          <w:rFonts w:hint="eastAsia"/>
        </w:rPr>
        <w:t xml:space="preserve"> </w:t>
      </w:r>
      <w:r w:rsidR="00CA2538">
        <w:rPr>
          <w:rStyle w:val="1f"/>
        </w:rPr>
        <w:t xml:space="preserve">  </w:t>
      </w:r>
    </w:p>
    <w:p w14:paraId="007DD45B" w14:textId="033204E8" w:rsidR="00970FB9" w:rsidRPr="00EC2972" w:rsidRDefault="00970FB9" w:rsidP="00A4760B">
      <w:pPr>
        <w:pStyle w:val="1e"/>
      </w:pPr>
      <w:r w:rsidRPr="00EC2972">
        <w:rPr>
          <w:noProof/>
        </w:rPr>
        <w:lastRenderedPageBreak/>
        <w:drawing>
          <wp:inline distT="0" distB="0" distL="0" distR="0" wp14:anchorId="2B777896" wp14:editId="2159CD03">
            <wp:extent cx="5478780" cy="1630680"/>
            <wp:effectExtent l="0" t="0" r="7620" b="7620"/>
            <wp:docPr id="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zWX635163.CHINA\Downloads\images\lenet.jp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225" cy="1634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485908" w14:textId="77777777" w:rsidR="00970FB9" w:rsidRPr="00EC2972" w:rsidRDefault="00970FB9" w:rsidP="00A4760B">
      <w:pPr>
        <w:pStyle w:val="1e"/>
      </w:pPr>
      <w:r w:rsidRPr="00EC2972">
        <w:t>其网络结构如下：</w:t>
      </w:r>
    </w:p>
    <w:p w14:paraId="508C8E07" w14:textId="77777777" w:rsidR="00970FB9" w:rsidRPr="00EC2972" w:rsidRDefault="00970FB9" w:rsidP="00A4760B">
      <w:pPr>
        <w:pStyle w:val="1e"/>
        <w:numPr>
          <w:ilvl w:val="0"/>
          <w:numId w:val="21"/>
        </w:numPr>
      </w:pPr>
      <w:r w:rsidRPr="00EC2972">
        <w:t>INPUT</w:t>
      </w:r>
      <w:r w:rsidRPr="00EC2972">
        <w:t>（输入层）</w:t>
      </w:r>
      <w:r w:rsidRPr="00EC2972">
        <w:t xml:space="preserve"> </w:t>
      </w:r>
      <w:r w:rsidRPr="00EC2972">
        <w:rPr>
          <w:rFonts w:hint="eastAsia"/>
        </w:rPr>
        <w:t>：</w:t>
      </w:r>
      <w:r w:rsidRPr="00EC2972">
        <w:t>输入</w:t>
      </w:r>
      <w:r w:rsidRPr="00EC2972">
        <w:t>32</w:t>
      </w:r>
      <w:r w:rsidRPr="00EC2972">
        <w:rPr>
          <w:rFonts w:ascii="MS Gothic" w:hAnsi="MS Gothic" w:cs="MS Gothic"/>
        </w:rPr>
        <w:t>∗</w:t>
      </w:r>
      <w:r w:rsidRPr="00EC2972">
        <w:t>32</w:t>
      </w:r>
      <w:r w:rsidRPr="00EC2972">
        <w:t>的图片。</w:t>
      </w:r>
    </w:p>
    <w:p w14:paraId="3B318D2B" w14:textId="77777777" w:rsidR="00970FB9" w:rsidRPr="00EC2972" w:rsidRDefault="00970FB9" w:rsidP="00A4760B">
      <w:pPr>
        <w:pStyle w:val="1e"/>
        <w:numPr>
          <w:ilvl w:val="0"/>
          <w:numId w:val="21"/>
        </w:numPr>
      </w:pPr>
      <w:r w:rsidRPr="00EC2972">
        <w:t>C1</w:t>
      </w:r>
      <w:r w:rsidRPr="00EC2972">
        <w:t>（卷积层）</w:t>
      </w:r>
      <w:r w:rsidRPr="00EC2972">
        <w:rPr>
          <w:rFonts w:hint="eastAsia"/>
        </w:rPr>
        <w:t>：</w:t>
      </w:r>
      <w:r w:rsidRPr="00EC2972">
        <w:t>选取</w:t>
      </w:r>
      <w:r w:rsidRPr="00EC2972">
        <w:t>6</w:t>
      </w:r>
      <w:r w:rsidRPr="00EC2972">
        <w:t>个</w:t>
      </w:r>
      <w:r w:rsidRPr="00EC2972">
        <w:t>5</w:t>
      </w:r>
      <w:r w:rsidRPr="00EC2972">
        <w:rPr>
          <w:rFonts w:ascii="MS Gothic" w:hAnsi="MS Gothic" w:cs="MS Gothic"/>
        </w:rPr>
        <w:t>∗</w:t>
      </w:r>
      <w:r w:rsidRPr="00EC2972">
        <w:t>5</w:t>
      </w:r>
      <w:r w:rsidRPr="00EC2972">
        <w:t>卷积核</w:t>
      </w:r>
      <w:r w:rsidRPr="00EC2972">
        <w:t>(</w:t>
      </w:r>
      <w:r w:rsidRPr="00EC2972">
        <w:t>不包含偏置</w:t>
      </w:r>
      <w:r w:rsidRPr="00EC2972">
        <w:t>)</w:t>
      </w:r>
      <w:r w:rsidRPr="00EC2972">
        <w:rPr>
          <w:rFonts w:hint="eastAsia"/>
        </w:rPr>
        <w:t>，</w:t>
      </w:r>
      <w:r w:rsidRPr="00EC2972">
        <w:t>得到</w:t>
      </w:r>
      <w:r w:rsidRPr="00EC2972">
        <w:t>6</w:t>
      </w:r>
      <w:r w:rsidRPr="00EC2972">
        <w:t>个特征图，每个特征图的一个边为</w:t>
      </w:r>
      <w:r w:rsidRPr="00EC2972">
        <w:t>32−5+1=28</w:t>
      </w:r>
      <w:r w:rsidRPr="00EC2972">
        <w:t>，也就是神经元的个数由</w:t>
      </w:r>
      <w:r w:rsidRPr="00EC2972">
        <w:rPr>
          <w:rFonts w:hint="eastAsia"/>
        </w:rPr>
        <w:t>3</w:t>
      </w:r>
      <w:r w:rsidRPr="00EC2972">
        <w:t>2</w:t>
      </w:r>
      <w:r w:rsidRPr="00EC2972">
        <w:rPr>
          <w:rFonts w:hint="eastAsia"/>
        </w:rPr>
        <w:t>*</w:t>
      </w:r>
      <w:r w:rsidRPr="00EC2972">
        <w:t>32</w:t>
      </w:r>
      <w:r w:rsidRPr="00EC2972">
        <w:rPr>
          <w:rFonts w:hint="eastAsia"/>
        </w:rPr>
        <w:t>=</w:t>
      </w:r>
      <w:r w:rsidRPr="00EC2972">
        <w:t>1024</w:t>
      </w:r>
      <w:r w:rsidRPr="00EC2972">
        <w:t>减小到了</w:t>
      </w:r>
      <w:r w:rsidRPr="00EC2972">
        <w:t>28</w:t>
      </w:r>
      <w:r w:rsidRPr="00EC2972">
        <w:rPr>
          <w:rFonts w:ascii="MS Gothic" w:hAnsi="MS Gothic" w:cs="MS Gothic"/>
        </w:rPr>
        <w:t>∗</w:t>
      </w:r>
      <w:r w:rsidRPr="00EC2972">
        <w:t>28=784</w:t>
      </w:r>
      <w:r w:rsidRPr="00EC2972">
        <w:t>。</w:t>
      </w:r>
    </w:p>
    <w:p w14:paraId="7701704D" w14:textId="77777777" w:rsidR="00970FB9" w:rsidRPr="00EC2972" w:rsidRDefault="00970FB9" w:rsidP="00A4760B">
      <w:pPr>
        <w:pStyle w:val="1e"/>
        <w:numPr>
          <w:ilvl w:val="0"/>
          <w:numId w:val="21"/>
        </w:numPr>
      </w:pPr>
      <w:r w:rsidRPr="00EC2972">
        <w:t>S2</w:t>
      </w:r>
      <w:r w:rsidRPr="00EC2972">
        <w:t>（池化层）</w:t>
      </w:r>
      <w:r w:rsidRPr="00EC2972">
        <w:rPr>
          <w:rFonts w:hint="eastAsia"/>
        </w:rPr>
        <w:t>：</w:t>
      </w:r>
      <w:r w:rsidRPr="00EC2972">
        <w:t>池化层是一个下采样层，输出</w:t>
      </w:r>
      <w:r w:rsidRPr="00EC2972">
        <w:t>14</w:t>
      </w:r>
      <w:r w:rsidRPr="00EC2972">
        <w:rPr>
          <w:rFonts w:ascii="MS Gothic" w:hAnsi="MS Gothic" w:cs="MS Gothic"/>
        </w:rPr>
        <w:t>∗</w:t>
      </w:r>
      <w:r w:rsidRPr="00EC2972">
        <w:t>14</w:t>
      </w:r>
      <w:r w:rsidRPr="00EC2972">
        <w:rPr>
          <w:rFonts w:ascii="MS Gothic" w:hAnsi="MS Gothic" w:cs="MS Gothic"/>
        </w:rPr>
        <w:t>∗</w:t>
      </w:r>
      <w:r w:rsidRPr="00EC2972">
        <w:t>6</w:t>
      </w:r>
      <w:r w:rsidRPr="00EC2972">
        <w:t>的特征图。</w:t>
      </w:r>
    </w:p>
    <w:p w14:paraId="0D3E3755" w14:textId="77777777" w:rsidR="00970FB9" w:rsidRPr="00EC2972" w:rsidRDefault="00970FB9" w:rsidP="00A4760B">
      <w:pPr>
        <w:pStyle w:val="1e"/>
        <w:numPr>
          <w:ilvl w:val="0"/>
          <w:numId w:val="21"/>
        </w:numPr>
      </w:pPr>
      <w:r w:rsidRPr="00EC2972">
        <w:t>C3</w:t>
      </w:r>
      <w:r w:rsidRPr="00EC2972">
        <w:t>（卷积层）</w:t>
      </w:r>
      <w:r w:rsidRPr="00EC2972">
        <w:rPr>
          <w:rFonts w:hint="eastAsia"/>
        </w:rPr>
        <w:t>：</w:t>
      </w:r>
      <w:r w:rsidRPr="00EC2972">
        <w:t>选取</w:t>
      </w:r>
      <w:r w:rsidRPr="00EC2972">
        <w:t>16</w:t>
      </w:r>
      <w:r w:rsidRPr="00EC2972">
        <w:t>个大小为</w:t>
      </w:r>
      <w:r w:rsidRPr="00EC2972">
        <w:t>5</w:t>
      </w:r>
      <w:r w:rsidRPr="00EC2972">
        <w:rPr>
          <w:rFonts w:ascii="MS Gothic" w:hAnsi="MS Gothic" w:cs="MS Gothic"/>
        </w:rPr>
        <w:t>∗</w:t>
      </w:r>
      <w:r w:rsidRPr="00EC2972">
        <w:t>5</w:t>
      </w:r>
      <w:r w:rsidRPr="00EC2972">
        <w:t>卷积核，得到特征图大小为</w:t>
      </w:r>
      <w:r w:rsidRPr="00EC2972">
        <w:t>10</w:t>
      </w:r>
      <w:r w:rsidRPr="00EC2972">
        <w:rPr>
          <w:rFonts w:ascii="MS Gothic" w:hAnsi="MS Gothic" w:cs="MS Gothic"/>
        </w:rPr>
        <w:t>∗</w:t>
      </w:r>
      <w:r w:rsidRPr="00EC2972">
        <w:t>10</w:t>
      </w:r>
      <w:r w:rsidRPr="00EC2972">
        <w:rPr>
          <w:rFonts w:ascii="MS Gothic" w:hAnsi="MS Gothic" w:cs="MS Gothic"/>
        </w:rPr>
        <w:t>∗</w:t>
      </w:r>
      <w:r w:rsidRPr="00EC2972">
        <w:t>16</w:t>
      </w:r>
      <w:r w:rsidRPr="00EC2972">
        <w:t>。</w:t>
      </w:r>
    </w:p>
    <w:p w14:paraId="26DD6703" w14:textId="77777777" w:rsidR="00970FB9" w:rsidRPr="00EC2972" w:rsidRDefault="00970FB9" w:rsidP="00A4760B">
      <w:pPr>
        <w:pStyle w:val="1e"/>
        <w:numPr>
          <w:ilvl w:val="0"/>
          <w:numId w:val="21"/>
        </w:numPr>
      </w:pPr>
      <w:r w:rsidRPr="00EC2972">
        <w:t>S4</w:t>
      </w:r>
      <w:r w:rsidRPr="00EC2972">
        <w:t>（池化层）</w:t>
      </w:r>
      <w:r w:rsidRPr="00EC2972">
        <w:rPr>
          <w:rFonts w:hint="eastAsia"/>
        </w:rPr>
        <w:t>：</w:t>
      </w:r>
      <w:r w:rsidRPr="00EC2972">
        <w:t>窗口大小为</w:t>
      </w:r>
      <w:r w:rsidRPr="00EC2972">
        <w:t>2</w:t>
      </w:r>
      <w:r w:rsidRPr="00EC2972">
        <w:rPr>
          <w:rFonts w:ascii="MS Gothic" w:hAnsi="MS Gothic" w:cs="MS Gothic"/>
        </w:rPr>
        <w:t>∗</w:t>
      </w:r>
      <w:r w:rsidRPr="00EC2972">
        <w:t>2</w:t>
      </w:r>
      <w:r w:rsidRPr="00EC2972">
        <w:t>，输出</w:t>
      </w:r>
      <w:r w:rsidRPr="00EC2972">
        <w:t>5</w:t>
      </w:r>
      <w:r w:rsidRPr="00EC2972">
        <w:rPr>
          <w:rFonts w:ascii="MS Gothic" w:hAnsi="MS Gothic" w:cs="MS Gothic"/>
        </w:rPr>
        <w:t>∗</w:t>
      </w:r>
      <w:r w:rsidRPr="00EC2972">
        <w:t>5</w:t>
      </w:r>
      <w:r w:rsidRPr="00EC2972">
        <w:rPr>
          <w:rFonts w:ascii="MS Gothic" w:hAnsi="MS Gothic" w:cs="MS Gothic"/>
        </w:rPr>
        <w:t>∗</w:t>
      </w:r>
      <w:r w:rsidRPr="00EC2972">
        <w:t>16</w:t>
      </w:r>
      <w:r w:rsidRPr="00EC2972">
        <w:t>的特征图。</w:t>
      </w:r>
    </w:p>
    <w:p w14:paraId="16C59B3C" w14:textId="77777777" w:rsidR="00970FB9" w:rsidRPr="00EC2972" w:rsidRDefault="00970FB9" w:rsidP="00A4760B">
      <w:pPr>
        <w:pStyle w:val="1e"/>
        <w:numPr>
          <w:ilvl w:val="0"/>
          <w:numId w:val="21"/>
        </w:numPr>
      </w:pPr>
      <w:r w:rsidRPr="00EC2972">
        <w:t>F5</w:t>
      </w:r>
      <w:r w:rsidRPr="00EC2972">
        <w:t>（全连接层）</w:t>
      </w:r>
      <w:r w:rsidRPr="00EC2972">
        <w:rPr>
          <w:rFonts w:hint="eastAsia"/>
        </w:rPr>
        <w:t>：</w:t>
      </w:r>
      <w:r w:rsidRPr="00EC2972">
        <w:t>120</w:t>
      </w:r>
      <w:r w:rsidRPr="00EC2972">
        <w:t>个神经元。</w:t>
      </w:r>
    </w:p>
    <w:p w14:paraId="35E108AA" w14:textId="77777777" w:rsidR="00970FB9" w:rsidRPr="00EC2972" w:rsidRDefault="00970FB9" w:rsidP="00A4760B">
      <w:pPr>
        <w:pStyle w:val="1e"/>
        <w:numPr>
          <w:ilvl w:val="0"/>
          <w:numId w:val="21"/>
        </w:numPr>
      </w:pPr>
      <w:r w:rsidRPr="00EC2972">
        <w:t>F6</w:t>
      </w:r>
      <w:r w:rsidRPr="00EC2972">
        <w:t>（全连接层）</w:t>
      </w:r>
      <w:r w:rsidRPr="00EC2972">
        <w:rPr>
          <w:rFonts w:hint="eastAsia"/>
        </w:rPr>
        <w:t>：</w:t>
      </w:r>
      <w:r w:rsidRPr="00EC2972">
        <w:t>84</w:t>
      </w:r>
      <w:r w:rsidRPr="00EC2972">
        <w:t>个神经元。</w:t>
      </w:r>
    </w:p>
    <w:p w14:paraId="1516409F" w14:textId="77777777" w:rsidR="00970FB9" w:rsidRPr="00EC2972" w:rsidRDefault="00970FB9" w:rsidP="00A4760B">
      <w:pPr>
        <w:pStyle w:val="1e"/>
        <w:numPr>
          <w:ilvl w:val="0"/>
          <w:numId w:val="21"/>
        </w:numPr>
      </w:pPr>
      <w:r w:rsidRPr="00EC2972">
        <w:t>OUTPUT</w:t>
      </w:r>
      <w:r w:rsidRPr="00EC2972">
        <w:t>（</w:t>
      </w:r>
      <w:r>
        <w:rPr>
          <w:rFonts w:hint="eastAsia"/>
        </w:rPr>
        <w:t>输出层</w:t>
      </w:r>
      <w:r w:rsidRPr="00EC2972">
        <w:t>）</w:t>
      </w:r>
      <w:r w:rsidRPr="00EC2972">
        <w:rPr>
          <w:rFonts w:hint="eastAsia"/>
        </w:rPr>
        <w:t>：</w:t>
      </w:r>
      <w:r w:rsidRPr="00EC2972">
        <w:t>10</w:t>
      </w:r>
      <w:r w:rsidRPr="00EC2972">
        <w:t>个神经元，</w:t>
      </w:r>
      <w:r w:rsidRPr="00EC2972">
        <w:t>10</w:t>
      </w:r>
      <w:r w:rsidRPr="00EC2972">
        <w:t>分类问题。</w:t>
      </w:r>
    </w:p>
    <w:p w14:paraId="2AFDD13B" w14:textId="77777777" w:rsidR="00EE699E" w:rsidRDefault="00EE699E" w:rsidP="00C33452">
      <w:pPr>
        <w:pStyle w:val="2f5"/>
      </w:pPr>
      <w:r>
        <w:t>"""</w:t>
      </w:r>
      <w:proofErr w:type="spellStart"/>
      <w:r>
        <w:t>LeNet</w:t>
      </w:r>
      <w:proofErr w:type="spellEnd"/>
      <w:r>
        <w:t>."""</w:t>
      </w:r>
    </w:p>
    <w:p w14:paraId="66509B20" w14:textId="77777777" w:rsidR="00EE699E" w:rsidRDefault="00EE699E" w:rsidP="00C33452">
      <w:pPr>
        <w:pStyle w:val="2f5"/>
      </w:pPr>
    </w:p>
    <w:p w14:paraId="3D5BFA89" w14:textId="77777777" w:rsidR="00EE699E" w:rsidRDefault="00EE699E" w:rsidP="00C33452">
      <w:pPr>
        <w:pStyle w:val="2f5"/>
      </w:pPr>
    </w:p>
    <w:p w14:paraId="0CA7206E" w14:textId="77777777" w:rsidR="00EE699E" w:rsidRDefault="00EE699E" w:rsidP="00C33452">
      <w:pPr>
        <w:pStyle w:val="2f5"/>
      </w:pPr>
      <w:bookmarkStart w:id="74" w:name="OLE_LINK15"/>
      <w:bookmarkStart w:id="75" w:name="OLE_LINK16"/>
      <w:r>
        <w:t xml:space="preserve">def </w:t>
      </w:r>
      <w:proofErr w:type="gramStart"/>
      <w:r>
        <w:t>conv(</w:t>
      </w:r>
      <w:proofErr w:type="spellStart"/>
      <w:proofErr w:type="gramEnd"/>
      <w:r>
        <w:t>in_channels</w:t>
      </w:r>
      <w:proofErr w:type="spellEnd"/>
      <w:r>
        <w:t xml:space="preserve">, </w:t>
      </w:r>
      <w:proofErr w:type="spellStart"/>
      <w:r>
        <w:t>out_channels</w:t>
      </w:r>
      <w:proofErr w:type="spellEnd"/>
      <w:r>
        <w:t xml:space="preserve">, </w:t>
      </w:r>
      <w:proofErr w:type="spellStart"/>
      <w:r>
        <w:t>kernel_size</w:t>
      </w:r>
      <w:proofErr w:type="spellEnd"/>
      <w:r>
        <w:t>, stride=1, padding=0):</w:t>
      </w:r>
    </w:p>
    <w:p w14:paraId="0293DA75" w14:textId="77777777" w:rsidR="00EE699E" w:rsidRDefault="00EE699E" w:rsidP="00C33452">
      <w:pPr>
        <w:pStyle w:val="2f5"/>
      </w:pPr>
      <w:r>
        <w:t xml:space="preserve">    """weight initial for conv layer"""</w:t>
      </w:r>
    </w:p>
    <w:p w14:paraId="7D305A58" w14:textId="77777777" w:rsidR="00EE699E" w:rsidRDefault="00EE699E" w:rsidP="00C33452">
      <w:pPr>
        <w:pStyle w:val="2f5"/>
      </w:pPr>
      <w:r>
        <w:t xml:space="preserve">    weight = </w:t>
      </w:r>
      <w:proofErr w:type="spellStart"/>
      <w:r>
        <w:t>weight_</w:t>
      </w:r>
      <w:proofErr w:type="gramStart"/>
      <w:r>
        <w:t>variable</w:t>
      </w:r>
      <w:proofErr w:type="spellEnd"/>
      <w:r>
        <w:t>(</w:t>
      </w:r>
      <w:proofErr w:type="gramEnd"/>
      <w:r>
        <w:t>)</w:t>
      </w:r>
    </w:p>
    <w:p w14:paraId="4306E9BE" w14:textId="77777777" w:rsidR="00EE699E" w:rsidRDefault="00EE699E" w:rsidP="00C33452">
      <w:pPr>
        <w:pStyle w:val="2f5"/>
      </w:pPr>
      <w:r>
        <w:t xml:space="preserve">    return </w:t>
      </w:r>
      <w:proofErr w:type="gramStart"/>
      <w:r>
        <w:t>nn.Conv</w:t>
      </w:r>
      <w:proofErr w:type="gramEnd"/>
      <w:r>
        <w:t>2d(</w:t>
      </w:r>
      <w:proofErr w:type="spellStart"/>
      <w:r>
        <w:t>in_channels</w:t>
      </w:r>
      <w:proofErr w:type="spellEnd"/>
      <w:r>
        <w:t xml:space="preserve">, </w:t>
      </w:r>
      <w:proofErr w:type="spellStart"/>
      <w:r>
        <w:t>out_channels</w:t>
      </w:r>
      <w:proofErr w:type="spellEnd"/>
      <w:r>
        <w:t>,</w:t>
      </w:r>
    </w:p>
    <w:p w14:paraId="7B41EDAB" w14:textId="77777777" w:rsidR="00EE699E" w:rsidRDefault="00EE699E" w:rsidP="00C33452">
      <w:pPr>
        <w:pStyle w:val="2f5"/>
      </w:pPr>
      <w:r>
        <w:t xml:space="preserve">                     </w:t>
      </w:r>
      <w:proofErr w:type="spellStart"/>
      <w:r>
        <w:t>kernel_size</w:t>
      </w:r>
      <w:proofErr w:type="spellEnd"/>
      <w:r>
        <w:t>=</w:t>
      </w:r>
      <w:proofErr w:type="spellStart"/>
      <w:r>
        <w:t>kernel_size</w:t>
      </w:r>
      <w:proofErr w:type="spellEnd"/>
      <w:r>
        <w:t>, stride=stride, padding=padding,</w:t>
      </w:r>
    </w:p>
    <w:p w14:paraId="2B47BC8C" w14:textId="77777777" w:rsidR="00EE699E" w:rsidRDefault="00EE699E" w:rsidP="00C33452">
      <w:pPr>
        <w:pStyle w:val="2f5"/>
      </w:pPr>
      <w:r>
        <w:t xml:space="preserve">                     </w:t>
      </w:r>
      <w:proofErr w:type="spellStart"/>
      <w:r>
        <w:t>weight_init</w:t>
      </w:r>
      <w:proofErr w:type="spellEnd"/>
      <w:r>
        <w:t xml:space="preserve">=weight, </w:t>
      </w:r>
      <w:proofErr w:type="spellStart"/>
      <w:r>
        <w:t>has_bias</w:t>
      </w:r>
      <w:proofErr w:type="spellEnd"/>
      <w:r>
        <w:t xml:space="preserve">=False, </w:t>
      </w:r>
      <w:proofErr w:type="spellStart"/>
      <w:r>
        <w:t>pad_mode</w:t>
      </w:r>
      <w:proofErr w:type="spellEnd"/>
      <w:r>
        <w:t>="same")</w:t>
      </w:r>
    </w:p>
    <w:p w14:paraId="7A191169" w14:textId="77777777" w:rsidR="00EE699E" w:rsidRDefault="00EE699E" w:rsidP="00C33452">
      <w:pPr>
        <w:pStyle w:val="2f5"/>
      </w:pPr>
    </w:p>
    <w:p w14:paraId="2EBDDF15" w14:textId="77777777" w:rsidR="00EE699E" w:rsidRDefault="00EE699E" w:rsidP="00C33452">
      <w:pPr>
        <w:pStyle w:val="2f5"/>
      </w:pPr>
    </w:p>
    <w:p w14:paraId="4523FEDF" w14:textId="77777777" w:rsidR="00EE699E" w:rsidRDefault="00EE699E" w:rsidP="00C33452">
      <w:pPr>
        <w:pStyle w:val="2f5"/>
      </w:pPr>
      <w:r>
        <w:t xml:space="preserve">def </w:t>
      </w:r>
      <w:proofErr w:type="spellStart"/>
      <w:r>
        <w:t>fc_with_</w:t>
      </w:r>
      <w:proofErr w:type="gramStart"/>
      <w:r>
        <w:t>initialize</w:t>
      </w:r>
      <w:proofErr w:type="spellEnd"/>
      <w:r>
        <w:t>(</w:t>
      </w:r>
      <w:proofErr w:type="spellStart"/>
      <w:proofErr w:type="gramEnd"/>
      <w:r>
        <w:t>input_channels</w:t>
      </w:r>
      <w:proofErr w:type="spellEnd"/>
      <w:r>
        <w:t xml:space="preserve">, </w:t>
      </w:r>
      <w:proofErr w:type="spellStart"/>
      <w:r>
        <w:t>out_channels</w:t>
      </w:r>
      <w:proofErr w:type="spellEnd"/>
      <w:r>
        <w:t>):</w:t>
      </w:r>
    </w:p>
    <w:p w14:paraId="10F58D7A" w14:textId="77777777" w:rsidR="00EE699E" w:rsidRDefault="00EE699E" w:rsidP="00C33452">
      <w:pPr>
        <w:pStyle w:val="2f5"/>
      </w:pPr>
      <w:r>
        <w:t xml:space="preserve">    """weight initial for fc layer"""</w:t>
      </w:r>
    </w:p>
    <w:p w14:paraId="37413A57" w14:textId="77777777" w:rsidR="00EE699E" w:rsidRDefault="00EE699E" w:rsidP="00C33452">
      <w:pPr>
        <w:pStyle w:val="2f5"/>
      </w:pPr>
      <w:r>
        <w:t xml:space="preserve">    weight = </w:t>
      </w:r>
      <w:proofErr w:type="spellStart"/>
      <w:r>
        <w:t>weight_</w:t>
      </w:r>
      <w:proofErr w:type="gramStart"/>
      <w:r>
        <w:t>variable</w:t>
      </w:r>
      <w:proofErr w:type="spellEnd"/>
      <w:r>
        <w:t>(</w:t>
      </w:r>
      <w:proofErr w:type="gramEnd"/>
      <w:r>
        <w:t>)</w:t>
      </w:r>
    </w:p>
    <w:p w14:paraId="5C67FE36" w14:textId="77777777" w:rsidR="00EE699E" w:rsidRDefault="00EE699E" w:rsidP="00C33452">
      <w:pPr>
        <w:pStyle w:val="2f5"/>
      </w:pPr>
      <w:r>
        <w:t xml:space="preserve">    bias = </w:t>
      </w:r>
      <w:proofErr w:type="spellStart"/>
      <w:r>
        <w:t>weight_</w:t>
      </w:r>
      <w:proofErr w:type="gramStart"/>
      <w:r>
        <w:t>variable</w:t>
      </w:r>
      <w:proofErr w:type="spellEnd"/>
      <w:r>
        <w:t>(</w:t>
      </w:r>
      <w:proofErr w:type="gramEnd"/>
      <w:r>
        <w:t>)</w:t>
      </w:r>
    </w:p>
    <w:p w14:paraId="1C9038F5" w14:textId="77777777" w:rsidR="00EE699E" w:rsidRDefault="00EE699E" w:rsidP="00C33452">
      <w:pPr>
        <w:pStyle w:val="2f5"/>
      </w:pPr>
      <w:r>
        <w:t xml:space="preserve">    return </w:t>
      </w:r>
      <w:proofErr w:type="spellStart"/>
      <w:proofErr w:type="gramStart"/>
      <w:r>
        <w:t>nn.Dense</w:t>
      </w:r>
      <w:proofErr w:type="spellEnd"/>
      <w:proofErr w:type="gramEnd"/>
      <w:r>
        <w:t>(</w:t>
      </w:r>
      <w:proofErr w:type="spellStart"/>
      <w:r>
        <w:t>input_channels</w:t>
      </w:r>
      <w:proofErr w:type="spellEnd"/>
      <w:r>
        <w:t xml:space="preserve">, </w:t>
      </w:r>
      <w:proofErr w:type="spellStart"/>
      <w:r>
        <w:t>out_channels</w:t>
      </w:r>
      <w:proofErr w:type="spellEnd"/>
      <w:r>
        <w:t>, weight, bias)</w:t>
      </w:r>
    </w:p>
    <w:p w14:paraId="63E5D296" w14:textId="77777777" w:rsidR="00EE699E" w:rsidRDefault="00EE699E" w:rsidP="00C33452">
      <w:pPr>
        <w:pStyle w:val="2f5"/>
      </w:pPr>
    </w:p>
    <w:p w14:paraId="02CCBE8E" w14:textId="77777777" w:rsidR="00EE699E" w:rsidRDefault="00EE699E" w:rsidP="00C33452">
      <w:pPr>
        <w:pStyle w:val="2f5"/>
      </w:pPr>
    </w:p>
    <w:p w14:paraId="03B6FCF2" w14:textId="77777777" w:rsidR="00EE699E" w:rsidRDefault="00EE699E" w:rsidP="00C33452">
      <w:pPr>
        <w:pStyle w:val="2f5"/>
      </w:pPr>
      <w:r>
        <w:t xml:space="preserve">def </w:t>
      </w:r>
      <w:proofErr w:type="spellStart"/>
      <w:r>
        <w:t>weight_</w:t>
      </w:r>
      <w:proofErr w:type="gramStart"/>
      <w:r>
        <w:t>variable</w:t>
      </w:r>
      <w:proofErr w:type="spellEnd"/>
      <w:r>
        <w:t>(</w:t>
      </w:r>
      <w:proofErr w:type="gramEnd"/>
      <w:r>
        <w:t>):</w:t>
      </w:r>
    </w:p>
    <w:p w14:paraId="1E127B9A" w14:textId="77777777" w:rsidR="00EE699E" w:rsidRDefault="00EE699E" w:rsidP="00C33452">
      <w:pPr>
        <w:pStyle w:val="2f5"/>
      </w:pPr>
      <w:r>
        <w:t xml:space="preserve">    """weight initial"""</w:t>
      </w:r>
    </w:p>
    <w:p w14:paraId="461C8972" w14:textId="77777777" w:rsidR="00EE699E" w:rsidRDefault="00EE699E" w:rsidP="00C33452">
      <w:pPr>
        <w:pStyle w:val="2f5"/>
      </w:pPr>
      <w:r>
        <w:t xml:space="preserve">    return </w:t>
      </w:r>
      <w:proofErr w:type="spellStart"/>
      <w:proofErr w:type="gramStart"/>
      <w:r>
        <w:t>TruncatedNormal</w:t>
      </w:r>
      <w:proofErr w:type="spellEnd"/>
      <w:r>
        <w:t>(</w:t>
      </w:r>
      <w:proofErr w:type="gramEnd"/>
      <w:r>
        <w:t>0.02)</w:t>
      </w:r>
    </w:p>
    <w:p w14:paraId="4FD1A215" w14:textId="77777777" w:rsidR="00EE699E" w:rsidRDefault="00EE699E" w:rsidP="00C33452">
      <w:pPr>
        <w:pStyle w:val="2f5"/>
      </w:pPr>
    </w:p>
    <w:p w14:paraId="3843E2AF" w14:textId="77777777" w:rsidR="00EE699E" w:rsidRDefault="00EE699E" w:rsidP="00C33452">
      <w:pPr>
        <w:pStyle w:val="2f5"/>
      </w:pPr>
    </w:p>
    <w:p w14:paraId="1F5C325C" w14:textId="77777777" w:rsidR="00EE699E" w:rsidRDefault="00EE699E" w:rsidP="00C33452">
      <w:pPr>
        <w:pStyle w:val="2f5"/>
      </w:pPr>
      <w:r>
        <w:t>class LeNet5(</w:t>
      </w:r>
      <w:proofErr w:type="spellStart"/>
      <w:proofErr w:type="gramStart"/>
      <w:r>
        <w:t>nn.Cell</w:t>
      </w:r>
      <w:proofErr w:type="spellEnd"/>
      <w:proofErr w:type="gramEnd"/>
      <w:r>
        <w:t>):</w:t>
      </w:r>
    </w:p>
    <w:p w14:paraId="2F04C4A5" w14:textId="77777777" w:rsidR="00EE699E" w:rsidRDefault="00EE699E" w:rsidP="00C33452">
      <w:pPr>
        <w:pStyle w:val="2f5"/>
      </w:pPr>
      <w:r>
        <w:t xml:space="preserve">    """</w:t>
      </w:r>
    </w:p>
    <w:p w14:paraId="64F8C3E2" w14:textId="77777777" w:rsidR="00EE699E" w:rsidRDefault="00EE699E" w:rsidP="00C33452">
      <w:pPr>
        <w:pStyle w:val="2f5"/>
      </w:pPr>
      <w:r>
        <w:t xml:space="preserve">    </w:t>
      </w:r>
      <w:proofErr w:type="spellStart"/>
      <w:r>
        <w:t>Lenet</w:t>
      </w:r>
      <w:proofErr w:type="spellEnd"/>
      <w:r>
        <w:t xml:space="preserve"> network</w:t>
      </w:r>
    </w:p>
    <w:p w14:paraId="367F9C0E" w14:textId="77777777" w:rsidR="00EE699E" w:rsidRDefault="00EE699E" w:rsidP="00C33452">
      <w:pPr>
        <w:pStyle w:val="2f5"/>
      </w:pPr>
    </w:p>
    <w:p w14:paraId="58928E97" w14:textId="77777777" w:rsidR="00EE699E" w:rsidRDefault="00EE699E" w:rsidP="00C33452">
      <w:pPr>
        <w:pStyle w:val="2f5"/>
      </w:pPr>
      <w:r>
        <w:t xml:space="preserve">    </w:t>
      </w:r>
      <w:proofErr w:type="spellStart"/>
      <w:r>
        <w:t>Args</w:t>
      </w:r>
      <w:proofErr w:type="spellEnd"/>
      <w:r>
        <w:t>:</w:t>
      </w:r>
    </w:p>
    <w:p w14:paraId="097517F7" w14:textId="77777777" w:rsidR="00EE699E" w:rsidRDefault="00EE699E" w:rsidP="00C33452">
      <w:pPr>
        <w:pStyle w:val="2f5"/>
      </w:pPr>
      <w:r>
        <w:t xml:space="preserve">        </w:t>
      </w:r>
      <w:proofErr w:type="spellStart"/>
      <w:r>
        <w:t>num_class</w:t>
      </w:r>
      <w:proofErr w:type="spellEnd"/>
      <w:r>
        <w:t xml:space="preserve"> (int): Num classes. Default: 10.</w:t>
      </w:r>
    </w:p>
    <w:p w14:paraId="6C2521CA" w14:textId="77777777" w:rsidR="00EE699E" w:rsidRDefault="00EE699E" w:rsidP="00C33452">
      <w:pPr>
        <w:pStyle w:val="2f5"/>
      </w:pPr>
    </w:p>
    <w:p w14:paraId="678E3206" w14:textId="77777777" w:rsidR="00EE699E" w:rsidRDefault="00EE699E" w:rsidP="00C33452">
      <w:pPr>
        <w:pStyle w:val="2f5"/>
      </w:pPr>
      <w:r>
        <w:t xml:space="preserve">    Returns:</w:t>
      </w:r>
    </w:p>
    <w:p w14:paraId="552202E5" w14:textId="77777777" w:rsidR="00EE699E" w:rsidRDefault="00EE699E" w:rsidP="00C33452">
      <w:pPr>
        <w:pStyle w:val="2f5"/>
      </w:pPr>
      <w:r>
        <w:t xml:space="preserve">        Tensor, output tensor</w:t>
      </w:r>
    </w:p>
    <w:p w14:paraId="14D5E88E" w14:textId="77777777" w:rsidR="00EE699E" w:rsidRDefault="00EE699E" w:rsidP="00C33452">
      <w:pPr>
        <w:pStyle w:val="2f5"/>
      </w:pPr>
      <w:r>
        <w:t xml:space="preserve">    Examples:</w:t>
      </w:r>
    </w:p>
    <w:p w14:paraId="6D474F7F" w14:textId="77777777" w:rsidR="00EE699E" w:rsidRDefault="00EE699E" w:rsidP="00C33452">
      <w:pPr>
        <w:pStyle w:val="2f5"/>
      </w:pPr>
      <w:r>
        <w:t xml:space="preserve">        &gt;&gt;&gt; </w:t>
      </w:r>
      <w:proofErr w:type="spellStart"/>
      <w:r>
        <w:t>LeNet</w:t>
      </w:r>
      <w:proofErr w:type="spellEnd"/>
      <w:r>
        <w:t>(</w:t>
      </w:r>
      <w:proofErr w:type="spellStart"/>
      <w:r>
        <w:t>num_class</w:t>
      </w:r>
      <w:proofErr w:type="spellEnd"/>
      <w:r>
        <w:t>=10)</w:t>
      </w:r>
    </w:p>
    <w:p w14:paraId="63C1B904" w14:textId="77777777" w:rsidR="00EE699E" w:rsidRDefault="00EE699E" w:rsidP="00C33452">
      <w:pPr>
        <w:pStyle w:val="2f5"/>
      </w:pPr>
    </w:p>
    <w:p w14:paraId="19E3AE4A" w14:textId="77777777" w:rsidR="00EE699E" w:rsidRDefault="00EE699E" w:rsidP="00C33452">
      <w:pPr>
        <w:pStyle w:val="2f5"/>
      </w:pPr>
      <w:r>
        <w:t xml:space="preserve">    """</w:t>
      </w:r>
    </w:p>
    <w:p w14:paraId="4EA20C92" w14:textId="77777777" w:rsidR="00EE699E" w:rsidRDefault="00EE699E" w:rsidP="00C33452">
      <w:pPr>
        <w:pStyle w:val="2f5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num_class</w:t>
      </w:r>
      <w:proofErr w:type="spellEnd"/>
      <w:r>
        <w:t>=10, channel=3):</w:t>
      </w:r>
    </w:p>
    <w:p w14:paraId="39C92604" w14:textId="77777777" w:rsidR="00EE699E" w:rsidRDefault="00EE699E" w:rsidP="00C33452">
      <w:pPr>
        <w:pStyle w:val="2f5"/>
      </w:pPr>
      <w:r>
        <w:t xml:space="preserve">        </w:t>
      </w:r>
      <w:proofErr w:type="gramStart"/>
      <w:r>
        <w:t>super(</w:t>
      </w:r>
      <w:proofErr w:type="gramEnd"/>
      <w:r>
        <w:t>LeNet5, self).__</w:t>
      </w:r>
      <w:proofErr w:type="spellStart"/>
      <w:r>
        <w:t>init</w:t>
      </w:r>
      <w:proofErr w:type="spellEnd"/>
      <w:r>
        <w:t>__()</w:t>
      </w:r>
    </w:p>
    <w:p w14:paraId="74C42D49" w14:textId="77777777" w:rsidR="00EE699E" w:rsidRDefault="00EE699E" w:rsidP="00C33452">
      <w:pPr>
        <w:pStyle w:val="2f5"/>
      </w:pPr>
      <w:r>
        <w:t xml:space="preserve">        </w:t>
      </w:r>
      <w:proofErr w:type="spellStart"/>
      <w:r>
        <w:t>self.num_class</w:t>
      </w:r>
      <w:proofErr w:type="spellEnd"/>
      <w:r>
        <w:t xml:space="preserve"> = </w:t>
      </w:r>
      <w:proofErr w:type="spellStart"/>
      <w:r>
        <w:t>num_class</w:t>
      </w:r>
      <w:proofErr w:type="spellEnd"/>
    </w:p>
    <w:p w14:paraId="250A2E73" w14:textId="77777777" w:rsidR="00EE699E" w:rsidRDefault="00EE699E" w:rsidP="00C33452">
      <w:pPr>
        <w:pStyle w:val="2f5"/>
      </w:pPr>
      <w:r>
        <w:t xml:space="preserve">        </w:t>
      </w:r>
      <w:proofErr w:type="gramStart"/>
      <w:r>
        <w:t>self.conv</w:t>
      </w:r>
      <w:proofErr w:type="gramEnd"/>
      <w:r>
        <w:t>1 = conv(channel, 6, 5)</w:t>
      </w:r>
    </w:p>
    <w:p w14:paraId="12A4BF08" w14:textId="77777777" w:rsidR="00EE699E" w:rsidRDefault="00EE699E" w:rsidP="00C33452">
      <w:pPr>
        <w:pStyle w:val="2f5"/>
      </w:pPr>
      <w:r>
        <w:t xml:space="preserve">        </w:t>
      </w:r>
      <w:proofErr w:type="gramStart"/>
      <w:r>
        <w:t>self.conv</w:t>
      </w:r>
      <w:proofErr w:type="gramEnd"/>
      <w:r>
        <w:t>2 = conv(6, 16, 5)</w:t>
      </w:r>
    </w:p>
    <w:p w14:paraId="554153CC" w14:textId="77777777" w:rsidR="00EE699E" w:rsidRDefault="00EE699E" w:rsidP="00C33452">
      <w:pPr>
        <w:pStyle w:val="2f5"/>
      </w:pPr>
      <w:r>
        <w:t xml:space="preserve">        self.fc1 = </w:t>
      </w:r>
      <w:proofErr w:type="spellStart"/>
      <w:r>
        <w:t>fc_with_</w:t>
      </w:r>
      <w:proofErr w:type="gramStart"/>
      <w:r>
        <w:t>initialize</w:t>
      </w:r>
      <w:proofErr w:type="spellEnd"/>
      <w:r>
        <w:t>(</w:t>
      </w:r>
      <w:proofErr w:type="gramEnd"/>
      <w:r>
        <w:t>16 * 8 * 8, 120)</w:t>
      </w:r>
    </w:p>
    <w:p w14:paraId="4638944C" w14:textId="77777777" w:rsidR="00EE699E" w:rsidRDefault="00EE699E" w:rsidP="00C33452">
      <w:pPr>
        <w:pStyle w:val="2f5"/>
      </w:pPr>
      <w:r>
        <w:t xml:space="preserve">        self.fc2 = </w:t>
      </w:r>
      <w:proofErr w:type="spellStart"/>
      <w:r>
        <w:t>fc_with_</w:t>
      </w:r>
      <w:proofErr w:type="gramStart"/>
      <w:r>
        <w:t>initialize</w:t>
      </w:r>
      <w:proofErr w:type="spellEnd"/>
      <w:r>
        <w:t>(</w:t>
      </w:r>
      <w:proofErr w:type="gramEnd"/>
      <w:r>
        <w:t>120, 84)</w:t>
      </w:r>
    </w:p>
    <w:p w14:paraId="039E03A0" w14:textId="77777777" w:rsidR="00EE699E" w:rsidRDefault="00EE699E" w:rsidP="00C33452">
      <w:pPr>
        <w:pStyle w:val="2f5"/>
      </w:pPr>
      <w:r>
        <w:t xml:space="preserve">        self.fc3 = </w:t>
      </w:r>
      <w:proofErr w:type="spellStart"/>
      <w:r>
        <w:t>fc_with_</w:t>
      </w:r>
      <w:proofErr w:type="gramStart"/>
      <w:r>
        <w:t>initialize</w:t>
      </w:r>
      <w:proofErr w:type="spellEnd"/>
      <w:r>
        <w:t>(</w:t>
      </w:r>
      <w:proofErr w:type="gramEnd"/>
      <w:r>
        <w:t xml:space="preserve">84, </w:t>
      </w:r>
      <w:proofErr w:type="spellStart"/>
      <w:r>
        <w:t>self.num_class</w:t>
      </w:r>
      <w:proofErr w:type="spellEnd"/>
      <w:r>
        <w:t>)</w:t>
      </w:r>
    </w:p>
    <w:p w14:paraId="5FFDC6B2" w14:textId="77777777" w:rsidR="00EE699E" w:rsidRDefault="00EE699E" w:rsidP="00C33452">
      <w:pPr>
        <w:pStyle w:val="2f5"/>
      </w:pPr>
      <w:r>
        <w:t xml:space="preserve">        </w:t>
      </w:r>
      <w:proofErr w:type="spellStart"/>
      <w:proofErr w:type="gramStart"/>
      <w:r>
        <w:t>self.relu</w:t>
      </w:r>
      <w:proofErr w:type="spellEnd"/>
      <w:proofErr w:type="gramEnd"/>
      <w:r>
        <w:t xml:space="preserve"> = </w:t>
      </w:r>
      <w:proofErr w:type="spellStart"/>
      <w:r>
        <w:t>nn.ReLU</w:t>
      </w:r>
      <w:proofErr w:type="spellEnd"/>
      <w:r>
        <w:t>()</w:t>
      </w:r>
    </w:p>
    <w:p w14:paraId="25BC95FF" w14:textId="77777777" w:rsidR="00EE699E" w:rsidRDefault="00EE699E" w:rsidP="00C33452">
      <w:pPr>
        <w:pStyle w:val="2f5"/>
      </w:pPr>
      <w:r>
        <w:t xml:space="preserve">        self.max_pool2d = </w:t>
      </w:r>
      <w:proofErr w:type="gramStart"/>
      <w:r>
        <w:t>nn.MaxPool</w:t>
      </w:r>
      <w:proofErr w:type="gramEnd"/>
      <w:r>
        <w:t>2d(</w:t>
      </w:r>
      <w:proofErr w:type="spellStart"/>
      <w:r>
        <w:t>kernel_size</w:t>
      </w:r>
      <w:proofErr w:type="spellEnd"/>
      <w:r>
        <w:t>=2, stride=2)</w:t>
      </w:r>
    </w:p>
    <w:p w14:paraId="4ED330BA" w14:textId="77777777" w:rsidR="00EE699E" w:rsidRDefault="00EE699E" w:rsidP="00C33452">
      <w:pPr>
        <w:pStyle w:val="2f5"/>
      </w:pPr>
      <w:r>
        <w:t xml:space="preserve">        </w:t>
      </w:r>
      <w:proofErr w:type="spellStart"/>
      <w:proofErr w:type="gramStart"/>
      <w:r>
        <w:t>self.flatten</w:t>
      </w:r>
      <w:proofErr w:type="spellEnd"/>
      <w:proofErr w:type="gramEnd"/>
      <w:r>
        <w:t xml:space="preserve"> = </w:t>
      </w:r>
      <w:proofErr w:type="spellStart"/>
      <w:r>
        <w:t>nn.Flatten</w:t>
      </w:r>
      <w:proofErr w:type="spellEnd"/>
      <w:r>
        <w:t>()</w:t>
      </w:r>
    </w:p>
    <w:p w14:paraId="1701284A" w14:textId="77777777" w:rsidR="00EE699E" w:rsidRDefault="00EE699E" w:rsidP="00C33452">
      <w:pPr>
        <w:pStyle w:val="2f5"/>
      </w:pPr>
    </w:p>
    <w:p w14:paraId="227354C2" w14:textId="77777777" w:rsidR="00EE699E" w:rsidRDefault="00EE699E" w:rsidP="00C33452">
      <w:pPr>
        <w:pStyle w:val="2f5"/>
      </w:pPr>
      <w:r>
        <w:t xml:space="preserve">    def </w:t>
      </w:r>
      <w:proofErr w:type="gramStart"/>
      <w:r>
        <w:t>construct(</w:t>
      </w:r>
      <w:proofErr w:type="gramEnd"/>
      <w:r>
        <w:t>self, x):</w:t>
      </w:r>
    </w:p>
    <w:p w14:paraId="3D8760F5" w14:textId="77777777" w:rsidR="00EE699E" w:rsidRDefault="00EE699E" w:rsidP="00C33452">
      <w:pPr>
        <w:pStyle w:val="2f5"/>
      </w:pPr>
      <w:r>
        <w:t xml:space="preserve">        x = self.conv1(x)</w:t>
      </w:r>
    </w:p>
    <w:p w14:paraId="0D9F5F9D" w14:textId="77777777" w:rsidR="00EE699E" w:rsidRDefault="00EE699E" w:rsidP="00C33452">
      <w:pPr>
        <w:pStyle w:val="2f5"/>
      </w:pPr>
      <w:r>
        <w:t xml:space="preserve">        x = </w:t>
      </w:r>
      <w:proofErr w:type="spellStart"/>
      <w:r>
        <w:t>self.relu</w:t>
      </w:r>
      <w:proofErr w:type="spellEnd"/>
      <w:r>
        <w:t>(x)</w:t>
      </w:r>
    </w:p>
    <w:p w14:paraId="3623BDE3" w14:textId="77777777" w:rsidR="00EE699E" w:rsidRDefault="00EE699E" w:rsidP="00C33452">
      <w:pPr>
        <w:pStyle w:val="2f5"/>
      </w:pPr>
      <w:r>
        <w:t xml:space="preserve">        x = self.max_pool2d(x)</w:t>
      </w:r>
    </w:p>
    <w:p w14:paraId="14387B9E" w14:textId="77777777" w:rsidR="00EE699E" w:rsidRDefault="00EE699E" w:rsidP="00C33452">
      <w:pPr>
        <w:pStyle w:val="2f5"/>
      </w:pPr>
      <w:r>
        <w:t xml:space="preserve">        x = self.conv2(x)</w:t>
      </w:r>
    </w:p>
    <w:p w14:paraId="55EB212E" w14:textId="77777777" w:rsidR="00EE699E" w:rsidRDefault="00EE699E" w:rsidP="00C33452">
      <w:pPr>
        <w:pStyle w:val="2f5"/>
      </w:pPr>
      <w:r>
        <w:t xml:space="preserve">        x = </w:t>
      </w:r>
      <w:proofErr w:type="spellStart"/>
      <w:r>
        <w:t>self.relu</w:t>
      </w:r>
      <w:proofErr w:type="spellEnd"/>
      <w:r>
        <w:t>(x)</w:t>
      </w:r>
    </w:p>
    <w:p w14:paraId="3864D82C" w14:textId="77777777" w:rsidR="00EE699E" w:rsidRDefault="00EE699E" w:rsidP="00C33452">
      <w:pPr>
        <w:pStyle w:val="2f5"/>
      </w:pPr>
      <w:r>
        <w:t xml:space="preserve">        x = self.max_pool2d(x)</w:t>
      </w:r>
    </w:p>
    <w:p w14:paraId="0FC5F07F" w14:textId="77777777" w:rsidR="00EE699E" w:rsidRDefault="00EE699E" w:rsidP="00C33452">
      <w:pPr>
        <w:pStyle w:val="2f5"/>
      </w:pPr>
      <w:r>
        <w:t xml:space="preserve">        x = </w:t>
      </w:r>
      <w:proofErr w:type="spellStart"/>
      <w:r>
        <w:t>self.flatten</w:t>
      </w:r>
      <w:proofErr w:type="spellEnd"/>
      <w:r>
        <w:t>(x)</w:t>
      </w:r>
    </w:p>
    <w:p w14:paraId="37A7E9D1" w14:textId="77777777" w:rsidR="00EE699E" w:rsidRDefault="00EE699E" w:rsidP="00C33452">
      <w:pPr>
        <w:pStyle w:val="2f5"/>
      </w:pPr>
      <w:r>
        <w:t xml:space="preserve">        x = self.fc1(x)</w:t>
      </w:r>
    </w:p>
    <w:p w14:paraId="3FC1BAD0" w14:textId="77777777" w:rsidR="00EE699E" w:rsidRDefault="00EE699E" w:rsidP="00C33452">
      <w:pPr>
        <w:pStyle w:val="2f5"/>
      </w:pPr>
      <w:r>
        <w:t xml:space="preserve">        x = </w:t>
      </w:r>
      <w:proofErr w:type="spellStart"/>
      <w:r>
        <w:t>self.relu</w:t>
      </w:r>
      <w:proofErr w:type="spellEnd"/>
      <w:r>
        <w:t>(x)</w:t>
      </w:r>
    </w:p>
    <w:p w14:paraId="062886C5" w14:textId="77777777" w:rsidR="00EE699E" w:rsidRDefault="00EE699E" w:rsidP="00C33452">
      <w:pPr>
        <w:pStyle w:val="2f5"/>
      </w:pPr>
      <w:r>
        <w:t xml:space="preserve">        x = self.fc2(x)</w:t>
      </w:r>
    </w:p>
    <w:p w14:paraId="5BC6F8CC" w14:textId="77777777" w:rsidR="00EE699E" w:rsidRDefault="00EE699E" w:rsidP="00C33452">
      <w:pPr>
        <w:pStyle w:val="2f5"/>
      </w:pPr>
      <w:r>
        <w:t xml:space="preserve">        x = </w:t>
      </w:r>
      <w:proofErr w:type="spellStart"/>
      <w:r>
        <w:t>self.relu</w:t>
      </w:r>
      <w:proofErr w:type="spellEnd"/>
      <w:r>
        <w:t>(x)</w:t>
      </w:r>
    </w:p>
    <w:p w14:paraId="7B43A404" w14:textId="77777777" w:rsidR="00EE699E" w:rsidRDefault="00EE699E" w:rsidP="00C33452">
      <w:pPr>
        <w:pStyle w:val="2f5"/>
      </w:pPr>
      <w:r>
        <w:t xml:space="preserve">        x = self.fc3(x)</w:t>
      </w:r>
    </w:p>
    <w:p w14:paraId="11B9C598" w14:textId="6CF81B98" w:rsidR="00970FB9" w:rsidRDefault="00EE699E" w:rsidP="00C33452">
      <w:pPr>
        <w:pStyle w:val="2f5"/>
      </w:pPr>
      <w:r>
        <w:t xml:space="preserve">        return x</w:t>
      </w:r>
    </w:p>
    <w:p w14:paraId="070AD677" w14:textId="77777777" w:rsidR="00653915" w:rsidRDefault="00653915" w:rsidP="00C33452">
      <w:pPr>
        <w:pStyle w:val="2f5"/>
      </w:pPr>
      <w:r>
        <w:t xml:space="preserve"># </w:t>
      </w:r>
      <w:proofErr w:type="spellStart"/>
      <w:r>
        <w:t>构建网络</w:t>
      </w:r>
      <w:proofErr w:type="spellEnd"/>
    </w:p>
    <w:p w14:paraId="6C992C9E" w14:textId="2CA7D9AE" w:rsidR="00EE699E" w:rsidRPr="00EC2972" w:rsidRDefault="00653915" w:rsidP="00C33452">
      <w:pPr>
        <w:pStyle w:val="2f5"/>
      </w:pPr>
      <w:r>
        <w:t>network = LeNet5(10)</w:t>
      </w:r>
    </w:p>
    <w:p w14:paraId="1EDE03AE" w14:textId="77777777" w:rsidR="00970FB9" w:rsidRPr="00EC2972" w:rsidRDefault="00970FB9" w:rsidP="00512070">
      <w:pPr>
        <w:pStyle w:val="3"/>
      </w:pPr>
      <w:bookmarkStart w:id="76" w:name="header-n151"/>
      <w:bookmarkStart w:id="77" w:name="_Toc48309263"/>
      <w:bookmarkStart w:id="78" w:name="_Toc66865730"/>
      <w:bookmarkStart w:id="79" w:name="_Toc95470304"/>
      <w:bookmarkEnd w:id="74"/>
      <w:bookmarkEnd w:id="75"/>
      <w:r w:rsidRPr="00EC2972">
        <w:lastRenderedPageBreak/>
        <w:t>模型训练与测试</w:t>
      </w:r>
      <w:bookmarkEnd w:id="76"/>
      <w:bookmarkEnd w:id="77"/>
      <w:bookmarkEnd w:id="78"/>
      <w:bookmarkEnd w:id="79"/>
    </w:p>
    <w:p w14:paraId="463FEB2C" w14:textId="77777777" w:rsidR="00970FB9" w:rsidRPr="00EC2972" w:rsidRDefault="00970FB9" w:rsidP="00512070">
      <w:pPr>
        <w:pStyle w:val="4"/>
      </w:pPr>
      <w:bookmarkStart w:id="80" w:name="header-n152"/>
      <w:r w:rsidRPr="00EC2972">
        <w:t>定义损失函数与优化器</w:t>
      </w:r>
      <w:bookmarkEnd w:id="80"/>
    </w:p>
    <w:p w14:paraId="1D2DE355" w14:textId="4C0D7E8A" w:rsidR="00970FB9" w:rsidRPr="00EC2972" w:rsidRDefault="00970FB9" w:rsidP="00A4760B">
      <w:pPr>
        <w:pStyle w:val="1e"/>
      </w:pPr>
      <w:r w:rsidRPr="00EC2972">
        <w:t>这一部分主要给出了用于训练网络的损失函数优化器，本次使用的损失函数为</w:t>
      </w:r>
      <w:r w:rsidRPr="00EC2972">
        <w:t xml:space="preserve"> </w:t>
      </w:r>
      <w:proofErr w:type="spellStart"/>
      <w:r w:rsidRPr="00EC2972">
        <w:t>nn.SoftmaxCrossEntropyWithLogits</w:t>
      </w:r>
      <w:proofErr w:type="spellEnd"/>
      <w:r w:rsidRPr="00EC2972">
        <w:t>损失函数，即把网络输出层的值经过</w:t>
      </w:r>
      <w:proofErr w:type="spellStart"/>
      <w:r w:rsidRPr="00EC2972">
        <w:t>softmax</w:t>
      </w:r>
      <w:proofErr w:type="spellEnd"/>
      <w:r w:rsidRPr="00EC2972">
        <w:t>函数之后计算真实值与预测值之间的交叉熵损失。优化器使用了</w:t>
      </w:r>
      <w:r w:rsidR="00653915">
        <w:t>Adam</w:t>
      </w:r>
      <w:r w:rsidRPr="00EC2972">
        <w:rPr>
          <w:rFonts w:hint="eastAsia"/>
        </w:rPr>
        <w:t>，</w:t>
      </w:r>
      <w:r w:rsidRPr="00EC2972">
        <w:t>即动量优化器。</w:t>
      </w:r>
    </w:p>
    <w:p w14:paraId="04770062" w14:textId="77777777" w:rsidR="00970FB9" w:rsidRPr="00EC2972" w:rsidRDefault="00970FB9" w:rsidP="00A4760B">
      <w:pPr>
        <w:pStyle w:val="1e"/>
      </w:pPr>
      <w:r w:rsidRPr="00EC2972">
        <w:t>另外我们同时设置了</w:t>
      </w:r>
      <w:proofErr w:type="spellStart"/>
      <w:r w:rsidRPr="00EC2972">
        <w:t>mindspore</w:t>
      </w:r>
      <w:proofErr w:type="spellEnd"/>
      <w:r w:rsidRPr="00EC2972">
        <w:t>网络的设备与图的模型，</w:t>
      </w:r>
      <w:proofErr w:type="spellStart"/>
      <w:r w:rsidRPr="00EC2972">
        <w:t>context.GRAPH_MODE</w:t>
      </w:r>
      <w:proofErr w:type="spellEnd"/>
      <w:r w:rsidRPr="00EC2972">
        <w:t>指向静态图模型，即在运行之前会把全部图建立编译完毕。设备指定为</w:t>
      </w:r>
      <w:r w:rsidRPr="00EC2972">
        <w:t>CPU</w:t>
      </w:r>
      <w:r w:rsidRPr="00EC2972">
        <w:rPr>
          <w:rFonts w:hint="eastAsia"/>
        </w:rPr>
        <w:t>。</w:t>
      </w:r>
    </w:p>
    <w:p w14:paraId="64567489" w14:textId="77777777" w:rsidR="00970FB9" w:rsidRDefault="00970FB9" w:rsidP="00C33452">
      <w:pPr>
        <w:pStyle w:val="2f5"/>
        <w:rPr>
          <w:lang w:eastAsia="zh-CN"/>
        </w:rPr>
      </w:pPr>
      <w:bookmarkStart w:id="81" w:name="OLE_LINK17"/>
      <w:bookmarkStart w:id="82" w:name="OLE_LINK18"/>
      <w:r>
        <w:rPr>
          <w:lang w:eastAsia="zh-CN"/>
        </w:rPr>
        <w:t xml:space="preserve"># </w:t>
      </w:r>
      <w:r>
        <w:rPr>
          <w:lang w:eastAsia="zh-CN"/>
        </w:rPr>
        <w:t>返回当前设备</w:t>
      </w:r>
    </w:p>
    <w:p w14:paraId="63C189CD" w14:textId="77777777" w:rsidR="00970FB9" w:rsidRDefault="00970FB9" w:rsidP="00C33452">
      <w:pPr>
        <w:pStyle w:val="2f5"/>
        <w:rPr>
          <w:lang w:eastAsia="zh-CN"/>
        </w:rPr>
      </w:pPr>
      <w:proofErr w:type="spellStart"/>
      <w:r>
        <w:rPr>
          <w:lang w:eastAsia="zh-CN"/>
        </w:rPr>
        <w:t>device_target</w:t>
      </w:r>
      <w:proofErr w:type="spellEnd"/>
      <w:r>
        <w:rPr>
          <w:lang w:eastAsia="zh-CN"/>
        </w:rPr>
        <w:t xml:space="preserve"> = </w:t>
      </w:r>
      <w:proofErr w:type="spellStart"/>
      <w:r>
        <w:rPr>
          <w:lang w:eastAsia="zh-CN"/>
        </w:rPr>
        <w:t>mindspore.context.get_context</w:t>
      </w:r>
      <w:proofErr w:type="spellEnd"/>
      <w:r>
        <w:rPr>
          <w:lang w:eastAsia="zh-CN"/>
        </w:rPr>
        <w:t>('</w:t>
      </w:r>
      <w:proofErr w:type="spellStart"/>
      <w:r>
        <w:rPr>
          <w:lang w:eastAsia="zh-CN"/>
        </w:rPr>
        <w:t>device_target</w:t>
      </w:r>
      <w:proofErr w:type="spellEnd"/>
      <w:r>
        <w:rPr>
          <w:lang w:eastAsia="zh-CN"/>
        </w:rPr>
        <w:t>')</w:t>
      </w:r>
    </w:p>
    <w:p w14:paraId="12D07C1B" w14:textId="77777777" w:rsidR="00970FB9" w:rsidRDefault="00970FB9" w:rsidP="00C33452">
      <w:pPr>
        <w:pStyle w:val="2f5"/>
        <w:rPr>
          <w:lang w:eastAsia="zh-CN"/>
        </w:rPr>
      </w:pPr>
      <w:r>
        <w:rPr>
          <w:lang w:eastAsia="zh-CN"/>
        </w:rPr>
        <w:t xml:space="preserve"># </w:t>
      </w:r>
      <w:r>
        <w:rPr>
          <w:lang w:eastAsia="zh-CN"/>
        </w:rPr>
        <w:t>确定图模型是否下沉到芯片上</w:t>
      </w:r>
    </w:p>
    <w:p w14:paraId="6335CA3C" w14:textId="77777777" w:rsidR="00970FB9" w:rsidRDefault="00970FB9" w:rsidP="00C33452">
      <w:pPr>
        <w:pStyle w:val="2f5"/>
        <w:rPr>
          <w:lang w:eastAsia="zh-CN"/>
        </w:rPr>
      </w:pPr>
      <w:proofErr w:type="spellStart"/>
      <w:r>
        <w:rPr>
          <w:lang w:eastAsia="zh-CN"/>
        </w:rPr>
        <w:t>dataset_sink_mode</w:t>
      </w:r>
      <w:proofErr w:type="spellEnd"/>
      <w:r>
        <w:rPr>
          <w:lang w:eastAsia="zh-CN"/>
        </w:rPr>
        <w:t xml:space="preserve"> = True if </w:t>
      </w:r>
      <w:proofErr w:type="spellStart"/>
      <w:r>
        <w:rPr>
          <w:lang w:eastAsia="zh-CN"/>
        </w:rPr>
        <w:t>device_target</w:t>
      </w:r>
      <w:proofErr w:type="spellEnd"/>
      <w:r>
        <w:rPr>
          <w:lang w:eastAsia="zh-CN"/>
        </w:rPr>
        <w:t xml:space="preserve"> in ['</w:t>
      </w:r>
      <w:proofErr w:type="spellStart"/>
      <w:r>
        <w:rPr>
          <w:lang w:eastAsia="zh-CN"/>
        </w:rPr>
        <w:t>Ascend','GPU</w:t>
      </w:r>
      <w:proofErr w:type="spellEnd"/>
      <w:r>
        <w:rPr>
          <w:lang w:eastAsia="zh-CN"/>
        </w:rPr>
        <w:t>'] else False</w:t>
      </w:r>
    </w:p>
    <w:p w14:paraId="219C4301" w14:textId="77777777" w:rsidR="00970FB9" w:rsidRDefault="00970FB9" w:rsidP="00C33452">
      <w:pPr>
        <w:pStyle w:val="2f5"/>
        <w:rPr>
          <w:lang w:eastAsia="zh-CN"/>
        </w:rPr>
      </w:pPr>
      <w:r>
        <w:rPr>
          <w:lang w:eastAsia="zh-CN"/>
        </w:rPr>
        <w:t xml:space="preserve"># </w:t>
      </w:r>
      <w:r>
        <w:rPr>
          <w:lang w:eastAsia="zh-CN"/>
        </w:rPr>
        <w:t>设置模型的设备与图的模式</w:t>
      </w:r>
    </w:p>
    <w:p w14:paraId="02C343BA" w14:textId="77777777" w:rsidR="00970FB9" w:rsidRDefault="00970FB9" w:rsidP="00C33452">
      <w:pPr>
        <w:pStyle w:val="2f5"/>
      </w:pPr>
      <w:proofErr w:type="spellStart"/>
      <w:r>
        <w:t>context.set_</w:t>
      </w:r>
      <w:proofErr w:type="gramStart"/>
      <w:r>
        <w:t>context</w:t>
      </w:r>
      <w:proofErr w:type="spellEnd"/>
      <w:r>
        <w:t>(</w:t>
      </w:r>
      <w:proofErr w:type="gramEnd"/>
      <w:r>
        <w:t>mode=</w:t>
      </w:r>
      <w:proofErr w:type="spellStart"/>
      <w:r>
        <w:t>context.GRAPH_MODE</w:t>
      </w:r>
      <w:proofErr w:type="spellEnd"/>
      <w:r>
        <w:t xml:space="preserve">, </w:t>
      </w:r>
      <w:proofErr w:type="spellStart"/>
      <w:r>
        <w:t>device_target</w:t>
      </w:r>
      <w:proofErr w:type="spellEnd"/>
      <w:r>
        <w:t>=</w:t>
      </w:r>
      <w:proofErr w:type="spellStart"/>
      <w:r>
        <w:t>device_target</w:t>
      </w:r>
      <w:proofErr w:type="spellEnd"/>
      <w:r>
        <w:t>)</w:t>
      </w:r>
    </w:p>
    <w:p w14:paraId="1809D931" w14:textId="77777777" w:rsidR="00970FB9" w:rsidRDefault="00970FB9" w:rsidP="00C33452">
      <w:pPr>
        <w:pStyle w:val="2f5"/>
        <w:rPr>
          <w:lang w:eastAsia="zh-CN"/>
        </w:rPr>
      </w:pPr>
      <w:r>
        <w:rPr>
          <w:lang w:eastAsia="zh-CN"/>
        </w:rPr>
        <w:t xml:space="preserve"># </w:t>
      </w:r>
      <w:r>
        <w:rPr>
          <w:lang w:eastAsia="zh-CN"/>
        </w:rPr>
        <w:t>使用交叉熵函数作为损失函数</w:t>
      </w:r>
    </w:p>
    <w:p w14:paraId="4CDDDD22" w14:textId="77777777" w:rsidR="00970FB9" w:rsidRDefault="00970FB9" w:rsidP="00C33452">
      <w:pPr>
        <w:pStyle w:val="2f5"/>
      </w:pPr>
      <w:proofErr w:type="spellStart"/>
      <w:r>
        <w:t>net_loss</w:t>
      </w:r>
      <w:proofErr w:type="spellEnd"/>
      <w:r>
        <w:t xml:space="preserve"> = </w:t>
      </w:r>
      <w:proofErr w:type="spellStart"/>
      <w:proofErr w:type="gramStart"/>
      <w:r>
        <w:t>nn.SoftmaxCrossEntropyWithLogits</w:t>
      </w:r>
      <w:proofErr w:type="spellEnd"/>
      <w:proofErr w:type="gramEnd"/>
      <w:r>
        <w:t>(sparse=True, reduction="mean")</w:t>
      </w:r>
    </w:p>
    <w:p w14:paraId="767931E5" w14:textId="1BD041D7" w:rsidR="00970FB9" w:rsidRDefault="00970FB9" w:rsidP="00C33452">
      <w:pPr>
        <w:pStyle w:val="2f5"/>
      </w:pPr>
      <w:r>
        <w:t xml:space="preserve"># </w:t>
      </w:r>
      <w:proofErr w:type="spellStart"/>
      <w:r>
        <w:t>优化器为</w:t>
      </w:r>
      <w:r w:rsidR="00653915">
        <w:rPr>
          <w:rFonts w:hint="eastAsia"/>
        </w:rPr>
        <w:t>Ada</w:t>
      </w:r>
      <w:r w:rsidR="00653915">
        <w:t>m</w:t>
      </w:r>
      <w:proofErr w:type="spellEnd"/>
    </w:p>
    <w:p w14:paraId="227C2883" w14:textId="2179331A" w:rsidR="00970FB9" w:rsidRDefault="00653915" w:rsidP="00C33452">
      <w:pPr>
        <w:pStyle w:val="2f5"/>
      </w:pPr>
      <w:proofErr w:type="spellStart"/>
      <w:r w:rsidRPr="00653915">
        <w:t>net_opt</w:t>
      </w:r>
      <w:proofErr w:type="spellEnd"/>
      <w:r w:rsidRPr="00653915">
        <w:t xml:space="preserve"> = </w:t>
      </w:r>
      <w:proofErr w:type="spellStart"/>
      <w:proofErr w:type="gramStart"/>
      <w:r w:rsidRPr="00653915">
        <w:t>nn.Adam</w:t>
      </w:r>
      <w:proofErr w:type="spellEnd"/>
      <w:proofErr w:type="gramEnd"/>
      <w:r w:rsidRPr="00653915">
        <w:t>(params=</w:t>
      </w:r>
      <w:proofErr w:type="spellStart"/>
      <w:r w:rsidRPr="00653915">
        <w:t>network.trainable_params</w:t>
      </w:r>
      <w:proofErr w:type="spellEnd"/>
      <w:r w:rsidRPr="00653915">
        <w:t xml:space="preserve">(), </w:t>
      </w:r>
      <w:proofErr w:type="spellStart"/>
      <w:r w:rsidRPr="00653915">
        <w:t>learning_rate</w:t>
      </w:r>
      <w:proofErr w:type="spellEnd"/>
      <w:r w:rsidRPr="00653915">
        <w:t>=0.001)</w:t>
      </w:r>
    </w:p>
    <w:p w14:paraId="102AE90F" w14:textId="77777777" w:rsidR="00970FB9" w:rsidRDefault="00970FB9" w:rsidP="00C33452">
      <w:pPr>
        <w:pStyle w:val="2f5"/>
        <w:rPr>
          <w:lang w:eastAsia="zh-CN"/>
        </w:rPr>
      </w:pPr>
      <w:r>
        <w:rPr>
          <w:lang w:eastAsia="zh-CN"/>
        </w:rPr>
        <w:t xml:space="preserve"># </w:t>
      </w:r>
      <w:r>
        <w:rPr>
          <w:lang w:eastAsia="zh-CN"/>
        </w:rPr>
        <w:t>监控每个</w:t>
      </w:r>
      <w:r>
        <w:rPr>
          <w:lang w:eastAsia="zh-CN"/>
        </w:rPr>
        <w:t>epoch</w:t>
      </w:r>
      <w:r>
        <w:rPr>
          <w:lang w:eastAsia="zh-CN"/>
        </w:rPr>
        <w:t>训练的时间</w:t>
      </w:r>
    </w:p>
    <w:p w14:paraId="593B9227" w14:textId="77777777" w:rsidR="00970FB9" w:rsidRPr="00EC2972" w:rsidRDefault="00970FB9" w:rsidP="00C33452">
      <w:pPr>
        <w:pStyle w:val="2f5"/>
      </w:pPr>
      <w:proofErr w:type="spellStart"/>
      <w:r>
        <w:t>time_cb</w:t>
      </w:r>
      <w:proofErr w:type="spellEnd"/>
      <w:r>
        <w:t xml:space="preserve"> = </w:t>
      </w:r>
      <w:proofErr w:type="spellStart"/>
      <w:r>
        <w:t>TimeMonitor</w:t>
      </w:r>
      <w:proofErr w:type="spellEnd"/>
      <w:r>
        <w:t>(</w:t>
      </w:r>
      <w:proofErr w:type="spellStart"/>
      <w:r>
        <w:t>data_size</w:t>
      </w:r>
      <w:proofErr w:type="spellEnd"/>
      <w:r>
        <w:t>=</w:t>
      </w:r>
      <w:proofErr w:type="spellStart"/>
      <w:r>
        <w:t>ds_train.get_dataset_</w:t>
      </w:r>
      <w:proofErr w:type="gramStart"/>
      <w:r>
        <w:t>size</w:t>
      </w:r>
      <w:proofErr w:type="spellEnd"/>
      <w:r>
        <w:t>(</w:t>
      </w:r>
      <w:proofErr w:type="gramEnd"/>
      <w:r>
        <w:t>))</w:t>
      </w:r>
    </w:p>
    <w:p w14:paraId="5D62DABA" w14:textId="77777777" w:rsidR="00970FB9" w:rsidRPr="00EC2972" w:rsidRDefault="00970FB9" w:rsidP="00512070">
      <w:pPr>
        <w:pStyle w:val="4"/>
      </w:pPr>
      <w:bookmarkStart w:id="83" w:name="header-n157"/>
      <w:bookmarkEnd w:id="81"/>
      <w:bookmarkEnd w:id="82"/>
      <w:r w:rsidRPr="00EC2972">
        <w:t>定义保存路径与训练</w:t>
      </w:r>
      <w:bookmarkEnd w:id="83"/>
    </w:p>
    <w:p w14:paraId="346DF560" w14:textId="77777777" w:rsidR="00970FB9" w:rsidRDefault="00970FB9" w:rsidP="00A4760B">
      <w:pPr>
        <w:pStyle w:val="1e"/>
      </w:pPr>
      <w:r w:rsidRPr="00EC2972">
        <w:t>这</w:t>
      </w:r>
      <w:r>
        <w:t>一部分主要包括</w:t>
      </w:r>
      <w:r w:rsidRPr="00EC2972">
        <w:t>训练时候</w:t>
      </w:r>
      <w:r>
        <w:t>用</w:t>
      </w:r>
      <w:r w:rsidRPr="00EC2972">
        <w:t>的</w:t>
      </w:r>
      <w:r w:rsidRPr="00EC2972">
        <w:t>callback</w:t>
      </w:r>
      <w:r w:rsidRPr="00EC2972">
        <w:t>函数</w:t>
      </w:r>
      <w:proofErr w:type="spellStart"/>
      <w:r w:rsidRPr="00EC2972">
        <w:t>CheckpointConfig</w:t>
      </w:r>
      <w:proofErr w:type="spellEnd"/>
      <w:r w:rsidRPr="00EC2972">
        <w:t>，</w:t>
      </w:r>
      <w:proofErr w:type="spellStart"/>
      <w:r w:rsidRPr="00EC2972">
        <w:t>ModelCheckpoint</w:t>
      </w:r>
      <w:proofErr w:type="spellEnd"/>
      <w:r w:rsidRPr="00EC2972">
        <w:t>。</w:t>
      </w:r>
      <w:r w:rsidRPr="00EC2972">
        <w:t>Model</w:t>
      </w:r>
      <w:r w:rsidRPr="00EC2972">
        <w:t>函数中，确定网络模型</w:t>
      </w:r>
      <w:r w:rsidRPr="00EC2972">
        <w:rPr>
          <w:rFonts w:hint="eastAsia"/>
        </w:rPr>
        <w:t>、</w:t>
      </w:r>
      <w:r w:rsidRPr="00EC2972">
        <w:t>损失函数</w:t>
      </w:r>
      <w:r w:rsidRPr="00EC2972">
        <w:rPr>
          <w:rFonts w:hint="eastAsia"/>
        </w:rPr>
        <w:t>、</w:t>
      </w:r>
      <w:r w:rsidRPr="00EC2972">
        <w:t>优化器</w:t>
      </w:r>
      <w:r w:rsidRPr="00EC2972">
        <w:rPr>
          <w:rFonts w:hint="eastAsia"/>
        </w:rPr>
        <w:t>、</w:t>
      </w:r>
      <w:r w:rsidRPr="00EC2972">
        <w:t>评估指标。</w:t>
      </w:r>
    </w:p>
    <w:p w14:paraId="2D990193" w14:textId="77777777" w:rsidR="00EE699E" w:rsidRPr="00BB7BFC" w:rsidRDefault="00EE699E" w:rsidP="00BB7BFC">
      <w:pPr>
        <w:pStyle w:val="2f5"/>
      </w:pPr>
      <w:bookmarkStart w:id="84" w:name="OLE_LINK19"/>
      <w:bookmarkStart w:id="85" w:name="OLE_LINK20"/>
      <w:r w:rsidRPr="00BB7BFC">
        <w:t xml:space="preserve">from </w:t>
      </w:r>
      <w:proofErr w:type="spellStart"/>
      <w:proofErr w:type="gramStart"/>
      <w:r w:rsidRPr="00BB7BFC">
        <w:t>mindspore.train</w:t>
      </w:r>
      <w:proofErr w:type="gramEnd"/>
      <w:r w:rsidRPr="00BB7BFC">
        <w:t>.callback</w:t>
      </w:r>
      <w:proofErr w:type="spellEnd"/>
      <w:r w:rsidRPr="00BB7BFC">
        <w:t xml:space="preserve"> import Callback</w:t>
      </w:r>
    </w:p>
    <w:p w14:paraId="61DE3DB7" w14:textId="77777777" w:rsidR="00EE699E" w:rsidRPr="00BB7BFC" w:rsidRDefault="00EE699E" w:rsidP="00BB7BFC">
      <w:pPr>
        <w:pStyle w:val="2f5"/>
      </w:pPr>
    </w:p>
    <w:p w14:paraId="25F2831A" w14:textId="77777777" w:rsidR="00EE699E" w:rsidRPr="00BB7BFC" w:rsidRDefault="00EE699E" w:rsidP="00BB7BFC">
      <w:pPr>
        <w:pStyle w:val="2f5"/>
      </w:pPr>
      <w:r w:rsidRPr="00BB7BFC">
        <w:t xml:space="preserve">class </w:t>
      </w:r>
      <w:proofErr w:type="spellStart"/>
      <w:proofErr w:type="gramStart"/>
      <w:r w:rsidRPr="00BB7BFC">
        <w:t>EvalCallBack</w:t>
      </w:r>
      <w:proofErr w:type="spellEnd"/>
      <w:r w:rsidRPr="00BB7BFC">
        <w:t>(</w:t>
      </w:r>
      <w:proofErr w:type="gramEnd"/>
      <w:r w:rsidRPr="00BB7BFC">
        <w:t>Callback):</w:t>
      </w:r>
    </w:p>
    <w:p w14:paraId="639C4C51" w14:textId="77777777" w:rsidR="00EE699E" w:rsidRPr="00BB7BFC" w:rsidRDefault="00EE699E" w:rsidP="00BB7BFC">
      <w:pPr>
        <w:pStyle w:val="2f5"/>
      </w:pPr>
      <w:r w:rsidRPr="00BB7BFC">
        <w:t xml:space="preserve">    def __</w:t>
      </w:r>
      <w:proofErr w:type="spellStart"/>
      <w:r w:rsidRPr="00BB7BFC">
        <w:t>init</w:t>
      </w:r>
      <w:proofErr w:type="spellEnd"/>
      <w:r w:rsidRPr="00BB7BFC">
        <w:t>_</w:t>
      </w:r>
      <w:proofErr w:type="gramStart"/>
      <w:r w:rsidRPr="00BB7BFC">
        <w:t>_(</w:t>
      </w:r>
      <w:proofErr w:type="gramEnd"/>
      <w:r w:rsidRPr="00BB7BFC">
        <w:t xml:space="preserve">self, model, </w:t>
      </w:r>
      <w:proofErr w:type="spellStart"/>
      <w:r w:rsidRPr="00BB7BFC">
        <w:t>eval_dataset</w:t>
      </w:r>
      <w:proofErr w:type="spellEnd"/>
      <w:r w:rsidRPr="00BB7BFC">
        <w:t xml:space="preserve">, </w:t>
      </w:r>
      <w:proofErr w:type="spellStart"/>
      <w:r w:rsidRPr="00BB7BFC">
        <w:t>eval_per_epoch</w:t>
      </w:r>
      <w:proofErr w:type="spellEnd"/>
      <w:r w:rsidRPr="00BB7BFC">
        <w:t xml:space="preserve">, </w:t>
      </w:r>
      <w:proofErr w:type="spellStart"/>
      <w:r w:rsidRPr="00BB7BFC">
        <w:t>epoch_per_eval</w:t>
      </w:r>
      <w:proofErr w:type="spellEnd"/>
      <w:r w:rsidRPr="00BB7BFC">
        <w:t>):</w:t>
      </w:r>
    </w:p>
    <w:p w14:paraId="7E28B163" w14:textId="77777777" w:rsidR="00EE699E" w:rsidRPr="00BB7BFC" w:rsidRDefault="00EE699E" w:rsidP="00BB7BFC">
      <w:pPr>
        <w:pStyle w:val="2f5"/>
      </w:pPr>
      <w:r w:rsidRPr="00BB7BFC">
        <w:t xml:space="preserve">        </w:t>
      </w:r>
      <w:proofErr w:type="spellStart"/>
      <w:r w:rsidRPr="00BB7BFC">
        <w:t>self.model</w:t>
      </w:r>
      <w:proofErr w:type="spellEnd"/>
      <w:r w:rsidRPr="00BB7BFC">
        <w:t xml:space="preserve"> = model</w:t>
      </w:r>
    </w:p>
    <w:p w14:paraId="7A2A2DBB" w14:textId="77777777" w:rsidR="00EE699E" w:rsidRPr="00BB7BFC" w:rsidRDefault="00EE699E" w:rsidP="00BB7BFC">
      <w:pPr>
        <w:pStyle w:val="2f5"/>
      </w:pPr>
      <w:r w:rsidRPr="00BB7BFC">
        <w:t xml:space="preserve">        </w:t>
      </w:r>
      <w:proofErr w:type="spellStart"/>
      <w:r w:rsidRPr="00BB7BFC">
        <w:t>self.eval_dataset</w:t>
      </w:r>
      <w:proofErr w:type="spellEnd"/>
      <w:r w:rsidRPr="00BB7BFC">
        <w:t xml:space="preserve"> = </w:t>
      </w:r>
      <w:proofErr w:type="spellStart"/>
      <w:r w:rsidRPr="00BB7BFC">
        <w:t>eval_dataset</w:t>
      </w:r>
      <w:proofErr w:type="spellEnd"/>
    </w:p>
    <w:p w14:paraId="3F29480F" w14:textId="77777777" w:rsidR="00EE699E" w:rsidRPr="00BB7BFC" w:rsidRDefault="00EE699E" w:rsidP="00BB7BFC">
      <w:pPr>
        <w:pStyle w:val="2f5"/>
      </w:pPr>
      <w:r w:rsidRPr="00BB7BFC">
        <w:t xml:space="preserve">        </w:t>
      </w:r>
      <w:proofErr w:type="spellStart"/>
      <w:r w:rsidRPr="00BB7BFC">
        <w:t>self.eval_per_epoch</w:t>
      </w:r>
      <w:proofErr w:type="spellEnd"/>
      <w:r w:rsidRPr="00BB7BFC">
        <w:t xml:space="preserve"> = </w:t>
      </w:r>
      <w:proofErr w:type="spellStart"/>
      <w:r w:rsidRPr="00BB7BFC">
        <w:t>eval_per_epoch</w:t>
      </w:r>
      <w:proofErr w:type="spellEnd"/>
    </w:p>
    <w:p w14:paraId="2DBE3B4C" w14:textId="77777777" w:rsidR="00EE699E" w:rsidRPr="00BB7BFC" w:rsidRDefault="00EE699E" w:rsidP="00BB7BFC">
      <w:pPr>
        <w:pStyle w:val="2f5"/>
      </w:pPr>
      <w:r w:rsidRPr="00BB7BFC">
        <w:t xml:space="preserve">        </w:t>
      </w:r>
      <w:proofErr w:type="spellStart"/>
      <w:r w:rsidRPr="00BB7BFC">
        <w:t>self.epoch_per_eval</w:t>
      </w:r>
      <w:proofErr w:type="spellEnd"/>
      <w:r w:rsidRPr="00BB7BFC">
        <w:t xml:space="preserve"> = </w:t>
      </w:r>
      <w:proofErr w:type="spellStart"/>
      <w:r w:rsidRPr="00BB7BFC">
        <w:t>epoch_per_eval</w:t>
      </w:r>
      <w:proofErr w:type="spellEnd"/>
    </w:p>
    <w:p w14:paraId="75F58FE6" w14:textId="77777777" w:rsidR="00EE699E" w:rsidRPr="00BB7BFC" w:rsidRDefault="00EE699E" w:rsidP="00BB7BFC">
      <w:pPr>
        <w:pStyle w:val="2f5"/>
      </w:pPr>
    </w:p>
    <w:p w14:paraId="689E5AB8" w14:textId="77777777" w:rsidR="00EE699E" w:rsidRPr="00BB7BFC" w:rsidRDefault="00EE699E" w:rsidP="00BB7BFC">
      <w:pPr>
        <w:pStyle w:val="2f5"/>
      </w:pPr>
      <w:r w:rsidRPr="00BB7BFC">
        <w:t xml:space="preserve">    def </w:t>
      </w:r>
      <w:proofErr w:type="spellStart"/>
      <w:r w:rsidRPr="00BB7BFC">
        <w:t>epoch_</w:t>
      </w:r>
      <w:proofErr w:type="gramStart"/>
      <w:r w:rsidRPr="00BB7BFC">
        <w:t>end</w:t>
      </w:r>
      <w:proofErr w:type="spellEnd"/>
      <w:r w:rsidRPr="00BB7BFC">
        <w:t>(</w:t>
      </w:r>
      <w:proofErr w:type="gramEnd"/>
      <w:r w:rsidRPr="00BB7BFC">
        <w:t xml:space="preserve">self, </w:t>
      </w:r>
      <w:proofErr w:type="spellStart"/>
      <w:r w:rsidRPr="00BB7BFC">
        <w:t>run_context</w:t>
      </w:r>
      <w:proofErr w:type="spellEnd"/>
      <w:r w:rsidRPr="00BB7BFC">
        <w:t>):</w:t>
      </w:r>
    </w:p>
    <w:p w14:paraId="1E0B41E7" w14:textId="77777777" w:rsidR="00EE699E" w:rsidRPr="00BB7BFC" w:rsidRDefault="00EE699E" w:rsidP="00BB7BFC">
      <w:pPr>
        <w:pStyle w:val="2f5"/>
      </w:pPr>
      <w:r w:rsidRPr="00BB7BFC">
        <w:t xml:space="preserve">        </w:t>
      </w:r>
      <w:proofErr w:type="spellStart"/>
      <w:r w:rsidRPr="00BB7BFC">
        <w:t>cb_param</w:t>
      </w:r>
      <w:proofErr w:type="spellEnd"/>
      <w:r w:rsidRPr="00BB7BFC">
        <w:t xml:space="preserve"> = </w:t>
      </w:r>
      <w:proofErr w:type="spellStart"/>
      <w:r w:rsidRPr="00BB7BFC">
        <w:t>run_</w:t>
      </w:r>
      <w:proofErr w:type="gramStart"/>
      <w:r w:rsidRPr="00BB7BFC">
        <w:t>context.original</w:t>
      </w:r>
      <w:proofErr w:type="gramEnd"/>
      <w:r w:rsidRPr="00BB7BFC">
        <w:t>_args</w:t>
      </w:r>
      <w:proofErr w:type="spellEnd"/>
      <w:r w:rsidRPr="00BB7BFC">
        <w:t>()</w:t>
      </w:r>
    </w:p>
    <w:p w14:paraId="30EBF477" w14:textId="77777777" w:rsidR="00EE699E" w:rsidRPr="00BB7BFC" w:rsidRDefault="00EE699E" w:rsidP="00BB7BFC">
      <w:pPr>
        <w:pStyle w:val="2f5"/>
      </w:pPr>
      <w:r w:rsidRPr="00BB7BFC">
        <w:t xml:space="preserve">        </w:t>
      </w:r>
      <w:proofErr w:type="spellStart"/>
      <w:r w:rsidRPr="00BB7BFC">
        <w:t>cur_epoch</w:t>
      </w:r>
      <w:proofErr w:type="spellEnd"/>
      <w:r w:rsidRPr="00BB7BFC">
        <w:t xml:space="preserve"> = </w:t>
      </w:r>
      <w:proofErr w:type="spellStart"/>
      <w:r w:rsidRPr="00BB7BFC">
        <w:t>cb_param.cur_epoch_num</w:t>
      </w:r>
      <w:proofErr w:type="spellEnd"/>
    </w:p>
    <w:p w14:paraId="670E3FE3" w14:textId="77777777" w:rsidR="00EE699E" w:rsidRPr="00BB7BFC" w:rsidRDefault="00EE699E" w:rsidP="00BB7BFC">
      <w:pPr>
        <w:pStyle w:val="2f5"/>
      </w:pPr>
      <w:r w:rsidRPr="00BB7BFC">
        <w:t xml:space="preserve">        if </w:t>
      </w:r>
      <w:proofErr w:type="spellStart"/>
      <w:r w:rsidRPr="00BB7BFC">
        <w:t>cur_epoch</w:t>
      </w:r>
      <w:proofErr w:type="spellEnd"/>
      <w:r w:rsidRPr="00BB7BFC">
        <w:t xml:space="preserve"> % </w:t>
      </w:r>
      <w:proofErr w:type="spellStart"/>
      <w:proofErr w:type="gramStart"/>
      <w:r w:rsidRPr="00BB7BFC">
        <w:t>self.eval</w:t>
      </w:r>
      <w:proofErr w:type="gramEnd"/>
      <w:r w:rsidRPr="00BB7BFC">
        <w:t>_per_epoch</w:t>
      </w:r>
      <w:proofErr w:type="spellEnd"/>
      <w:r w:rsidRPr="00BB7BFC">
        <w:t xml:space="preserve"> == 0:</w:t>
      </w:r>
    </w:p>
    <w:p w14:paraId="28B5CC52" w14:textId="77777777" w:rsidR="00EE699E" w:rsidRPr="00BB7BFC" w:rsidRDefault="00EE699E" w:rsidP="00BB7BFC">
      <w:pPr>
        <w:pStyle w:val="2f5"/>
      </w:pPr>
      <w:r w:rsidRPr="00BB7BFC">
        <w:t xml:space="preserve">            acc = </w:t>
      </w:r>
      <w:proofErr w:type="spellStart"/>
      <w:proofErr w:type="gramStart"/>
      <w:r w:rsidRPr="00BB7BFC">
        <w:t>self.model</w:t>
      </w:r>
      <w:proofErr w:type="gramEnd"/>
      <w:r w:rsidRPr="00BB7BFC">
        <w:t>.eval</w:t>
      </w:r>
      <w:proofErr w:type="spellEnd"/>
      <w:r w:rsidRPr="00BB7BFC">
        <w:t>(</w:t>
      </w:r>
      <w:proofErr w:type="spellStart"/>
      <w:r w:rsidRPr="00BB7BFC">
        <w:t>self.eval_dataset</w:t>
      </w:r>
      <w:proofErr w:type="spellEnd"/>
      <w:r w:rsidRPr="00BB7BFC">
        <w:t xml:space="preserve">, </w:t>
      </w:r>
      <w:proofErr w:type="spellStart"/>
      <w:r w:rsidRPr="00BB7BFC">
        <w:t>dataset_sink_mode</w:t>
      </w:r>
      <w:proofErr w:type="spellEnd"/>
      <w:r w:rsidRPr="00BB7BFC">
        <w:t>=False)</w:t>
      </w:r>
    </w:p>
    <w:p w14:paraId="616C2BFF" w14:textId="77777777" w:rsidR="00EE699E" w:rsidRPr="00BB7BFC" w:rsidRDefault="00EE699E" w:rsidP="00BB7BFC">
      <w:pPr>
        <w:pStyle w:val="2f5"/>
      </w:pPr>
      <w:r w:rsidRPr="00BB7BFC">
        <w:t xml:space="preserve">            </w:t>
      </w:r>
      <w:proofErr w:type="spellStart"/>
      <w:proofErr w:type="gramStart"/>
      <w:r w:rsidRPr="00BB7BFC">
        <w:t>self.epoch</w:t>
      </w:r>
      <w:proofErr w:type="gramEnd"/>
      <w:r w:rsidRPr="00BB7BFC">
        <w:t>_per_eval</w:t>
      </w:r>
      <w:proofErr w:type="spellEnd"/>
      <w:r w:rsidRPr="00BB7BFC">
        <w:t>["epoch"].append(</w:t>
      </w:r>
      <w:proofErr w:type="spellStart"/>
      <w:r w:rsidRPr="00BB7BFC">
        <w:t>cur_epoch</w:t>
      </w:r>
      <w:proofErr w:type="spellEnd"/>
      <w:r w:rsidRPr="00BB7BFC">
        <w:t>)</w:t>
      </w:r>
    </w:p>
    <w:p w14:paraId="0DE0B70C" w14:textId="77777777" w:rsidR="00EE699E" w:rsidRPr="00BB7BFC" w:rsidRDefault="00EE699E" w:rsidP="00BB7BFC">
      <w:pPr>
        <w:pStyle w:val="2f5"/>
      </w:pPr>
      <w:r w:rsidRPr="00BB7BFC">
        <w:t xml:space="preserve">            </w:t>
      </w:r>
      <w:proofErr w:type="spellStart"/>
      <w:proofErr w:type="gramStart"/>
      <w:r w:rsidRPr="00BB7BFC">
        <w:t>self.epoch</w:t>
      </w:r>
      <w:proofErr w:type="gramEnd"/>
      <w:r w:rsidRPr="00BB7BFC">
        <w:t>_per_eval</w:t>
      </w:r>
      <w:proofErr w:type="spellEnd"/>
      <w:r w:rsidRPr="00BB7BFC">
        <w:t>["acc"].append(acc["Accuracy"])</w:t>
      </w:r>
    </w:p>
    <w:p w14:paraId="7FDCAB77" w14:textId="00DAFFEF" w:rsidR="00EE699E" w:rsidRPr="00BB7BFC" w:rsidRDefault="00EE699E" w:rsidP="00BB7BFC">
      <w:pPr>
        <w:pStyle w:val="2f5"/>
      </w:pPr>
      <w:r w:rsidRPr="00BB7BFC">
        <w:lastRenderedPageBreak/>
        <w:t xml:space="preserve">            print(acc)</w:t>
      </w:r>
    </w:p>
    <w:p w14:paraId="5C5F15A8" w14:textId="6A81AE50" w:rsidR="00EE699E" w:rsidRPr="00BB7BFC" w:rsidRDefault="00EE699E" w:rsidP="00BB7BFC">
      <w:pPr>
        <w:pStyle w:val="2f5"/>
      </w:pPr>
      <w:r w:rsidRPr="00BB7BFC">
        <w:br/>
      </w:r>
    </w:p>
    <w:p w14:paraId="796B3B9D" w14:textId="77777777" w:rsidR="00970FB9" w:rsidRPr="00BB7BFC" w:rsidRDefault="00970FB9" w:rsidP="00BB7BFC">
      <w:pPr>
        <w:pStyle w:val="2f5"/>
      </w:pPr>
      <w:r w:rsidRPr="00BB7BFC">
        <w:t xml:space="preserve"># </w:t>
      </w:r>
      <w:r w:rsidRPr="00BB7BFC">
        <w:t>设置</w:t>
      </w:r>
      <w:r w:rsidRPr="00BB7BFC">
        <w:t>CheckpointConfig</w:t>
      </w:r>
      <w:r w:rsidRPr="00BB7BFC">
        <w:t>，</w:t>
      </w:r>
      <w:r w:rsidRPr="00BB7BFC">
        <w:t>callback</w:t>
      </w:r>
      <w:r w:rsidRPr="00BB7BFC">
        <w:t>函数。</w:t>
      </w:r>
      <w:r w:rsidRPr="00BB7BFC">
        <w:t>save_checkpoint_steps=</w:t>
      </w:r>
      <w:r w:rsidRPr="00BB7BFC">
        <w:t>训练总数</w:t>
      </w:r>
      <w:r w:rsidRPr="00BB7BFC">
        <w:t>/batch_size</w:t>
      </w:r>
    </w:p>
    <w:p w14:paraId="21DAEAC7" w14:textId="77777777" w:rsidR="00970FB9" w:rsidRPr="00BB7BFC" w:rsidRDefault="00970FB9" w:rsidP="00BB7BFC">
      <w:pPr>
        <w:pStyle w:val="2f5"/>
      </w:pPr>
      <w:proofErr w:type="spellStart"/>
      <w:r w:rsidRPr="00BB7BFC">
        <w:t>config_ck</w:t>
      </w:r>
      <w:proofErr w:type="spellEnd"/>
      <w:r w:rsidRPr="00BB7BFC">
        <w:t xml:space="preserve"> = </w:t>
      </w:r>
      <w:proofErr w:type="spellStart"/>
      <w:proofErr w:type="gramStart"/>
      <w:r w:rsidRPr="00BB7BFC">
        <w:t>CheckpointConfig</w:t>
      </w:r>
      <w:proofErr w:type="spellEnd"/>
      <w:r w:rsidRPr="00BB7BFC">
        <w:t>(</w:t>
      </w:r>
      <w:proofErr w:type="spellStart"/>
      <w:proofErr w:type="gramEnd"/>
      <w:r w:rsidRPr="00BB7BFC">
        <w:t>save_checkpoint_steps</w:t>
      </w:r>
      <w:proofErr w:type="spellEnd"/>
      <w:r w:rsidRPr="00BB7BFC">
        <w:t>=1562,</w:t>
      </w:r>
    </w:p>
    <w:p w14:paraId="666D87C4" w14:textId="77777777" w:rsidR="00970FB9" w:rsidRPr="00BB7BFC" w:rsidRDefault="00970FB9" w:rsidP="00BB7BFC">
      <w:pPr>
        <w:pStyle w:val="2f5"/>
      </w:pPr>
      <w:r w:rsidRPr="00BB7BFC">
        <w:t xml:space="preserve">                             </w:t>
      </w:r>
      <w:proofErr w:type="spellStart"/>
      <w:r w:rsidRPr="00BB7BFC">
        <w:t>keep_checkpoint_max</w:t>
      </w:r>
      <w:proofErr w:type="spellEnd"/>
      <w:r w:rsidRPr="00BB7BFC">
        <w:t>=10)</w:t>
      </w:r>
    </w:p>
    <w:p w14:paraId="12FE623E" w14:textId="77777777" w:rsidR="00970FB9" w:rsidRPr="00BB7BFC" w:rsidRDefault="00970FB9" w:rsidP="00BB7BFC">
      <w:pPr>
        <w:pStyle w:val="2f5"/>
      </w:pPr>
      <w:proofErr w:type="spellStart"/>
      <w:r w:rsidRPr="00BB7BFC">
        <w:t>ckpoint_cb</w:t>
      </w:r>
      <w:proofErr w:type="spellEnd"/>
      <w:r w:rsidRPr="00BB7BFC">
        <w:t xml:space="preserve"> = </w:t>
      </w:r>
      <w:proofErr w:type="spellStart"/>
      <w:proofErr w:type="gramStart"/>
      <w:r w:rsidRPr="00BB7BFC">
        <w:t>ModelCheckpoint</w:t>
      </w:r>
      <w:proofErr w:type="spellEnd"/>
      <w:r w:rsidRPr="00BB7BFC">
        <w:t>(</w:t>
      </w:r>
      <w:proofErr w:type="gramEnd"/>
      <w:r w:rsidRPr="00BB7BFC">
        <w:t>prefix="</w:t>
      </w:r>
      <w:proofErr w:type="spellStart"/>
      <w:r w:rsidRPr="00BB7BFC">
        <w:t>checkpoint_lenet_original</w:t>
      </w:r>
      <w:proofErr w:type="spellEnd"/>
      <w:r w:rsidRPr="00BB7BFC">
        <w:t>", directory='./</w:t>
      </w:r>
      <w:proofErr w:type="spellStart"/>
      <w:r w:rsidRPr="00BB7BFC">
        <w:t>results',config</w:t>
      </w:r>
      <w:proofErr w:type="spellEnd"/>
      <w:r w:rsidRPr="00BB7BFC">
        <w:t>=</w:t>
      </w:r>
      <w:proofErr w:type="spellStart"/>
      <w:r w:rsidRPr="00BB7BFC">
        <w:t>config_ck</w:t>
      </w:r>
      <w:proofErr w:type="spellEnd"/>
      <w:r w:rsidRPr="00BB7BFC">
        <w:t>)</w:t>
      </w:r>
    </w:p>
    <w:p w14:paraId="440B978D" w14:textId="77777777" w:rsidR="00970FB9" w:rsidRPr="00BB7BFC" w:rsidRDefault="00970FB9" w:rsidP="00BB7BFC">
      <w:pPr>
        <w:pStyle w:val="2f5"/>
      </w:pPr>
      <w:r w:rsidRPr="00BB7BFC">
        <w:t xml:space="preserve"># </w:t>
      </w:r>
      <w:proofErr w:type="spellStart"/>
      <w:r w:rsidRPr="00BB7BFC">
        <w:t>建立可训练模型</w:t>
      </w:r>
      <w:proofErr w:type="spellEnd"/>
    </w:p>
    <w:p w14:paraId="0BC1CA74" w14:textId="77777777" w:rsidR="00970FB9" w:rsidRPr="00BB7BFC" w:rsidRDefault="00970FB9" w:rsidP="00BB7BFC">
      <w:pPr>
        <w:pStyle w:val="2f5"/>
      </w:pPr>
      <w:r w:rsidRPr="00BB7BFC">
        <w:t xml:space="preserve">model = </w:t>
      </w:r>
      <w:proofErr w:type="gramStart"/>
      <w:r w:rsidRPr="00BB7BFC">
        <w:t>Model(</w:t>
      </w:r>
      <w:proofErr w:type="gramEnd"/>
      <w:r w:rsidRPr="00BB7BFC">
        <w:t xml:space="preserve">network = network, </w:t>
      </w:r>
      <w:proofErr w:type="spellStart"/>
      <w:r w:rsidRPr="00BB7BFC">
        <w:t>loss_fn</w:t>
      </w:r>
      <w:proofErr w:type="spellEnd"/>
      <w:r w:rsidRPr="00BB7BFC">
        <w:t>=</w:t>
      </w:r>
      <w:proofErr w:type="spellStart"/>
      <w:r w:rsidRPr="00BB7BFC">
        <w:t>net_loss,optimizer</w:t>
      </w:r>
      <w:proofErr w:type="spellEnd"/>
      <w:r w:rsidRPr="00BB7BFC">
        <w:t>=</w:t>
      </w:r>
      <w:proofErr w:type="spellStart"/>
      <w:r w:rsidRPr="00BB7BFC">
        <w:t>net_opt</w:t>
      </w:r>
      <w:proofErr w:type="spellEnd"/>
      <w:r w:rsidRPr="00BB7BFC">
        <w:t>, metrics={"Accuracy": Accuracy()})</w:t>
      </w:r>
    </w:p>
    <w:p w14:paraId="0F022E8D" w14:textId="77777777" w:rsidR="00653915" w:rsidRPr="00BB7BFC" w:rsidRDefault="00653915" w:rsidP="00BB7BFC">
      <w:pPr>
        <w:pStyle w:val="2f5"/>
      </w:pPr>
      <w:proofErr w:type="spellStart"/>
      <w:r w:rsidRPr="00BB7BFC">
        <w:t>eval_per_epoch</w:t>
      </w:r>
      <w:proofErr w:type="spellEnd"/>
      <w:r w:rsidRPr="00BB7BFC">
        <w:t xml:space="preserve"> = 1</w:t>
      </w:r>
    </w:p>
    <w:p w14:paraId="61C085E7" w14:textId="77777777" w:rsidR="00653915" w:rsidRPr="00BB7BFC" w:rsidRDefault="00653915" w:rsidP="00BB7BFC">
      <w:pPr>
        <w:pStyle w:val="2f5"/>
      </w:pPr>
      <w:proofErr w:type="spellStart"/>
      <w:r w:rsidRPr="00BB7BFC">
        <w:t>epoch_per_eval</w:t>
      </w:r>
      <w:proofErr w:type="spellEnd"/>
      <w:r w:rsidRPr="00BB7BFC">
        <w:t xml:space="preserve"> = {"epoch": [], "acc": []}</w:t>
      </w:r>
    </w:p>
    <w:p w14:paraId="31DDCEFA" w14:textId="77777777" w:rsidR="00653915" w:rsidRPr="00BB7BFC" w:rsidRDefault="00653915" w:rsidP="00BB7BFC">
      <w:pPr>
        <w:pStyle w:val="2f5"/>
      </w:pPr>
      <w:proofErr w:type="spellStart"/>
      <w:r w:rsidRPr="00BB7BFC">
        <w:t>eval_cb</w:t>
      </w:r>
      <w:proofErr w:type="spellEnd"/>
      <w:r w:rsidRPr="00BB7BFC">
        <w:t xml:space="preserve"> = </w:t>
      </w:r>
      <w:proofErr w:type="spellStart"/>
      <w:proofErr w:type="gramStart"/>
      <w:r w:rsidRPr="00BB7BFC">
        <w:t>EvalCallBack</w:t>
      </w:r>
      <w:proofErr w:type="spellEnd"/>
      <w:r w:rsidRPr="00BB7BFC">
        <w:t>(</w:t>
      </w:r>
      <w:proofErr w:type="gramEnd"/>
      <w:r w:rsidRPr="00BB7BFC">
        <w:t xml:space="preserve">model, </w:t>
      </w:r>
      <w:proofErr w:type="spellStart"/>
      <w:r w:rsidRPr="00BB7BFC">
        <w:t>ds_train</w:t>
      </w:r>
      <w:proofErr w:type="spellEnd"/>
      <w:r w:rsidRPr="00BB7BFC">
        <w:t xml:space="preserve">, </w:t>
      </w:r>
      <w:proofErr w:type="spellStart"/>
      <w:r w:rsidRPr="00BB7BFC">
        <w:t>eval_per_epoch</w:t>
      </w:r>
      <w:proofErr w:type="spellEnd"/>
      <w:r w:rsidRPr="00BB7BFC">
        <w:t xml:space="preserve">, </w:t>
      </w:r>
      <w:proofErr w:type="spellStart"/>
      <w:r w:rsidRPr="00BB7BFC">
        <w:t>epoch_per_eval</w:t>
      </w:r>
      <w:proofErr w:type="spellEnd"/>
      <w:r w:rsidRPr="00BB7BFC">
        <w:t>)</w:t>
      </w:r>
    </w:p>
    <w:p w14:paraId="255A216B" w14:textId="77777777" w:rsidR="00653915" w:rsidRPr="00BB7BFC" w:rsidRDefault="00653915" w:rsidP="00BB7BFC">
      <w:pPr>
        <w:pStyle w:val="2f5"/>
      </w:pPr>
      <w:proofErr w:type="gramStart"/>
      <w:r w:rsidRPr="00BB7BFC">
        <w:t>print(</w:t>
      </w:r>
      <w:proofErr w:type="gramEnd"/>
      <w:r w:rsidRPr="00BB7BFC">
        <w:t>"============== Starting Training ==============")</w:t>
      </w:r>
    </w:p>
    <w:p w14:paraId="302E5A7C" w14:textId="0DC0BC1F" w:rsidR="00970FB9" w:rsidRPr="00BB7BFC" w:rsidRDefault="00653915" w:rsidP="00BB7BFC">
      <w:pPr>
        <w:pStyle w:val="2f5"/>
      </w:pPr>
      <w:proofErr w:type="spellStart"/>
      <w:proofErr w:type="gramStart"/>
      <w:r w:rsidRPr="00BB7BFC">
        <w:t>model.train</w:t>
      </w:r>
      <w:proofErr w:type="spellEnd"/>
      <w:proofErr w:type="gramEnd"/>
      <w:r w:rsidRPr="00BB7BFC">
        <w:t xml:space="preserve">(100, </w:t>
      </w:r>
      <w:proofErr w:type="spellStart"/>
      <w:r w:rsidRPr="00BB7BFC">
        <w:t>ds_train,callbacks</w:t>
      </w:r>
      <w:proofErr w:type="spellEnd"/>
      <w:r w:rsidRPr="00BB7BFC">
        <w:t>=[</w:t>
      </w:r>
      <w:proofErr w:type="spellStart"/>
      <w:r w:rsidRPr="00BB7BFC">
        <w:t>ckpoint_cb</w:t>
      </w:r>
      <w:proofErr w:type="spellEnd"/>
      <w:r w:rsidRPr="00BB7BFC">
        <w:t>, LossMonitor(per_print_times=1),eval_cb],dataset_sink_mode=dataset_sink_mode)</w:t>
      </w:r>
      <w:r w:rsidR="00970FB9" w:rsidRPr="00BB7BFC">
        <w:br/>
      </w:r>
    </w:p>
    <w:bookmarkEnd w:id="84"/>
    <w:bookmarkEnd w:id="85"/>
    <w:p w14:paraId="7D521BA3" w14:textId="77777777" w:rsidR="00970FB9" w:rsidRPr="00EC2972" w:rsidRDefault="00970FB9" w:rsidP="00A4760B">
      <w:pPr>
        <w:pStyle w:val="1e"/>
        <w:rPr>
          <w:rStyle w:val="VerbatimChar"/>
          <w:rFonts w:ascii="Huawei Sans" w:eastAsia="方正兰亭黑简体" w:hAnsi="Huawei Sans"/>
          <w:szCs w:val="18"/>
          <w:lang w:eastAsia="en-US"/>
        </w:rPr>
      </w:pPr>
      <w:r w:rsidRPr="00EC2972">
        <w:rPr>
          <w:rStyle w:val="VerbatimChar"/>
          <w:rFonts w:ascii="Huawei Sans" w:eastAsia="方正兰亭黑简体" w:hAnsi="Huawei Sans"/>
        </w:rPr>
        <w:t>输出</w:t>
      </w:r>
      <w:r w:rsidRPr="00EC2972">
        <w:rPr>
          <w:rStyle w:val="VerbatimChar"/>
          <w:rFonts w:ascii="Huawei Sans" w:eastAsia="方正兰亭黑简体" w:hAnsi="Huawei Sans" w:hint="eastAsia"/>
        </w:rPr>
        <w:t>：</w:t>
      </w:r>
    </w:p>
    <w:p w14:paraId="3D65D5E6" w14:textId="77777777" w:rsidR="00653915" w:rsidRPr="00BB7BFC" w:rsidRDefault="00653915" w:rsidP="00BB7BFC">
      <w:pPr>
        <w:pStyle w:val="2f5"/>
        <w:rPr>
          <w:rStyle w:val="VerbatimChar"/>
          <w:rFonts w:ascii="Huawei Sans" w:eastAsia="方正兰亭黑简体" w:hAnsi="Huawei Sans" w:cs="Courier New"/>
          <w:sz w:val="18"/>
        </w:rPr>
      </w:pPr>
      <w:r w:rsidRPr="00BB7BFC">
        <w:rPr>
          <w:rStyle w:val="VerbatimChar"/>
          <w:rFonts w:ascii="Huawei Sans" w:eastAsia="方正兰亭黑简体" w:hAnsi="Huawei Sans" w:cs="Courier New"/>
          <w:sz w:val="18"/>
        </w:rPr>
        <w:t>============== Starting Training ==============</w:t>
      </w:r>
    </w:p>
    <w:p w14:paraId="06CBB0AD" w14:textId="77777777" w:rsidR="00653915" w:rsidRPr="00BB7BFC" w:rsidRDefault="00653915" w:rsidP="00BB7BFC">
      <w:pPr>
        <w:pStyle w:val="2f5"/>
        <w:rPr>
          <w:rStyle w:val="VerbatimChar"/>
          <w:rFonts w:ascii="Huawei Sans" w:eastAsia="方正兰亭黑简体" w:hAnsi="Huawei Sans" w:cs="Courier New"/>
          <w:sz w:val="18"/>
        </w:rPr>
      </w:pPr>
      <w:r w:rsidRPr="00BB7BFC">
        <w:rPr>
          <w:rStyle w:val="VerbatimChar"/>
          <w:rFonts w:ascii="Huawei Sans" w:eastAsia="方正兰亭黑简体" w:hAnsi="Huawei Sans" w:cs="Courier New"/>
          <w:sz w:val="18"/>
        </w:rPr>
        <w:t>epoch: 1 step: 312, loss is 1.9112499</w:t>
      </w:r>
    </w:p>
    <w:p w14:paraId="4F458156" w14:textId="77777777" w:rsidR="00653915" w:rsidRPr="00BB7BFC" w:rsidRDefault="00653915" w:rsidP="00BB7BFC">
      <w:pPr>
        <w:pStyle w:val="2f5"/>
        <w:rPr>
          <w:rStyle w:val="VerbatimChar"/>
          <w:rFonts w:ascii="Huawei Sans" w:eastAsia="方正兰亭黑简体" w:hAnsi="Huawei Sans" w:cs="Courier New"/>
          <w:sz w:val="18"/>
        </w:rPr>
      </w:pPr>
      <w:r w:rsidRPr="00BB7BFC">
        <w:rPr>
          <w:rStyle w:val="VerbatimChar"/>
          <w:rFonts w:ascii="Huawei Sans" w:eastAsia="方正兰亭黑简体" w:hAnsi="Huawei Sans" w:cs="Courier New"/>
          <w:sz w:val="18"/>
        </w:rPr>
        <w:t>{'Accuracy': 0.25470753205128205}</w:t>
      </w:r>
    </w:p>
    <w:p w14:paraId="387FABB1" w14:textId="77777777" w:rsidR="00653915" w:rsidRPr="00BB7BFC" w:rsidRDefault="00653915" w:rsidP="00BB7BFC">
      <w:pPr>
        <w:pStyle w:val="2f5"/>
        <w:rPr>
          <w:rStyle w:val="VerbatimChar"/>
          <w:rFonts w:ascii="Huawei Sans" w:eastAsia="方正兰亭黑简体" w:hAnsi="Huawei Sans" w:cs="Courier New"/>
          <w:sz w:val="18"/>
        </w:rPr>
      </w:pPr>
      <w:r w:rsidRPr="00BB7BFC">
        <w:rPr>
          <w:rStyle w:val="VerbatimChar"/>
          <w:rFonts w:ascii="Huawei Sans" w:eastAsia="方正兰亭黑简体" w:hAnsi="Huawei Sans" w:cs="Courier New"/>
          <w:sz w:val="18"/>
        </w:rPr>
        <w:t xml:space="preserve">epoch: 2 </w:t>
      </w:r>
      <w:proofErr w:type="gramStart"/>
      <w:r w:rsidRPr="00BB7BFC">
        <w:rPr>
          <w:rStyle w:val="VerbatimChar"/>
          <w:rFonts w:ascii="Huawei Sans" w:eastAsia="方正兰亭黑简体" w:hAnsi="Huawei Sans" w:cs="Courier New"/>
          <w:sz w:val="18"/>
        </w:rPr>
        <w:t>step</w:t>
      </w:r>
      <w:proofErr w:type="gramEnd"/>
      <w:r w:rsidRPr="00BB7BFC">
        <w:rPr>
          <w:rStyle w:val="VerbatimChar"/>
          <w:rFonts w:ascii="Huawei Sans" w:eastAsia="方正兰亭黑简体" w:hAnsi="Huawei Sans" w:cs="Courier New"/>
          <w:sz w:val="18"/>
        </w:rPr>
        <w:t>: 312, loss is 1.7392981</w:t>
      </w:r>
    </w:p>
    <w:p w14:paraId="14EA6AEA" w14:textId="77777777" w:rsidR="00653915" w:rsidRPr="00BB7BFC" w:rsidRDefault="00653915" w:rsidP="00BB7BFC">
      <w:pPr>
        <w:pStyle w:val="2f5"/>
        <w:rPr>
          <w:rStyle w:val="VerbatimChar"/>
          <w:rFonts w:ascii="Huawei Sans" w:eastAsia="方正兰亭黑简体" w:hAnsi="Huawei Sans" w:cs="Courier New"/>
          <w:sz w:val="18"/>
        </w:rPr>
      </w:pPr>
      <w:r w:rsidRPr="00BB7BFC">
        <w:rPr>
          <w:rStyle w:val="VerbatimChar"/>
          <w:rFonts w:ascii="Huawei Sans" w:eastAsia="方正兰亭黑简体" w:hAnsi="Huawei Sans" w:cs="Courier New"/>
          <w:sz w:val="18"/>
        </w:rPr>
        <w:t>{'Accuracy': 0.3444511217948718}</w:t>
      </w:r>
    </w:p>
    <w:p w14:paraId="00143CAC" w14:textId="77777777" w:rsidR="00653915" w:rsidRPr="00BB7BFC" w:rsidRDefault="00653915" w:rsidP="00BB7BFC">
      <w:pPr>
        <w:pStyle w:val="2f5"/>
        <w:rPr>
          <w:rStyle w:val="VerbatimChar"/>
          <w:rFonts w:ascii="Huawei Sans" w:eastAsia="方正兰亭黑简体" w:hAnsi="Huawei Sans" w:cs="Courier New"/>
          <w:sz w:val="18"/>
        </w:rPr>
      </w:pPr>
      <w:r w:rsidRPr="00BB7BFC">
        <w:rPr>
          <w:rStyle w:val="VerbatimChar"/>
          <w:rFonts w:ascii="Huawei Sans" w:eastAsia="方正兰亭黑简体" w:hAnsi="Huawei Sans" w:cs="Courier New"/>
          <w:sz w:val="18"/>
        </w:rPr>
        <w:t xml:space="preserve">epoch: 3 </w:t>
      </w:r>
      <w:proofErr w:type="gramStart"/>
      <w:r w:rsidRPr="00BB7BFC">
        <w:rPr>
          <w:rStyle w:val="VerbatimChar"/>
          <w:rFonts w:ascii="Huawei Sans" w:eastAsia="方正兰亭黑简体" w:hAnsi="Huawei Sans" w:cs="Courier New"/>
          <w:sz w:val="18"/>
        </w:rPr>
        <w:t>step</w:t>
      </w:r>
      <w:proofErr w:type="gramEnd"/>
      <w:r w:rsidRPr="00BB7BFC">
        <w:rPr>
          <w:rStyle w:val="VerbatimChar"/>
          <w:rFonts w:ascii="Huawei Sans" w:eastAsia="方正兰亭黑简体" w:hAnsi="Huawei Sans" w:cs="Courier New"/>
          <w:sz w:val="18"/>
        </w:rPr>
        <w:t>: 312, loss is 1.5038271</w:t>
      </w:r>
    </w:p>
    <w:p w14:paraId="236845AA" w14:textId="77777777" w:rsidR="00653915" w:rsidRPr="00BB7BFC" w:rsidRDefault="00653915" w:rsidP="00BB7BFC">
      <w:pPr>
        <w:pStyle w:val="2f5"/>
        <w:rPr>
          <w:rStyle w:val="VerbatimChar"/>
          <w:rFonts w:ascii="Huawei Sans" w:eastAsia="方正兰亭黑简体" w:hAnsi="Huawei Sans" w:cs="Courier New"/>
          <w:sz w:val="18"/>
        </w:rPr>
      </w:pPr>
      <w:r w:rsidRPr="00BB7BFC">
        <w:rPr>
          <w:rStyle w:val="VerbatimChar"/>
          <w:rFonts w:ascii="Huawei Sans" w:eastAsia="方正兰亭黑简体" w:hAnsi="Huawei Sans" w:cs="Courier New"/>
          <w:sz w:val="18"/>
        </w:rPr>
        <w:t>{'Accuracy': 0.386318108974359}</w:t>
      </w:r>
    </w:p>
    <w:p w14:paraId="7245408E" w14:textId="77777777" w:rsidR="00653915" w:rsidRPr="00BB7BFC" w:rsidRDefault="00653915" w:rsidP="00BB7BFC">
      <w:pPr>
        <w:pStyle w:val="2f5"/>
        <w:rPr>
          <w:rStyle w:val="VerbatimChar"/>
          <w:rFonts w:ascii="Huawei Sans" w:eastAsia="方正兰亭黑简体" w:hAnsi="Huawei Sans" w:cs="Courier New"/>
          <w:sz w:val="18"/>
        </w:rPr>
      </w:pPr>
      <w:r w:rsidRPr="00BB7BFC">
        <w:rPr>
          <w:rStyle w:val="VerbatimChar"/>
          <w:rFonts w:ascii="Huawei Sans" w:eastAsia="方正兰亭黑简体" w:hAnsi="Huawei Sans" w:cs="Courier New"/>
          <w:sz w:val="18"/>
        </w:rPr>
        <w:t xml:space="preserve">epoch: 4 </w:t>
      </w:r>
      <w:proofErr w:type="gramStart"/>
      <w:r w:rsidRPr="00BB7BFC">
        <w:rPr>
          <w:rStyle w:val="VerbatimChar"/>
          <w:rFonts w:ascii="Huawei Sans" w:eastAsia="方正兰亭黑简体" w:hAnsi="Huawei Sans" w:cs="Courier New"/>
          <w:sz w:val="18"/>
        </w:rPr>
        <w:t>step</w:t>
      </w:r>
      <w:proofErr w:type="gramEnd"/>
      <w:r w:rsidRPr="00BB7BFC">
        <w:rPr>
          <w:rStyle w:val="VerbatimChar"/>
          <w:rFonts w:ascii="Huawei Sans" w:eastAsia="方正兰亭黑简体" w:hAnsi="Huawei Sans" w:cs="Courier New"/>
          <w:sz w:val="18"/>
        </w:rPr>
        <w:t>: 312, loss is 1.7462614</w:t>
      </w:r>
    </w:p>
    <w:p w14:paraId="65CA7F18" w14:textId="77777777" w:rsidR="00653915" w:rsidRPr="00BB7BFC" w:rsidRDefault="00653915" w:rsidP="00BB7BFC">
      <w:pPr>
        <w:pStyle w:val="2f5"/>
        <w:rPr>
          <w:rStyle w:val="VerbatimChar"/>
          <w:rFonts w:ascii="Huawei Sans" w:eastAsia="方正兰亭黑简体" w:hAnsi="Huawei Sans" w:cs="Courier New"/>
          <w:sz w:val="18"/>
        </w:rPr>
      </w:pPr>
      <w:r w:rsidRPr="00BB7BFC">
        <w:rPr>
          <w:rStyle w:val="VerbatimChar"/>
          <w:rFonts w:ascii="Huawei Sans" w:eastAsia="方正兰亭黑简体" w:hAnsi="Huawei Sans" w:cs="Courier New"/>
          <w:sz w:val="18"/>
        </w:rPr>
        <w:t>{'Accuracy': 0.4170673076923077}</w:t>
      </w:r>
    </w:p>
    <w:p w14:paraId="247AB122" w14:textId="77777777" w:rsidR="00653915" w:rsidRPr="00BB7BFC" w:rsidRDefault="00653915" w:rsidP="00BB7BFC">
      <w:pPr>
        <w:pStyle w:val="2f5"/>
        <w:rPr>
          <w:rStyle w:val="VerbatimChar"/>
          <w:rFonts w:ascii="Huawei Sans" w:eastAsia="方正兰亭黑简体" w:hAnsi="Huawei Sans" w:cs="Courier New"/>
          <w:sz w:val="18"/>
        </w:rPr>
      </w:pPr>
      <w:r w:rsidRPr="00BB7BFC">
        <w:rPr>
          <w:rStyle w:val="VerbatimChar"/>
          <w:rFonts w:ascii="Huawei Sans" w:eastAsia="方正兰亭黑简体" w:hAnsi="Huawei Sans" w:cs="Courier New"/>
          <w:sz w:val="18"/>
        </w:rPr>
        <w:t xml:space="preserve">epoch: 5 </w:t>
      </w:r>
      <w:proofErr w:type="gramStart"/>
      <w:r w:rsidRPr="00BB7BFC">
        <w:rPr>
          <w:rStyle w:val="VerbatimChar"/>
          <w:rFonts w:ascii="Huawei Sans" w:eastAsia="方正兰亭黑简体" w:hAnsi="Huawei Sans" w:cs="Courier New"/>
          <w:sz w:val="18"/>
        </w:rPr>
        <w:t>step</w:t>
      </w:r>
      <w:proofErr w:type="gramEnd"/>
      <w:r w:rsidRPr="00BB7BFC">
        <w:rPr>
          <w:rStyle w:val="VerbatimChar"/>
          <w:rFonts w:ascii="Huawei Sans" w:eastAsia="方正兰亭黑简体" w:hAnsi="Huawei Sans" w:cs="Courier New"/>
          <w:sz w:val="18"/>
        </w:rPr>
        <w:t>: 312, loss is 1.2543318</w:t>
      </w:r>
    </w:p>
    <w:p w14:paraId="51FB3F30" w14:textId="11EA3108" w:rsidR="00970FB9" w:rsidRPr="00BB7BFC" w:rsidRDefault="00653915" w:rsidP="00BB7BFC">
      <w:pPr>
        <w:pStyle w:val="2f5"/>
        <w:rPr>
          <w:rStyle w:val="VerbatimChar"/>
          <w:rFonts w:ascii="Huawei Sans" w:eastAsia="方正兰亭黑简体" w:hAnsi="Huawei Sans" w:cs="Courier New"/>
          <w:sz w:val="18"/>
        </w:rPr>
      </w:pPr>
      <w:r w:rsidRPr="00BB7BFC">
        <w:rPr>
          <w:rStyle w:val="VerbatimChar"/>
          <w:rFonts w:ascii="Huawei Sans" w:eastAsia="方正兰亭黑简体" w:hAnsi="Huawei Sans" w:cs="Courier New"/>
          <w:sz w:val="18"/>
        </w:rPr>
        <w:t>{'Accuracy': 0.4378004807692308}</w:t>
      </w:r>
    </w:p>
    <w:p w14:paraId="6067C4EA" w14:textId="3096E18A" w:rsidR="00653915" w:rsidRPr="00BB7BFC" w:rsidRDefault="00653915" w:rsidP="00BB7BFC">
      <w:pPr>
        <w:pStyle w:val="2f5"/>
        <w:rPr>
          <w:rStyle w:val="VerbatimChar"/>
          <w:rFonts w:ascii="Huawei Sans" w:eastAsia="方正兰亭黑简体" w:hAnsi="Huawei Sans" w:cs="Courier New"/>
          <w:sz w:val="18"/>
        </w:rPr>
      </w:pPr>
      <w:r w:rsidRPr="00BB7BFC">
        <w:rPr>
          <w:rStyle w:val="VerbatimChar"/>
          <w:rFonts w:ascii="Huawei Sans" w:eastAsia="方正兰亭黑简体" w:hAnsi="Huawei Sans" w:cs="Courier New"/>
          <w:sz w:val="18"/>
        </w:rPr>
        <w:t>……</w:t>
      </w:r>
    </w:p>
    <w:p w14:paraId="2757395C" w14:textId="0CA80C04" w:rsidR="00653915" w:rsidRPr="00BB7BFC" w:rsidRDefault="00653915" w:rsidP="00BB7BFC">
      <w:pPr>
        <w:pStyle w:val="2f5"/>
        <w:rPr>
          <w:rStyle w:val="VerbatimChar"/>
          <w:rFonts w:ascii="Huawei Sans" w:eastAsia="方正兰亭黑简体" w:hAnsi="Huawei Sans" w:cs="Courier New"/>
          <w:sz w:val="18"/>
        </w:rPr>
      </w:pPr>
      <w:r w:rsidRPr="00BB7BFC">
        <w:rPr>
          <w:rStyle w:val="VerbatimChar"/>
          <w:rFonts w:ascii="Huawei Sans" w:eastAsia="方正兰亭黑简体" w:hAnsi="Huawei Sans" w:cs="Courier New"/>
          <w:sz w:val="18"/>
        </w:rPr>
        <w:t>……</w:t>
      </w:r>
    </w:p>
    <w:p w14:paraId="593BA7DA" w14:textId="77777777" w:rsidR="00653915" w:rsidRPr="00BB7BFC" w:rsidRDefault="00653915" w:rsidP="00BB7BFC">
      <w:pPr>
        <w:pStyle w:val="2f5"/>
      </w:pPr>
      <w:r w:rsidRPr="00BB7BFC">
        <w:t xml:space="preserve">epoch: 95 </w:t>
      </w:r>
      <w:proofErr w:type="gramStart"/>
      <w:r w:rsidRPr="00BB7BFC">
        <w:t>step</w:t>
      </w:r>
      <w:proofErr w:type="gramEnd"/>
      <w:r w:rsidRPr="00BB7BFC">
        <w:t>: 312, loss is 0.9264654</w:t>
      </w:r>
    </w:p>
    <w:p w14:paraId="60A32A57" w14:textId="77777777" w:rsidR="00653915" w:rsidRPr="00BB7BFC" w:rsidRDefault="00653915" w:rsidP="00BB7BFC">
      <w:pPr>
        <w:pStyle w:val="2f5"/>
      </w:pPr>
      <w:r w:rsidRPr="00BB7BFC">
        <w:t>{'Accuracy': 0.6858974358974359}</w:t>
      </w:r>
    </w:p>
    <w:p w14:paraId="6E9C24C5" w14:textId="77777777" w:rsidR="00653915" w:rsidRPr="00BB7BFC" w:rsidRDefault="00653915" w:rsidP="00BB7BFC">
      <w:pPr>
        <w:pStyle w:val="2f5"/>
      </w:pPr>
      <w:r w:rsidRPr="00BB7BFC">
        <w:t xml:space="preserve">epoch: 96 </w:t>
      </w:r>
      <w:proofErr w:type="gramStart"/>
      <w:r w:rsidRPr="00BB7BFC">
        <w:t>step</w:t>
      </w:r>
      <w:proofErr w:type="gramEnd"/>
      <w:r w:rsidRPr="00BB7BFC">
        <w:t>: 312, loss is 1.0020974</w:t>
      </w:r>
    </w:p>
    <w:p w14:paraId="773B793F" w14:textId="77777777" w:rsidR="00653915" w:rsidRPr="00BB7BFC" w:rsidRDefault="00653915" w:rsidP="00BB7BFC">
      <w:pPr>
        <w:pStyle w:val="2f5"/>
      </w:pPr>
      <w:r w:rsidRPr="00BB7BFC">
        <w:t>{'Accuracy': 0.6957131410256411}</w:t>
      </w:r>
    </w:p>
    <w:p w14:paraId="3FA76471" w14:textId="77777777" w:rsidR="00653915" w:rsidRPr="00BB7BFC" w:rsidRDefault="00653915" w:rsidP="00BB7BFC">
      <w:pPr>
        <w:pStyle w:val="2f5"/>
      </w:pPr>
      <w:r w:rsidRPr="00BB7BFC">
        <w:t xml:space="preserve">epoch: 97 </w:t>
      </w:r>
      <w:proofErr w:type="gramStart"/>
      <w:r w:rsidRPr="00BB7BFC">
        <w:t>step</w:t>
      </w:r>
      <w:proofErr w:type="gramEnd"/>
      <w:r w:rsidRPr="00BB7BFC">
        <w:t>: 312, loss is 0.7703911</w:t>
      </w:r>
    </w:p>
    <w:p w14:paraId="13C514F3" w14:textId="77777777" w:rsidR="00653915" w:rsidRPr="00BB7BFC" w:rsidRDefault="00653915" w:rsidP="00BB7BFC">
      <w:pPr>
        <w:pStyle w:val="2f5"/>
      </w:pPr>
      <w:r w:rsidRPr="00BB7BFC">
        <w:t>{'Accuracy': 0.6965144230769231}</w:t>
      </w:r>
    </w:p>
    <w:p w14:paraId="0AC17636" w14:textId="77777777" w:rsidR="00653915" w:rsidRPr="00BB7BFC" w:rsidRDefault="00653915" w:rsidP="00BB7BFC">
      <w:pPr>
        <w:pStyle w:val="2f5"/>
      </w:pPr>
      <w:r w:rsidRPr="00BB7BFC">
        <w:t xml:space="preserve">epoch: 98 </w:t>
      </w:r>
      <w:proofErr w:type="gramStart"/>
      <w:r w:rsidRPr="00BB7BFC">
        <w:t>step</w:t>
      </w:r>
      <w:proofErr w:type="gramEnd"/>
      <w:r w:rsidRPr="00BB7BFC">
        <w:t>: 312, loss is 1.0507934</w:t>
      </w:r>
    </w:p>
    <w:p w14:paraId="3AE0B77B" w14:textId="77777777" w:rsidR="00653915" w:rsidRPr="00BB7BFC" w:rsidRDefault="00653915" w:rsidP="00BB7BFC">
      <w:pPr>
        <w:pStyle w:val="2f5"/>
      </w:pPr>
      <w:r w:rsidRPr="00BB7BFC">
        <w:t>{'Accuracy': 0.6821915064102564}</w:t>
      </w:r>
    </w:p>
    <w:p w14:paraId="59EBB68F" w14:textId="77777777" w:rsidR="00653915" w:rsidRPr="00BB7BFC" w:rsidRDefault="00653915" w:rsidP="00BB7BFC">
      <w:pPr>
        <w:pStyle w:val="2f5"/>
      </w:pPr>
      <w:r w:rsidRPr="00BB7BFC">
        <w:t xml:space="preserve">epoch: 99 </w:t>
      </w:r>
      <w:proofErr w:type="gramStart"/>
      <w:r w:rsidRPr="00BB7BFC">
        <w:t>step</w:t>
      </w:r>
      <w:proofErr w:type="gramEnd"/>
      <w:r w:rsidRPr="00BB7BFC">
        <w:t>: 312, loss is 0.75813186</w:t>
      </w:r>
    </w:p>
    <w:p w14:paraId="42C773BA" w14:textId="77777777" w:rsidR="00653915" w:rsidRPr="00BB7BFC" w:rsidRDefault="00653915" w:rsidP="00BB7BFC">
      <w:pPr>
        <w:pStyle w:val="2f5"/>
      </w:pPr>
      <w:r w:rsidRPr="00BB7BFC">
        <w:t>{'Accuracy': 0.6972155448717948}</w:t>
      </w:r>
    </w:p>
    <w:p w14:paraId="78AF6FFF" w14:textId="77777777" w:rsidR="00653915" w:rsidRPr="00BB7BFC" w:rsidRDefault="00653915" w:rsidP="00BB7BFC">
      <w:pPr>
        <w:pStyle w:val="2f5"/>
      </w:pPr>
      <w:r w:rsidRPr="00BB7BFC">
        <w:t xml:space="preserve">epoch: 100 </w:t>
      </w:r>
      <w:proofErr w:type="gramStart"/>
      <w:r w:rsidRPr="00BB7BFC">
        <w:t>step</w:t>
      </w:r>
      <w:proofErr w:type="gramEnd"/>
      <w:r w:rsidRPr="00BB7BFC">
        <w:t>: 312, loss is 0.99650973</w:t>
      </w:r>
    </w:p>
    <w:p w14:paraId="4AB449D7" w14:textId="59FE1B67" w:rsidR="00970FB9" w:rsidRPr="00BB7BFC" w:rsidRDefault="00653915" w:rsidP="00BB7BFC">
      <w:pPr>
        <w:pStyle w:val="2f5"/>
      </w:pPr>
      <w:r w:rsidRPr="00BB7BFC">
        <w:t>{'Accuracy': 0.6905048076923077}</w:t>
      </w:r>
    </w:p>
    <w:p w14:paraId="01819932" w14:textId="77777777" w:rsidR="00970FB9" w:rsidRPr="00EC2972" w:rsidRDefault="00970FB9" w:rsidP="00970FB9">
      <w:pPr>
        <w:pStyle w:val="FirstParagraph"/>
        <w:rPr>
          <w:rFonts w:ascii="Huawei Sans" w:eastAsia="方正兰亭黑简体" w:hAnsi="Huawei Sans"/>
          <w:lang w:eastAsia="zh-CN"/>
        </w:rPr>
      </w:pPr>
    </w:p>
    <w:p w14:paraId="63DECFB4" w14:textId="77777777" w:rsidR="00970FB9" w:rsidRPr="00EC2972" w:rsidRDefault="00970FB9" w:rsidP="00512070">
      <w:pPr>
        <w:pStyle w:val="4"/>
      </w:pPr>
      <w:bookmarkStart w:id="86" w:name="header-n166"/>
      <w:r w:rsidRPr="00EC2972">
        <w:lastRenderedPageBreak/>
        <w:t>设置测试集参数并测试</w:t>
      </w:r>
      <w:bookmarkEnd w:id="86"/>
    </w:p>
    <w:p w14:paraId="75D3239A" w14:textId="77777777" w:rsidR="00970FB9" w:rsidRPr="00EC2972" w:rsidRDefault="00970FB9" w:rsidP="00A4760B">
      <w:pPr>
        <w:pStyle w:val="1e"/>
      </w:pPr>
      <w:r w:rsidRPr="00EC2972">
        <w:t>注意：测试集不会进行随机裁剪与翻转</w:t>
      </w:r>
    </w:p>
    <w:p w14:paraId="084828A5" w14:textId="77777777" w:rsidR="00653915" w:rsidRDefault="00653915" w:rsidP="00C33452">
      <w:pPr>
        <w:pStyle w:val="2f5"/>
      </w:pPr>
      <w:bookmarkStart w:id="87" w:name="OLE_LINK21"/>
      <w:bookmarkStart w:id="88" w:name="OLE_LINK22"/>
      <w:proofErr w:type="spellStart"/>
      <w:r>
        <w:t>data_path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current_path</w:t>
      </w:r>
      <w:proofErr w:type="spellEnd"/>
      <w:r>
        <w:t>, 'data/10-verify-bin')</w:t>
      </w:r>
    </w:p>
    <w:p w14:paraId="534BE681" w14:textId="77777777" w:rsidR="00653915" w:rsidRDefault="00653915" w:rsidP="00C33452">
      <w:pPr>
        <w:pStyle w:val="2f5"/>
      </w:pPr>
      <w:proofErr w:type="spellStart"/>
      <w:r>
        <w:t>batch_size</w:t>
      </w:r>
      <w:proofErr w:type="spellEnd"/>
      <w:r>
        <w:t>=32</w:t>
      </w:r>
    </w:p>
    <w:p w14:paraId="21D6D548" w14:textId="77777777" w:rsidR="00653915" w:rsidRDefault="00653915" w:rsidP="00C33452">
      <w:pPr>
        <w:pStyle w:val="2f5"/>
      </w:pPr>
      <w:r>
        <w:t>status="test"</w:t>
      </w:r>
    </w:p>
    <w:p w14:paraId="49C0ECA5" w14:textId="77777777" w:rsidR="00653915" w:rsidRDefault="00653915" w:rsidP="00C33452">
      <w:pPr>
        <w:pStyle w:val="2f5"/>
      </w:pPr>
      <w:r>
        <w:t xml:space="preserve"># </w:t>
      </w:r>
      <w:proofErr w:type="spellStart"/>
      <w:r>
        <w:t>生成测试数据集</w:t>
      </w:r>
      <w:proofErr w:type="spellEnd"/>
    </w:p>
    <w:p w14:paraId="09434658" w14:textId="77777777" w:rsidR="00653915" w:rsidRDefault="00653915" w:rsidP="00C33452">
      <w:pPr>
        <w:pStyle w:val="2f5"/>
      </w:pPr>
      <w:proofErr w:type="spellStart"/>
      <w:r>
        <w:t>cifar_ds</w:t>
      </w:r>
      <w:proofErr w:type="spellEnd"/>
      <w:r>
        <w:t xml:space="preserve"> = </w:t>
      </w:r>
      <w:proofErr w:type="gramStart"/>
      <w:r>
        <w:t>ds.Cifar</w:t>
      </w:r>
      <w:proofErr w:type="gramEnd"/>
      <w:r>
        <w:t>10Dataset(</w:t>
      </w:r>
      <w:proofErr w:type="spellStart"/>
      <w:r>
        <w:t>data_path</w:t>
      </w:r>
      <w:proofErr w:type="spellEnd"/>
      <w:r>
        <w:t>)</w:t>
      </w:r>
    </w:p>
    <w:p w14:paraId="74EE4D9F" w14:textId="77777777" w:rsidR="00653915" w:rsidRDefault="00653915" w:rsidP="00C33452">
      <w:pPr>
        <w:pStyle w:val="2f5"/>
      </w:pPr>
      <w:proofErr w:type="spellStart"/>
      <w:r>
        <w:t>ds_eval</w:t>
      </w:r>
      <w:proofErr w:type="spellEnd"/>
      <w:r>
        <w:t xml:space="preserve"> = </w:t>
      </w:r>
      <w:proofErr w:type="spellStart"/>
      <w:r>
        <w:t>process_dataset</w:t>
      </w:r>
      <w:proofErr w:type="spellEnd"/>
      <w:r>
        <w:t>(</w:t>
      </w:r>
      <w:proofErr w:type="spellStart"/>
      <w:r>
        <w:t>cifar_</w:t>
      </w:r>
      <w:proofErr w:type="gramStart"/>
      <w:r>
        <w:t>ds,batch</w:t>
      </w:r>
      <w:proofErr w:type="gramEnd"/>
      <w:r>
        <w:t>_size</w:t>
      </w:r>
      <w:proofErr w:type="spellEnd"/>
      <w:r>
        <w:t>=</w:t>
      </w:r>
      <w:proofErr w:type="spellStart"/>
      <w:r>
        <w:t>batch_size,status</w:t>
      </w:r>
      <w:proofErr w:type="spellEnd"/>
      <w:r>
        <w:t>=status)</w:t>
      </w:r>
    </w:p>
    <w:p w14:paraId="7524BAAE" w14:textId="77777777" w:rsidR="00653915" w:rsidRDefault="00653915" w:rsidP="00C33452">
      <w:pPr>
        <w:pStyle w:val="2f5"/>
      </w:pPr>
    </w:p>
    <w:p w14:paraId="1D1A9109" w14:textId="77777777" w:rsidR="00653915" w:rsidRDefault="00653915" w:rsidP="00C33452">
      <w:pPr>
        <w:pStyle w:val="2f5"/>
      </w:pPr>
      <w:r>
        <w:t xml:space="preserve">res = </w:t>
      </w:r>
      <w:proofErr w:type="spellStart"/>
      <w:proofErr w:type="gramStart"/>
      <w:r>
        <w:t>model.eval</w:t>
      </w:r>
      <w:proofErr w:type="spellEnd"/>
      <w:proofErr w:type="gramEnd"/>
      <w:r>
        <w:t>(</w:t>
      </w:r>
      <w:proofErr w:type="spellStart"/>
      <w:r>
        <w:t>ds_eval</w:t>
      </w:r>
      <w:proofErr w:type="spellEnd"/>
      <w:r>
        <w:t xml:space="preserve">, </w:t>
      </w:r>
      <w:proofErr w:type="spellStart"/>
      <w:r>
        <w:t>dataset_sink_mode</w:t>
      </w:r>
      <w:proofErr w:type="spellEnd"/>
      <w:r>
        <w:t>=</w:t>
      </w:r>
      <w:proofErr w:type="spellStart"/>
      <w:r>
        <w:t>dataset_sink_mode</w:t>
      </w:r>
      <w:proofErr w:type="spellEnd"/>
      <w:r>
        <w:t>)</w:t>
      </w:r>
    </w:p>
    <w:p w14:paraId="1F3AC86F" w14:textId="77777777" w:rsidR="00653915" w:rsidRDefault="00653915" w:rsidP="00C33452">
      <w:pPr>
        <w:pStyle w:val="2f5"/>
      </w:pPr>
      <w:r>
        <w:t xml:space="preserve"># </w:t>
      </w:r>
      <w:proofErr w:type="spellStart"/>
      <w:r>
        <w:t>评估测试集</w:t>
      </w:r>
      <w:proofErr w:type="spellEnd"/>
    </w:p>
    <w:p w14:paraId="6FCF4EEC" w14:textId="2D280CB6" w:rsidR="00970FB9" w:rsidRDefault="00653915" w:rsidP="00C33452">
      <w:pPr>
        <w:pStyle w:val="2f5"/>
        <w:rPr>
          <w:lang w:eastAsia="zh-CN"/>
        </w:rPr>
      </w:pPr>
      <w:proofErr w:type="gramStart"/>
      <w:r>
        <w:t>print(</w:t>
      </w:r>
      <w:proofErr w:type="gramEnd"/>
      <w:r>
        <w:t xml:space="preserve">'test </w:t>
      </w:r>
      <w:proofErr w:type="spellStart"/>
      <w:r>
        <w:t>results:',res</w:t>
      </w:r>
      <w:proofErr w:type="spellEnd"/>
      <w:r>
        <w:t>)</w:t>
      </w:r>
    </w:p>
    <w:bookmarkEnd w:id="87"/>
    <w:bookmarkEnd w:id="88"/>
    <w:p w14:paraId="7F1398CF" w14:textId="77777777" w:rsidR="00970FB9" w:rsidRPr="00EC2972" w:rsidRDefault="00970FB9" w:rsidP="00A4760B">
      <w:pPr>
        <w:pStyle w:val="1e"/>
      </w:pPr>
      <w:r>
        <w:t>输出</w:t>
      </w:r>
      <w:r>
        <w:rPr>
          <w:rFonts w:hint="eastAsia"/>
        </w:rPr>
        <w:t>：</w:t>
      </w:r>
    </w:p>
    <w:p w14:paraId="2DDA3EC0" w14:textId="11178BB3" w:rsidR="00970FB9" w:rsidRPr="00EC2972" w:rsidRDefault="00653915" w:rsidP="00C33452">
      <w:pPr>
        <w:pStyle w:val="2f5"/>
        <w:rPr>
          <w:lang w:eastAsia="zh-CN"/>
        </w:rPr>
      </w:pPr>
      <w:r w:rsidRPr="00653915">
        <w:rPr>
          <w:lang w:eastAsia="zh-CN"/>
        </w:rPr>
        <w:t>test results: {'Accuracy': 0.73046875}</w:t>
      </w:r>
    </w:p>
    <w:p w14:paraId="28A627D7" w14:textId="65FDB00E" w:rsidR="00970FB9" w:rsidRDefault="00970FB9" w:rsidP="00A4760B">
      <w:pPr>
        <w:pStyle w:val="1e"/>
      </w:pPr>
      <w:r w:rsidRPr="00EC2972">
        <w:rPr>
          <w:b/>
        </w:rPr>
        <w:t>说明</w:t>
      </w:r>
      <w:r w:rsidRPr="00EC2972">
        <w:t>：可以发现，不管是训练集还是测试集准确率都只有</w:t>
      </w:r>
      <w:r w:rsidR="00653915">
        <w:t>70</w:t>
      </w:r>
      <w:r w:rsidRPr="00EC2972">
        <w:t>%</w:t>
      </w:r>
      <w:r w:rsidR="00653915">
        <w:t>左右</w:t>
      </w:r>
      <w:r w:rsidRPr="00EC2972">
        <w:t>，可见模型处于欠拟合状态，因此需要想办法增加模型的拟合能力。</w:t>
      </w:r>
    </w:p>
    <w:p w14:paraId="20097E11" w14:textId="77777777" w:rsidR="00F46BAD" w:rsidRPr="00EC2972" w:rsidRDefault="00F46BAD" w:rsidP="00F46BAD">
      <w:pPr>
        <w:pStyle w:val="4"/>
      </w:pPr>
      <w:r w:rsidRPr="00EC2972">
        <w:t>图片类别预测与可视化</w:t>
      </w:r>
    </w:p>
    <w:p w14:paraId="273604AE" w14:textId="77777777" w:rsidR="00F46BAD" w:rsidRDefault="00F46BAD" w:rsidP="00C33452">
      <w:pPr>
        <w:pStyle w:val="2f5"/>
      </w:pPr>
      <w:bookmarkStart w:id="89" w:name="OLE_LINK23"/>
      <w:bookmarkStart w:id="90" w:name="OLE_LINK24"/>
      <w:r>
        <w:t>#</w:t>
      </w:r>
      <w:r>
        <w:t>创建图像标签列表</w:t>
      </w:r>
    </w:p>
    <w:p w14:paraId="5E5E4B05" w14:textId="77777777" w:rsidR="00F46BAD" w:rsidRDefault="00F46BAD" w:rsidP="00C33452">
      <w:pPr>
        <w:pStyle w:val="2f5"/>
      </w:pPr>
      <w:proofErr w:type="spellStart"/>
      <w:r>
        <w:t>category_dict</w:t>
      </w:r>
      <w:proofErr w:type="spellEnd"/>
      <w:r>
        <w:t xml:space="preserve"> = {0:'airplane',1:'automobile',2:'bird',3:'cat',4:'deer',5:'dog',</w:t>
      </w:r>
    </w:p>
    <w:p w14:paraId="6270E76A" w14:textId="77777777" w:rsidR="00F46BAD" w:rsidRDefault="00F46BAD" w:rsidP="00C33452">
      <w:pPr>
        <w:pStyle w:val="2f5"/>
      </w:pPr>
      <w:r>
        <w:t xml:space="preserve">                 6:'frog',7:'horse',8:'ship',9:'truck'}</w:t>
      </w:r>
    </w:p>
    <w:p w14:paraId="206ABD3A" w14:textId="77777777" w:rsidR="00F46BAD" w:rsidRDefault="00F46BAD" w:rsidP="00C33452">
      <w:pPr>
        <w:pStyle w:val="2f5"/>
      </w:pPr>
    </w:p>
    <w:p w14:paraId="39EA2D3E" w14:textId="77777777" w:rsidR="00F46BAD" w:rsidRDefault="00F46BAD" w:rsidP="00C33452">
      <w:pPr>
        <w:pStyle w:val="2f5"/>
      </w:pPr>
      <w:proofErr w:type="spellStart"/>
      <w:r>
        <w:t>cifar_ds</w:t>
      </w:r>
      <w:proofErr w:type="spellEnd"/>
      <w:r>
        <w:t xml:space="preserve"> = </w:t>
      </w:r>
      <w:proofErr w:type="spellStart"/>
      <w:r>
        <w:t>get_data</w:t>
      </w:r>
      <w:proofErr w:type="spellEnd"/>
      <w:r>
        <w:t>(</w:t>
      </w:r>
      <w:proofErr w:type="gramStart"/>
      <w:r>
        <w:t>'./</w:t>
      </w:r>
      <w:proofErr w:type="gramEnd"/>
      <w:r>
        <w:t>data/10-verify-bin')</w:t>
      </w:r>
    </w:p>
    <w:p w14:paraId="67D66ED3" w14:textId="77777777" w:rsidR="00F46BAD" w:rsidRDefault="00F46BAD" w:rsidP="00C33452">
      <w:pPr>
        <w:pStyle w:val="2f5"/>
      </w:pPr>
      <w:proofErr w:type="spellStart"/>
      <w:r>
        <w:t>df_test</w:t>
      </w:r>
      <w:proofErr w:type="spellEnd"/>
      <w:r>
        <w:t xml:space="preserve"> = </w:t>
      </w:r>
      <w:proofErr w:type="spellStart"/>
      <w:r>
        <w:t>process_dataset</w:t>
      </w:r>
      <w:proofErr w:type="spellEnd"/>
      <w:r>
        <w:t>(</w:t>
      </w:r>
      <w:proofErr w:type="spellStart"/>
      <w:r>
        <w:t>cifar_</w:t>
      </w:r>
      <w:proofErr w:type="gramStart"/>
      <w:r>
        <w:t>ds,batch</w:t>
      </w:r>
      <w:proofErr w:type="gramEnd"/>
      <w:r>
        <w:t>_size</w:t>
      </w:r>
      <w:proofErr w:type="spellEnd"/>
      <w:r>
        <w:t>=1,status='test')</w:t>
      </w:r>
    </w:p>
    <w:p w14:paraId="2866838C" w14:textId="77777777" w:rsidR="00F46BAD" w:rsidRDefault="00F46BAD" w:rsidP="00C33452">
      <w:pPr>
        <w:pStyle w:val="2f5"/>
      </w:pPr>
    </w:p>
    <w:p w14:paraId="7FD1651A" w14:textId="77777777" w:rsidR="00F46BAD" w:rsidRDefault="00F46BAD" w:rsidP="00C33452">
      <w:pPr>
        <w:pStyle w:val="2f5"/>
      </w:pPr>
      <w:r>
        <w:t>def normalization(data):</w:t>
      </w:r>
    </w:p>
    <w:p w14:paraId="1F208F15" w14:textId="77777777" w:rsidR="00F46BAD" w:rsidRDefault="00F46BAD" w:rsidP="00C33452">
      <w:pPr>
        <w:pStyle w:val="2f5"/>
      </w:pPr>
      <w:r>
        <w:t xml:space="preserve">    _range = </w:t>
      </w:r>
      <w:proofErr w:type="spellStart"/>
      <w:r>
        <w:t>np.max</w:t>
      </w:r>
      <w:proofErr w:type="spellEnd"/>
      <w:r>
        <w:t xml:space="preserve">(data) - </w:t>
      </w:r>
      <w:proofErr w:type="spellStart"/>
      <w:r>
        <w:t>np.min</w:t>
      </w:r>
      <w:proofErr w:type="spellEnd"/>
      <w:r>
        <w:t>(data)</w:t>
      </w:r>
    </w:p>
    <w:p w14:paraId="3F1DDD30" w14:textId="77777777" w:rsidR="00F46BAD" w:rsidRDefault="00F46BAD" w:rsidP="00C33452">
      <w:pPr>
        <w:pStyle w:val="2f5"/>
      </w:pPr>
      <w:r>
        <w:t xml:space="preserve">    return (data - </w:t>
      </w:r>
      <w:proofErr w:type="spellStart"/>
      <w:r>
        <w:t>np.min</w:t>
      </w:r>
      <w:proofErr w:type="spellEnd"/>
      <w:r>
        <w:t>(data)) / _range</w:t>
      </w:r>
    </w:p>
    <w:p w14:paraId="77BB5BFE" w14:textId="77777777" w:rsidR="00F46BAD" w:rsidRDefault="00F46BAD" w:rsidP="00C33452">
      <w:pPr>
        <w:pStyle w:val="2f5"/>
      </w:pPr>
    </w:p>
    <w:p w14:paraId="69C50C24" w14:textId="77777777" w:rsidR="00F46BAD" w:rsidRDefault="00F46BAD" w:rsidP="00C33452">
      <w:pPr>
        <w:pStyle w:val="2f5"/>
      </w:pPr>
      <w:r>
        <w:t xml:space="preserve"># </w:t>
      </w:r>
      <w:proofErr w:type="spellStart"/>
      <w:r>
        <w:t>设置图像大小</w:t>
      </w:r>
      <w:proofErr w:type="spellEnd"/>
    </w:p>
    <w:p w14:paraId="476FBE6F" w14:textId="77777777" w:rsidR="00F46BAD" w:rsidRDefault="00F46BAD" w:rsidP="00C33452">
      <w:pPr>
        <w:pStyle w:val="2f5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=(10,10))</w:t>
      </w:r>
    </w:p>
    <w:p w14:paraId="24E97DBF" w14:textId="77777777" w:rsidR="00F46BAD" w:rsidRDefault="00F46BAD" w:rsidP="00C33452">
      <w:pPr>
        <w:pStyle w:val="2f5"/>
      </w:pPr>
      <w:r>
        <w:t>i = 1</w:t>
      </w:r>
    </w:p>
    <w:p w14:paraId="2C89BE90" w14:textId="77777777" w:rsidR="00F46BAD" w:rsidRDefault="00F46BAD" w:rsidP="00C33452">
      <w:pPr>
        <w:pStyle w:val="2f5"/>
      </w:pPr>
      <w:r>
        <w:t xml:space="preserve"># </w:t>
      </w:r>
      <w:r>
        <w:t>打印</w:t>
      </w:r>
      <w:r>
        <w:t>9</w:t>
      </w:r>
      <w:r>
        <w:t>张子图</w:t>
      </w:r>
    </w:p>
    <w:p w14:paraId="3B605A4D" w14:textId="77777777" w:rsidR="00F46BAD" w:rsidRDefault="00F46BAD" w:rsidP="00C33452">
      <w:pPr>
        <w:pStyle w:val="2f5"/>
      </w:pPr>
      <w:r>
        <w:t xml:space="preserve">for </w:t>
      </w:r>
      <w:proofErr w:type="spellStart"/>
      <w:r>
        <w:t>dic</w:t>
      </w:r>
      <w:proofErr w:type="spellEnd"/>
      <w:r>
        <w:t xml:space="preserve"> in </w:t>
      </w:r>
      <w:proofErr w:type="spellStart"/>
      <w:r>
        <w:t>df_test</w:t>
      </w:r>
      <w:proofErr w:type="spellEnd"/>
      <w:r>
        <w:t>:</w:t>
      </w:r>
    </w:p>
    <w:p w14:paraId="7A751A74" w14:textId="77777777" w:rsidR="00F46BAD" w:rsidRDefault="00F46BAD" w:rsidP="00C33452">
      <w:pPr>
        <w:pStyle w:val="2f5"/>
      </w:pPr>
      <w:r>
        <w:t xml:space="preserve">    # </w:t>
      </w:r>
      <w:proofErr w:type="spellStart"/>
      <w:r>
        <w:t>预测单张图片</w:t>
      </w:r>
      <w:proofErr w:type="spellEnd"/>
    </w:p>
    <w:p w14:paraId="7984D637" w14:textId="77777777" w:rsidR="00F46BAD" w:rsidRDefault="00F46BAD" w:rsidP="00C33452">
      <w:pPr>
        <w:pStyle w:val="2f5"/>
      </w:pPr>
      <w:r>
        <w:t xml:space="preserve">    </w:t>
      </w:r>
      <w:proofErr w:type="spellStart"/>
      <w:r>
        <w:t>input_img</w:t>
      </w:r>
      <w:proofErr w:type="spellEnd"/>
      <w:r>
        <w:t xml:space="preserve"> = </w:t>
      </w:r>
      <w:proofErr w:type="spellStart"/>
      <w:proofErr w:type="gramStart"/>
      <w:r>
        <w:t>dic</w:t>
      </w:r>
      <w:proofErr w:type="spellEnd"/>
      <w:r>
        <w:t>[</w:t>
      </w:r>
      <w:proofErr w:type="gramEnd"/>
      <w:r>
        <w:t xml:space="preserve">0]    </w:t>
      </w:r>
    </w:p>
    <w:p w14:paraId="781AE268" w14:textId="77777777" w:rsidR="00F46BAD" w:rsidRDefault="00F46BAD" w:rsidP="00C33452">
      <w:pPr>
        <w:pStyle w:val="2f5"/>
      </w:pPr>
      <w:r>
        <w:t xml:space="preserve">    output = </w:t>
      </w:r>
      <w:proofErr w:type="spellStart"/>
      <w:proofErr w:type="gramStart"/>
      <w:r>
        <w:t>model.predict</w:t>
      </w:r>
      <w:proofErr w:type="spellEnd"/>
      <w:proofErr w:type="gramEnd"/>
      <w:r>
        <w:t>(Tensor(</w:t>
      </w:r>
      <w:proofErr w:type="spellStart"/>
      <w:r>
        <w:t>input_img</w:t>
      </w:r>
      <w:proofErr w:type="spellEnd"/>
      <w:r>
        <w:t>))</w:t>
      </w:r>
    </w:p>
    <w:p w14:paraId="3A6C954F" w14:textId="77777777" w:rsidR="00F46BAD" w:rsidRDefault="00F46BAD" w:rsidP="00C33452">
      <w:pPr>
        <w:pStyle w:val="2f5"/>
      </w:pPr>
      <w:r>
        <w:t xml:space="preserve">    output = </w:t>
      </w:r>
      <w:proofErr w:type="spellStart"/>
      <w:proofErr w:type="gramStart"/>
      <w:r>
        <w:t>nn.Softmax</w:t>
      </w:r>
      <w:proofErr w:type="spellEnd"/>
      <w:proofErr w:type="gramEnd"/>
      <w:r>
        <w:t>()(output)</w:t>
      </w:r>
    </w:p>
    <w:p w14:paraId="72A8D655" w14:textId="77777777" w:rsidR="00F46BAD" w:rsidRDefault="00F46BAD" w:rsidP="00C33452">
      <w:pPr>
        <w:pStyle w:val="2f5"/>
      </w:pPr>
      <w:r>
        <w:t xml:space="preserve">    # </w:t>
      </w:r>
      <w:proofErr w:type="spellStart"/>
      <w:r>
        <w:t>反馈可能性最大的类别</w:t>
      </w:r>
      <w:proofErr w:type="spellEnd"/>
    </w:p>
    <w:p w14:paraId="52336487" w14:textId="77777777" w:rsidR="00F46BAD" w:rsidRDefault="00F46BAD" w:rsidP="00C33452">
      <w:pPr>
        <w:pStyle w:val="2f5"/>
      </w:pPr>
      <w:r>
        <w:t xml:space="preserve">    predicted = </w:t>
      </w:r>
      <w:proofErr w:type="spellStart"/>
      <w:proofErr w:type="gramStart"/>
      <w:r>
        <w:t>np.argmax</w:t>
      </w:r>
      <w:proofErr w:type="spellEnd"/>
      <w:proofErr w:type="gramEnd"/>
      <w:r>
        <w:t>(</w:t>
      </w:r>
      <w:proofErr w:type="spellStart"/>
      <w:r>
        <w:t>output.asnumpy</w:t>
      </w:r>
      <w:proofErr w:type="spellEnd"/>
      <w:r>
        <w:t>(),axis=1)[0]</w:t>
      </w:r>
    </w:p>
    <w:p w14:paraId="18A46D61" w14:textId="77777777" w:rsidR="00F46BAD" w:rsidRDefault="00F46BAD" w:rsidP="00C33452">
      <w:pPr>
        <w:pStyle w:val="2f5"/>
      </w:pPr>
      <w:r>
        <w:t xml:space="preserve">    </w:t>
      </w:r>
    </w:p>
    <w:p w14:paraId="7704F003" w14:textId="77777777" w:rsidR="00F46BAD" w:rsidRDefault="00F46BAD" w:rsidP="00C33452">
      <w:pPr>
        <w:pStyle w:val="2f5"/>
      </w:pPr>
      <w:r>
        <w:lastRenderedPageBreak/>
        <w:t xml:space="preserve">    # </w:t>
      </w:r>
      <w:proofErr w:type="spellStart"/>
      <w:r>
        <w:t>可视化</w:t>
      </w:r>
      <w:proofErr w:type="spellEnd"/>
    </w:p>
    <w:p w14:paraId="137891C3" w14:textId="77777777" w:rsidR="00F46BAD" w:rsidRDefault="00F46BAD" w:rsidP="00C33452">
      <w:pPr>
        <w:pStyle w:val="2f5"/>
      </w:pPr>
      <w:r>
        <w:t xml:space="preserve">    </w:t>
      </w:r>
      <w:proofErr w:type="spellStart"/>
      <w:proofErr w:type="gramStart"/>
      <w:r>
        <w:t>plt.subplot</w:t>
      </w:r>
      <w:proofErr w:type="spellEnd"/>
      <w:proofErr w:type="gramEnd"/>
      <w:r>
        <w:t>(3,3,i)</w:t>
      </w:r>
    </w:p>
    <w:p w14:paraId="137CA442" w14:textId="77777777" w:rsidR="00F46BAD" w:rsidRDefault="00F46BAD" w:rsidP="00C33452">
      <w:pPr>
        <w:pStyle w:val="2f5"/>
      </w:pPr>
      <w:r>
        <w:t xml:space="preserve">    # </w:t>
      </w:r>
      <w:proofErr w:type="spellStart"/>
      <w:r>
        <w:t>删除</w:t>
      </w:r>
      <w:r>
        <w:t>batch</w:t>
      </w:r>
      <w:r>
        <w:t>维度</w:t>
      </w:r>
      <w:proofErr w:type="spellEnd"/>
    </w:p>
    <w:p w14:paraId="2FB63738" w14:textId="77777777" w:rsidR="00F46BAD" w:rsidRDefault="00F46BAD" w:rsidP="00C33452">
      <w:pPr>
        <w:pStyle w:val="2f5"/>
      </w:pPr>
      <w:r>
        <w:t xml:space="preserve">    </w:t>
      </w:r>
      <w:proofErr w:type="spellStart"/>
      <w:r>
        <w:t>input_image</w:t>
      </w:r>
      <w:proofErr w:type="spellEnd"/>
      <w:r>
        <w:t xml:space="preserve"> = </w:t>
      </w:r>
      <w:proofErr w:type="spellStart"/>
      <w:proofErr w:type="gramStart"/>
      <w:r>
        <w:t>np.squeeze</w:t>
      </w:r>
      <w:proofErr w:type="spellEnd"/>
      <w:proofErr w:type="gramEnd"/>
      <w:r>
        <w:t>(</w:t>
      </w:r>
      <w:proofErr w:type="spellStart"/>
      <w:r>
        <w:t>input_img.asnumpy</w:t>
      </w:r>
      <w:proofErr w:type="spellEnd"/>
      <w:r>
        <w:t>(),axis=0).transpose(1,2,0)</w:t>
      </w:r>
    </w:p>
    <w:p w14:paraId="7C711E81" w14:textId="77777777" w:rsidR="00F46BAD" w:rsidRDefault="00F46BAD" w:rsidP="00C33452">
      <w:pPr>
        <w:pStyle w:val="2f5"/>
        <w:rPr>
          <w:lang w:eastAsia="zh-CN"/>
        </w:rPr>
      </w:pPr>
      <w:r>
        <w:t xml:space="preserve">    </w:t>
      </w:r>
      <w:r>
        <w:rPr>
          <w:lang w:eastAsia="zh-CN"/>
        </w:rPr>
        <w:t xml:space="preserve"># </w:t>
      </w:r>
      <w:r>
        <w:rPr>
          <w:lang w:eastAsia="zh-CN"/>
        </w:rPr>
        <w:t>重新归一化，方便可视化</w:t>
      </w:r>
    </w:p>
    <w:p w14:paraId="1AAC3FCA" w14:textId="77777777" w:rsidR="00F46BAD" w:rsidRDefault="00F46BAD" w:rsidP="00C33452">
      <w:pPr>
        <w:pStyle w:val="2f5"/>
      </w:pPr>
      <w:r>
        <w:rPr>
          <w:lang w:eastAsia="zh-CN"/>
        </w:rPr>
        <w:t xml:space="preserve">    </w:t>
      </w:r>
      <w:proofErr w:type="spellStart"/>
      <w:r>
        <w:t>input_image</w:t>
      </w:r>
      <w:proofErr w:type="spellEnd"/>
      <w:r>
        <w:t xml:space="preserve"> = normalization(</w:t>
      </w:r>
      <w:proofErr w:type="spellStart"/>
      <w:r>
        <w:t>input_image</w:t>
      </w:r>
      <w:proofErr w:type="spellEnd"/>
      <w:r>
        <w:t>)</w:t>
      </w:r>
    </w:p>
    <w:p w14:paraId="5D17E4D9" w14:textId="77777777" w:rsidR="00F46BAD" w:rsidRDefault="00F46BAD" w:rsidP="00C33452">
      <w:pPr>
        <w:pStyle w:val="2f5"/>
      </w:pPr>
      <w:r>
        <w:t xml:space="preserve">   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input_image</w:t>
      </w:r>
      <w:proofErr w:type="spellEnd"/>
      <w:r>
        <w:t>)</w:t>
      </w:r>
    </w:p>
    <w:p w14:paraId="78B34912" w14:textId="77777777" w:rsidR="00F46BAD" w:rsidRDefault="00F46BAD" w:rsidP="00C33452">
      <w:pPr>
        <w:pStyle w:val="2f5"/>
      </w:pPr>
      <w:r>
        <w:t xml:space="preserve">    </w:t>
      </w:r>
      <w:proofErr w:type="spellStart"/>
      <w:proofErr w:type="gramStart"/>
      <w:r>
        <w:t>plt.xticks</w:t>
      </w:r>
      <w:proofErr w:type="spellEnd"/>
      <w:proofErr w:type="gramEnd"/>
      <w:r>
        <w:t>([])</w:t>
      </w:r>
    </w:p>
    <w:p w14:paraId="11073B7E" w14:textId="77777777" w:rsidR="00F46BAD" w:rsidRDefault="00F46BAD" w:rsidP="00C33452">
      <w:pPr>
        <w:pStyle w:val="2f5"/>
      </w:pPr>
      <w:r>
        <w:t xml:space="preserve">    </w:t>
      </w:r>
      <w:proofErr w:type="spellStart"/>
      <w:proofErr w:type="gramStart"/>
      <w:r>
        <w:t>plt.yticks</w:t>
      </w:r>
      <w:proofErr w:type="spellEnd"/>
      <w:proofErr w:type="gramEnd"/>
      <w:r>
        <w:t>([])</w:t>
      </w:r>
    </w:p>
    <w:p w14:paraId="5D81FF4D" w14:textId="77777777" w:rsidR="00F46BAD" w:rsidRDefault="00F46BAD" w:rsidP="00C33452">
      <w:pPr>
        <w:pStyle w:val="2f5"/>
      </w:pPr>
      <w:r>
        <w:t xml:space="preserve">    </w:t>
      </w:r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5F2C2575" w14:textId="77777777" w:rsidR="00F46BAD" w:rsidRDefault="00F46BAD" w:rsidP="00C33452">
      <w:pPr>
        <w:pStyle w:val="2f5"/>
      </w:pPr>
      <w:r>
        <w:t xml:space="preserve">    </w:t>
      </w:r>
      <w:proofErr w:type="spellStart"/>
      <w:r>
        <w:t>plt.title</w:t>
      </w:r>
      <w:proofErr w:type="spellEnd"/>
      <w:r>
        <w:t>('True label:%s,\n Predicted:%s'%(category_dict[dic[1].asnumpy().sum()],category_dict[predicted]))</w:t>
      </w:r>
    </w:p>
    <w:p w14:paraId="3BA5D657" w14:textId="77777777" w:rsidR="00F46BAD" w:rsidRDefault="00F46BAD" w:rsidP="00C33452">
      <w:pPr>
        <w:pStyle w:val="2f5"/>
      </w:pPr>
      <w:r>
        <w:t xml:space="preserve">    i +=1</w:t>
      </w:r>
    </w:p>
    <w:p w14:paraId="641CA377" w14:textId="77777777" w:rsidR="00F46BAD" w:rsidRDefault="00F46BAD" w:rsidP="00C33452">
      <w:pPr>
        <w:pStyle w:val="2f5"/>
      </w:pPr>
      <w:r>
        <w:t xml:space="preserve">    if i &gt; </w:t>
      </w:r>
      <w:proofErr w:type="gramStart"/>
      <w:r>
        <w:t>9 :</w:t>
      </w:r>
      <w:proofErr w:type="gramEnd"/>
    </w:p>
    <w:p w14:paraId="39B80098" w14:textId="77777777" w:rsidR="00F46BAD" w:rsidRDefault="00F46BAD" w:rsidP="00C33452">
      <w:pPr>
        <w:pStyle w:val="2f5"/>
      </w:pPr>
      <w:r>
        <w:t xml:space="preserve">        break</w:t>
      </w:r>
    </w:p>
    <w:p w14:paraId="62FBA46E" w14:textId="77777777" w:rsidR="00F46BAD" w:rsidRDefault="00F46BAD" w:rsidP="00C33452">
      <w:pPr>
        <w:pStyle w:val="2f5"/>
      </w:pPr>
    </w:p>
    <w:p w14:paraId="6ADFE84D" w14:textId="77777777" w:rsidR="00F46BAD" w:rsidRDefault="00F46BAD" w:rsidP="00C33452">
      <w:pPr>
        <w:pStyle w:val="2f5"/>
      </w:pPr>
      <w:proofErr w:type="spellStart"/>
      <w:proofErr w:type="gramStart"/>
      <w:r>
        <w:t>plt.show</w:t>
      </w:r>
      <w:proofErr w:type="spellEnd"/>
      <w:proofErr w:type="gramEnd"/>
      <w:r>
        <w:t>(</w:t>
      </w:r>
      <w:r w:rsidRPr="00EC2972">
        <w:t>)</w:t>
      </w:r>
    </w:p>
    <w:bookmarkEnd w:id="89"/>
    <w:bookmarkEnd w:id="90"/>
    <w:p w14:paraId="6061B92B" w14:textId="77D8C80D" w:rsidR="00F46BAD" w:rsidRDefault="00F46BAD" w:rsidP="00A4760B">
      <w:pPr>
        <w:pStyle w:val="1e"/>
      </w:pPr>
      <w:r>
        <w:rPr>
          <w:rFonts w:hint="eastAsia"/>
        </w:rPr>
        <w:t>输出：</w:t>
      </w:r>
    </w:p>
    <w:p w14:paraId="527F7FF3" w14:textId="544910D1" w:rsidR="00F46BAD" w:rsidRDefault="00F46BAD" w:rsidP="00A4760B">
      <w:pPr>
        <w:pStyle w:val="1e"/>
      </w:pPr>
      <w:r w:rsidRPr="00F46BAD">
        <w:rPr>
          <w:noProof/>
        </w:rPr>
        <w:lastRenderedPageBreak/>
        <w:drawing>
          <wp:inline distT="0" distB="0" distL="0" distR="0" wp14:anchorId="12170F66" wp14:editId="3E536150">
            <wp:extent cx="5096586" cy="5068007"/>
            <wp:effectExtent l="19050" t="19050" r="27940" b="1841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506800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95DD973" w14:textId="41782C10" w:rsidR="00F46BAD" w:rsidRPr="00F46BAD" w:rsidRDefault="00F46BAD" w:rsidP="00F46BAD">
      <w:pPr>
        <w:pStyle w:val="9"/>
        <w:ind w:left="1701"/>
      </w:pPr>
      <w:r>
        <w:rPr>
          <w:rFonts w:hint="eastAsia"/>
        </w:rPr>
        <w:t>预测结果</w:t>
      </w:r>
    </w:p>
    <w:p w14:paraId="09531FA7" w14:textId="58062049" w:rsidR="00970FB9" w:rsidRPr="00EC2972" w:rsidRDefault="00970FB9" w:rsidP="00512070">
      <w:pPr>
        <w:pStyle w:val="4"/>
      </w:pPr>
      <w:bookmarkStart w:id="91" w:name="header-n172"/>
      <w:r w:rsidRPr="00EC2972">
        <w:t>思考题</w:t>
      </w:r>
      <w:bookmarkEnd w:id="91"/>
    </w:p>
    <w:p w14:paraId="54F1F427" w14:textId="3B28332F" w:rsidR="00970FB9" w:rsidRPr="00EC2972" w:rsidRDefault="00970FB9" w:rsidP="00A4760B">
      <w:pPr>
        <w:pStyle w:val="1e"/>
        <w:numPr>
          <w:ilvl w:val="0"/>
          <w:numId w:val="22"/>
        </w:numPr>
      </w:pPr>
      <w:r w:rsidRPr="00EC2972">
        <w:t>除了</w:t>
      </w:r>
      <w:r w:rsidR="00653915">
        <w:t>Adam</w:t>
      </w:r>
      <w:r w:rsidRPr="00EC2972">
        <w:t>优化器，请列举其他常见的优化器</w:t>
      </w:r>
      <w:r w:rsidRPr="00EC2972">
        <w:t>?</w:t>
      </w:r>
    </w:p>
    <w:p w14:paraId="613055A1" w14:textId="77777777" w:rsidR="00970FB9" w:rsidRPr="00EC2972" w:rsidRDefault="00970FB9" w:rsidP="00A4760B">
      <w:pPr>
        <w:pStyle w:val="1e"/>
        <w:numPr>
          <w:ilvl w:val="0"/>
          <w:numId w:val="22"/>
        </w:numPr>
      </w:pPr>
      <w:r w:rsidRPr="00EC2972">
        <w:t>什么叫一个</w:t>
      </w:r>
      <w:r w:rsidRPr="00EC2972">
        <w:t>epoch?</w:t>
      </w:r>
    </w:p>
    <w:p w14:paraId="1651FD0C" w14:textId="77777777" w:rsidR="00970FB9" w:rsidRPr="00EC2972" w:rsidRDefault="00970FB9" w:rsidP="00A4760B">
      <w:pPr>
        <w:pStyle w:val="1e"/>
      </w:pPr>
      <w:r w:rsidRPr="00EC2972">
        <w:t>【</w:t>
      </w:r>
      <w:r w:rsidRPr="00EC2972">
        <w:rPr>
          <w:b/>
        </w:rPr>
        <w:t>答案</w:t>
      </w:r>
      <w:r w:rsidRPr="00EC2972">
        <w:t>】</w:t>
      </w:r>
    </w:p>
    <w:p w14:paraId="62657CFD" w14:textId="06908970" w:rsidR="00970FB9" w:rsidRPr="00EC2972" w:rsidRDefault="00970FB9" w:rsidP="00A4760B">
      <w:pPr>
        <w:pStyle w:val="1e"/>
        <w:numPr>
          <w:ilvl w:val="0"/>
          <w:numId w:val="23"/>
        </w:numPr>
      </w:pPr>
      <w:r w:rsidRPr="00EC2972">
        <w:t xml:space="preserve">SGD, BGD, MBGD, </w:t>
      </w:r>
      <w:r w:rsidR="00653915">
        <w:t>Momentum</w:t>
      </w:r>
      <w:r w:rsidR="00653915">
        <w:rPr>
          <w:rFonts w:hint="eastAsia"/>
        </w:rPr>
        <w:t>,</w:t>
      </w:r>
      <w:r w:rsidR="00653915">
        <w:t xml:space="preserve"> </w:t>
      </w:r>
      <w:r w:rsidRPr="00EC2972">
        <w:t>NAG(Nesterov Accelerated Gradient)</w:t>
      </w:r>
      <w:r w:rsidRPr="00EC2972">
        <w:t>，</w:t>
      </w:r>
      <w:proofErr w:type="spellStart"/>
      <w:r w:rsidRPr="00EC2972">
        <w:t>Adagrad</w:t>
      </w:r>
      <w:proofErr w:type="spellEnd"/>
      <w:r w:rsidRPr="00EC2972">
        <w:t>，</w:t>
      </w:r>
      <w:proofErr w:type="spellStart"/>
      <w:r w:rsidRPr="00EC2972">
        <w:t>Adadelta</w:t>
      </w:r>
      <w:proofErr w:type="spellEnd"/>
      <w:r w:rsidRPr="00EC2972">
        <w:t>，</w:t>
      </w:r>
      <w:r w:rsidRPr="00EC2972">
        <w:t>RMSprop</w:t>
      </w:r>
      <w:r w:rsidRPr="00EC2972">
        <w:rPr>
          <w:rFonts w:hint="eastAsia"/>
        </w:rPr>
        <w:t>。</w:t>
      </w:r>
    </w:p>
    <w:p w14:paraId="6A78E8A0" w14:textId="77777777" w:rsidR="00970FB9" w:rsidRPr="00EC2972" w:rsidRDefault="00970FB9" w:rsidP="00A4760B">
      <w:pPr>
        <w:pStyle w:val="1e"/>
        <w:numPr>
          <w:ilvl w:val="0"/>
          <w:numId w:val="23"/>
        </w:numPr>
      </w:pPr>
      <w:r w:rsidRPr="00434141">
        <w:rPr>
          <w:rFonts w:hint="eastAsia"/>
        </w:rPr>
        <w:t>一个</w:t>
      </w:r>
      <w:r w:rsidRPr="00434141">
        <w:t>epoch</w:t>
      </w:r>
      <w:r w:rsidRPr="00434141">
        <w:t>指代所有的数据送入网络中完成一次前向计算及反向传播的过程</w:t>
      </w:r>
      <w:r w:rsidRPr="00EC2972">
        <w:rPr>
          <w:rFonts w:hint="eastAsia"/>
        </w:rPr>
        <w:t>。</w:t>
      </w:r>
    </w:p>
    <w:p w14:paraId="3B811F7C" w14:textId="0CC5415B" w:rsidR="00970FB9" w:rsidRPr="00EC2972" w:rsidRDefault="00970FB9" w:rsidP="00512070">
      <w:pPr>
        <w:pStyle w:val="3"/>
      </w:pPr>
      <w:bookmarkStart w:id="92" w:name="header-n184"/>
      <w:bookmarkStart w:id="93" w:name="_Toc48309264"/>
      <w:bookmarkStart w:id="94" w:name="_Toc66865731"/>
      <w:bookmarkStart w:id="95" w:name="_Toc95470305"/>
      <w:r w:rsidRPr="00EC2972">
        <w:lastRenderedPageBreak/>
        <w:t>模型优化与重新训练</w:t>
      </w:r>
      <w:bookmarkEnd w:id="92"/>
      <w:bookmarkEnd w:id="93"/>
      <w:bookmarkEnd w:id="94"/>
      <w:bookmarkEnd w:id="95"/>
    </w:p>
    <w:p w14:paraId="63A1BE52" w14:textId="77777777" w:rsidR="00970FB9" w:rsidRPr="00EC2972" w:rsidRDefault="00970FB9" w:rsidP="00512070">
      <w:pPr>
        <w:pStyle w:val="4"/>
      </w:pPr>
      <w:bookmarkStart w:id="96" w:name="header-n185"/>
      <w:r w:rsidRPr="00EC2972">
        <w:t>重新定义网络</w:t>
      </w:r>
      <w:bookmarkEnd w:id="96"/>
    </w:p>
    <w:p w14:paraId="4F0F4DAB" w14:textId="47FE1809" w:rsidR="00970FB9" w:rsidRPr="00EC2972" w:rsidRDefault="00970FB9" w:rsidP="00A4760B">
      <w:pPr>
        <w:pStyle w:val="1e"/>
      </w:pPr>
      <w:proofErr w:type="spellStart"/>
      <w:r w:rsidRPr="00EC2972">
        <w:rPr>
          <w:rFonts w:hint="eastAsia"/>
        </w:rPr>
        <w:t>L</w:t>
      </w:r>
      <w:r w:rsidRPr="00EC2972">
        <w:t>enet</w:t>
      </w:r>
      <w:proofErr w:type="spellEnd"/>
      <w:r w:rsidRPr="00EC2972">
        <w:t>网络本身</w:t>
      </w:r>
      <w:r>
        <w:t>的复杂度并不足以对</w:t>
      </w:r>
      <w:r w:rsidRPr="00EC2972">
        <w:t>CIFAR-10</w:t>
      </w:r>
      <w:r w:rsidRPr="00EC2972">
        <w:t>的图像分类</w:t>
      </w:r>
      <w:r>
        <w:t>任务</w:t>
      </w:r>
      <w:r w:rsidRPr="00EC2972">
        <w:t>产生出足够的</w:t>
      </w:r>
      <w:r>
        <w:t>拟合</w:t>
      </w:r>
      <w:r w:rsidRPr="00EC2972">
        <w:t>效果，因此需要做进一步改进。总的来说，网络基本维持了</w:t>
      </w:r>
      <w:proofErr w:type="spellStart"/>
      <w:r w:rsidRPr="00EC2972">
        <w:t>lenet</w:t>
      </w:r>
      <w:proofErr w:type="spellEnd"/>
      <w:r w:rsidRPr="00EC2972">
        <w:t>的网络结构，增加卷积</w:t>
      </w:r>
      <w:r w:rsidR="00F46BAD">
        <w:t>的个数且降低</w:t>
      </w:r>
      <w:r w:rsidRPr="00EC2972">
        <w:t>卷积核的大小，同时略微增加了网络的深度。</w:t>
      </w:r>
      <w:r w:rsidR="00F46BAD">
        <w:t>最后</w:t>
      </w:r>
      <w:r w:rsidR="00F46BAD">
        <w:rPr>
          <w:rFonts w:hint="eastAsia"/>
        </w:rPr>
        <w:t>，</w:t>
      </w:r>
      <w:r w:rsidR="00F46BAD">
        <w:t>为了帮助训练</w:t>
      </w:r>
      <w:r w:rsidR="00F46BAD">
        <w:rPr>
          <w:rFonts w:hint="eastAsia"/>
        </w:rPr>
        <w:t>，</w:t>
      </w:r>
      <w:r w:rsidR="00F46BAD">
        <w:t>在每一层网络层后都加入了批标准化层</w:t>
      </w:r>
      <w:r w:rsidR="00F46BAD">
        <w:rPr>
          <w:rFonts w:hint="eastAsia"/>
        </w:rPr>
        <w:t>（</w:t>
      </w:r>
      <w:proofErr w:type="spellStart"/>
      <w:r w:rsidR="00F46BAD">
        <w:rPr>
          <w:rFonts w:hint="eastAsia"/>
        </w:rPr>
        <w:t>BatchNormalization</w:t>
      </w:r>
      <w:proofErr w:type="spellEnd"/>
      <w:r w:rsidR="00F46BAD">
        <w:rPr>
          <w:rFonts w:hint="eastAsia"/>
        </w:rPr>
        <w:t>）以加快训练且减少过拟合。</w:t>
      </w:r>
    </w:p>
    <w:p w14:paraId="192378F5" w14:textId="77777777" w:rsidR="00970FB9" w:rsidRPr="00EC2972" w:rsidRDefault="00970FB9" w:rsidP="00A4760B">
      <w:pPr>
        <w:pStyle w:val="1e"/>
        <w:numPr>
          <w:ilvl w:val="0"/>
          <w:numId w:val="24"/>
        </w:numPr>
      </w:pPr>
      <w:r w:rsidRPr="00EC2972">
        <w:t>所有的卷积核从</w:t>
      </w:r>
      <w:r w:rsidRPr="00EC2972">
        <w:t>5</w:t>
      </w:r>
      <w:r w:rsidRPr="00EC2972">
        <w:rPr>
          <w:rFonts w:ascii="MS Gothic" w:hAnsi="MS Gothic" w:cs="MS Gothic"/>
        </w:rPr>
        <w:t>∗</w:t>
      </w:r>
      <w:r w:rsidRPr="00EC2972">
        <w:t>5</w:t>
      </w:r>
      <w:r w:rsidRPr="00EC2972">
        <w:t>变成</w:t>
      </w:r>
      <w:r w:rsidRPr="00EC2972">
        <w:t>3</w:t>
      </w:r>
      <w:r w:rsidRPr="00EC2972">
        <w:rPr>
          <w:rFonts w:ascii="MS Gothic" w:hAnsi="MS Gothic" w:cs="MS Gothic"/>
        </w:rPr>
        <w:t>∗</w:t>
      </w:r>
      <w:r w:rsidRPr="00EC2972">
        <w:t>3</w:t>
      </w:r>
      <w:r w:rsidRPr="00EC2972">
        <w:rPr>
          <w:rFonts w:hint="eastAsia"/>
        </w:rPr>
        <w:t>。</w:t>
      </w:r>
    </w:p>
    <w:p w14:paraId="00E40EB2" w14:textId="261C09C9" w:rsidR="00970FB9" w:rsidRPr="00EC2972" w:rsidRDefault="00F46BAD" w:rsidP="00A4760B">
      <w:pPr>
        <w:pStyle w:val="1e"/>
        <w:numPr>
          <w:ilvl w:val="0"/>
          <w:numId w:val="24"/>
        </w:numPr>
      </w:pPr>
      <w:r>
        <w:t>增加了两层卷积层</w:t>
      </w:r>
      <w:r w:rsidR="00970FB9" w:rsidRPr="00EC2972">
        <w:t>，提升模型的非线性映射能力</w:t>
      </w:r>
      <w:r w:rsidR="00970FB9" w:rsidRPr="00EC2972">
        <w:rPr>
          <w:rFonts w:hint="eastAsia"/>
        </w:rPr>
        <w:t>。</w:t>
      </w:r>
    </w:p>
    <w:p w14:paraId="48148546" w14:textId="054D5351" w:rsidR="00970FB9" w:rsidRDefault="00970FB9" w:rsidP="00A4760B">
      <w:pPr>
        <w:pStyle w:val="1e"/>
        <w:numPr>
          <w:ilvl w:val="0"/>
          <w:numId w:val="24"/>
        </w:numPr>
      </w:pPr>
      <w:r w:rsidRPr="00EC2972">
        <w:t>提升了卷积核数量，使模型可以提取更多的特征，如</w:t>
      </w:r>
      <w:r w:rsidRPr="00EC2972">
        <w:t>64</w:t>
      </w:r>
      <w:r w:rsidRPr="00EC2972">
        <w:t>核，</w:t>
      </w:r>
      <w:r w:rsidRPr="00EC2972">
        <w:t>128</w:t>
      </w:r>
      <w:r w:rsidRPr="00EC2972">
        <w:t>核，</w:t>
      </w:r>
      <w:r w:rsidR="00F46BAD">
        <w:t>256</w:t>
      </w:r>
      <w:r w:rsidRPr="00EC2972">
        <w:t>核。</w:t>
      </w:r>
    </w:p>
    <w:p w14:paraId="79ECE63C" w14:textId="1691C8FF" w:rsidR="00F46BAD" w:rsidRPr="00EC2972" w:rsidRDefault="00F46BAD" w:rsidP="00A4760B">
      <w:pPr>
        <w:pStyle w:val="1e"/>
        <w:numPr>
          <w:ilvl w:val="0"/>
          <w:numId w:val="24"/>
        </w:numPr>
      </w:pPr>
      <w:r>
        <w:t>在每一层网络层中加入</w:t>
      </w:r>
      <w:proofErr w:type="spellStart"/>
      <w:r>
        <w:t>BatchNormalization</w:t>
      </w:r>
      <w:proofErr w:type="spellEnd"/>
      <w:r>
        <w:t>层</w:t>
      </w:r>
      <w:r>
        <w:rPr>
          <w:rFonts w:hint="eastAsia"/>
        </w:rPr>
        <w:t>。</w:t>
      </w:r>
    </w:p>
    <w:p w14:paraId="566F5CD7" w14:textId="77777777" w:rsidR="00F46BAD" w:rsidRDefault="00F46BAD" w:rsidP="00C33452">
      <w:pPr>
        <w:pStyle w:val="2f5"/>
      </w:pPr>
      <w:bookmarkStart w:id="97" w:name="OLE_LINK25"/>
      <w:bookmarkStart w:id="98" w:name="OLE_LINK26"/>
      <w:r>
        <w:t>class LeNet5_2(</w:t>
      </w:r>
      <w:proofErr w:type="spellStart"/>
      <w:proofErr w:type="gramStart"/>
      <w:r>
        <w:t>nn.Cell</w:t>
      </w:r>
      <w:proofErr w:type="spellEnd"/>
      <w:proofErr w:type="gramEnd"/>
      <w:r>
        <w:t>):</w:t>
      </w:r>
    </w:p>
    <w:p w14:paraId="0949819F" w14:textId="77777777" w:rsidR="00F46BAD" w:rsidRDefault="00F46BAD" w:rsidP="00C33452">
      <w:pPr>
        <w:pStyle w:val="2f5"/>
      </w:pPr>
      <w:r>
        <w:t xml:space="preserve">    """</w:t>
      </w:r>
    </w:p>
    <w:p w14:paraId="63FE583F" w14:textId="77777777" w:rsidR="00F46BAD" w:rsidRDefault="00F46BAD" w:rsidP="00C33452">
      <w:pPr>
        <w:pStyle w:val="2f5"/>
      </w:pPr>
      <w:r>
        <w:t xml:space="preserve">    </w:t>
      </w:r>
      <w:proofErr w:type="spellStart"/>
      <w:r>
        <w:t>Lenet</w:t>
      </w:r>
      <w:proofErr w:type="spellEnd"/>
      <w:r>
        <w:t xml:space="preserve"> network</w:t>
      </w:r>
    </w:p>
    <w:p w14:paraId="2F8C5E87" w14:textId="77777777" w:rsidR="00F46BAD" w:rsidRDefault="00F46BAD" w:rsidP="00C33452">
      <w:pPr>
        <w:pStyle w:val="2f5"/>
      </w:pPr>
      <w:r>
        <w:t xml:space="preserve">    </w:t>
      </w:r>
    </w:p>
    <w:p w14:paraId="37131B43" w14:textId="77777777" w:rsidR="00F46BAD" w:rsidRDefault="00F46BAD" w:rsidP="00C33452">
      <w:pPr>
        <w:pStyle w:val="2f5"/>
      </w:pPr>
    </w:p>
    <w:p w14:paraId="7309B859" w14:textId="77777777" w:rsidR="00F46BAD" w:rsidRDefault="00F46BAD" w:rsidP="00C33452">
      <w:pPr>
        <w:pStyle w:val="2f5"/>
      </w:pPr>
      <w:r>
        <w:t xml:space="preserve">    </w:t>
      </w:r>
      <w:proofErr w:type="spellStart"/>
      <w:r>
        <w:t>Args</w:t>
      </w:r>
      <w:proofErr w:type="spellEnd"/>
      <w:r>
        <w:t>:</w:t>
      </w:r>
    </w:p>
    <w:p w14:paraId="56F21475" w14:textId="77777777" w:rsidR="00F46BAD" w:rsidRDefault="00F46BAD" w:rsidP="00C33452">
      <w:pPr>
        <w:pStyle w:val="2f5"/>
      </w:pPr>
      <w:r>
        <w:t xml:space="preserve">        </w:t>
      </w:r>
      <w:proofErr w:type="spellStart"/>
      <w:r>
        <w:t>num_class</w:t>
      </w:r>
      <w:proofErr w:type="spellEnd"/>
      <w:r>
        <w:t xml:space="preserve"> (int): Num classes. Default: 10.</w:t>
      </w:r>
    </w:p>
    <w:p w14:paraId="2007BC86" w14:textId="77777777" w:rsidR="00F46BAD" w:rsidRDefault="00F46BAD" w:rsidP="00C33452">
      <w:pPr>
        <w:pStyle w:val="2f5"/>
      </w:pPr>
    </w:p>
    <w:p w14:paraId="63D8295C" w14:textId="77777777" w:rsidR="00F46BAD" w:rsidRDefault="00F46BAD" w:rsidP="00C33452">
      <w:pPr>
        <w:pStyle w:val="2f5"/>
      </w:pPr>
      <w:r>
        <w:t xml:space="preserve">    Returns:</w:t>
      </w:r>
    </w:p>
    <w:p w14:paraId="76B78F9A" w14:textId="77777777" w:rsidR="00F46BAD" w:rsidRDefault="00F46BAD" w:rsidP="00C33452">
      <w:pPr>
        <w:pStyle w:val="2f5"/>
      </w:pPr>
      <w:r>
        <w:t xml:space="preserve">        Tensor, output tensor</w:t>
      </w:r>
    </w:p>
    <w:p w14:paraId="7B0CF756" w14:textId="77777777" w:rsidR="00F46BAD" w:rsidRDefault="00F46BAD" w:rsidP="00C33452">
      <w:pPr>
        <w:pStyle w:val="2f5"/>
      </w:pPr>
      <w:r>
        <w:t xml:space="preserve">    Examples:</w:t>
      </w:r>
    </w:p>
    <w:p w14:paraId="3B7989C4" w14:textId="77777777" w:rsidR="00F46BAD" w:rsidRDefault="00F46BAD" w:rsidP="00C33452">
      <w:pPr>
        <w:pStyle w:val="2f5"/>
      </w:pPr>
      <w:r>
        <w:t xml:space="preserve">        &gt;&gt;&gt; </w:t>
      </w:r>
      <w:proofErr w:type="spellStart"/>
      <w:r>
        <w:t>LeNet</w:t>
      </w:r>
      <w:proofErr w:type="spellEnd"/>
      <w:r>
        <w:t>(</w:t>
      </w:r>
      <w:proofErr w:type="spellStart"/>
      <w:r>
        <w:t>num_class</w:t>
      </w:r>
      <w:proofErr w:type="spellEnd"/>
      <w:r>
        <w:t>=10)</w:t>
      </w:r>
    </w:p>
    <w:p w14:paraId="40A6F0DB" w14:textId="77777777" w:rsidR="00F46BAD" w:rsidRDefault="00F46BAD" w:rsidP="00C33452">
      <w:pPr>
        <w:pStyle w:val="2f5"/>
      </w:pPr>
    </w:p>
    <w:p w14:paraId="5F72D46D" w14:textId="77777777" w:rsidR="00F46BAD" w:rsidRDefault="00F46BAD" w:rsidP="00C33452">
      <w:pPr>
        <w:pStyle w:val="2f5"/>
      </w:pPr>
      <w:r>
        <w:t xml:space="preserve">    """</w:t>
      </w:r>
    </w:p>
    <w:p w14:paraId="534C55C1" w14:textId="77777777" w:rsidR="00F46BAD" w:rsidRDefault="00F46BAD" w:rsidP="00C33452">
      <w:pPr>
        <w:pStyle w:val="2f5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num_class</w:t>
      </w:r>
      <w:proofErr w:type="spellEnd"/>
      <w:r>
        <w:t>=10, channel=3):</w:t>
      </w:r>
    </w:p>
    <w:p w14:paraId="3282A621" w14:textId="77777777" w:rsidR="00F46BAD" w:rsidRDefault="00F46BAD" w:rsidP="00C33452">
      <w:pPr>
        <w:pStyle w:val="2f5"/>
      </w:pPr>
      <w:r>
        <w:t xml:space="preserve">        </w:t>
      </w:r>
      <w:proofErr w:type="gramStart"/>
      <w:r>
        <w:t>super(</w:t>
      </w:r>
      <w:proofErr w:type="gramEnd"/>
      <w:r>
        <w:t>LeNet5_2, self).__</w:t>
      </w:r>
      <w:proofErr w:type="spellStart"/>
      <w:r>
        <w:t>init</w:t>
      </w:r>
      <w:proofErr w:type="spellEnd"/>
      <w:r>
        <w:t>__()</w:t>
      </w:r>
    </w:p>
    <w:p w14:paraId="592C11BC" w14:textId="77777777" w:rsidR="00F46BAD" w:rsidRDefault="00F46BAD" w:rsidP="00C33452">
      <w:pPr>
        <w:pStyle w:val="2f5"/>
      </w:pPr>
      <w:r>
        <w:t xml:space="preserve">        </w:t>
      </w:r>
      <w:proofErr w:type="spellStart"/>
      <w:r>
        <w:t>self.num_class</w:t>
      </w:r>
      <w:proofErr w:type="spellEnd"/>
      <w:r>
        <w:t xml:space="preserve"> = </w:t>
      </w:r>
      <w:proofErr w:type="spellStart"/>
      <w:r>
        <w:t>num_class</w:t>
      </w:r>
      <w:proofErr w:type="spellEnd"/>
    </w:p>
    <w:p w14:paraId="0AB139A9" w14:textId="77777777" w:rsidR="00F46BAD" w:rsidRDefault="00F46BAD" w:rsidP="00C33452">
      <w:pPr>
        <w:pStyle w:val="2f5"/>
      </w:pPr>
      <w:r>
        <w:t xml:space="preserve">        </w:t>
      </w:r>
      <w:proofErr w:type="gramStart"/>
      <w:r>
        <w:t>self.conv</w:t>
      </w:r>
      <w:proofErr w:type="gramEnd"/>
      <w:r>
        <w:t>1_1 = conv(channel, 8, 3)</w:t>
      </w:r>
    </w:p>
    <w:p w14:paraId="4BFDAC23" w14:textId="77777777" w:rsidR="00F46BAD" w:rsidRDefault="00F46BAD" w:rsidP="00C33452">
      <w:pPr>
        <w:pStyle w:val="2f5"/>
      </w:pPr>
      <w:r>
        <w:t xml:space="preserve">        self.bn2_1 = </w:t>
      </w:r>
      <w:proofErr w:type="gramStart"/>
      <w:r>
        <w:t>nn.BatchNorm</w:t>
      </w:r>
      <w:proofErr w:type="gramEnd"/>
      <w:r>
        <w:t>2d(</w:t>
      </w:r>
      <w:proofErr w:type="spellStart"/>
      <w:r>
        <w:t>num_features</w:t>
      </w:r>
      <w:proofErr w:type="spellEnd"/>
      <w:r>
        <w:t>=8)</w:t>
      </w:r>
    </w:p>
    <w:p w14:paraId="5DC186D7" w14:textId="77777777" w:rsidR="00F46BAD" w:rsidRDefault="00F46BAD" w:rsidP="00C33452">
      <w:pPr>
        <w:pStyle w:val="2f5"/>
      </w:pPr>
      <w:r>
        <w:t xml:space="preserve">        </w:t>
      </w:r>
      <w:proofErr w:type="gramStart"/>
      <w:r>
        <w:t>self.conv</w:t>
      </w:r>
      <w:proofErr w:type="gramEnd"/>
      <w:r>
        <w:t>1_2 = conv(8, 16, 3)</w:t>
      </w:r>
    </w:p>
    <w:p w14:paraId="645ED4EC" w14:textId="77777777" w:rsidR="00F46BAD" w:rsidRDefault="00F46BAD" w:rsidP="00C33452">
      <w:pPr>
        <w:pStyle w:val="2f5"/>
      </w:pPr>
      <w:r>
        <w:t xml:space="preserve">        self.bn2_2 = </w:t>
      </w:r>
      <w:proofErr w:type="gramStart"/>
      <w:r>
        <w:t>nn.BatchNorm</w:t>
      </w:r>
      <w:proofErr w:type="gramEnd"/>
      <w:r>
        <w:t>2d(</w:t>
      </w:r>
      <w:proofErr w:type="spellStart"/>
      <w:r>
        <w:t>num_features</w:t>
      </w:r>
      <w:proofErr w:type="spellEnd"/>
      <w:r>
        <w:t xml:space="preserve">=16)        </w:t>
      </w:r>
    </w:p>
    <w:p w14:paraId="251B5460" w14:textId="77777777" w:rsidR="00F46BAD" w:rsidRDefault="00F46BAD" w:rsidP="00C33452">
      <w:pPr>
        <w:pStyle w:val="2f5"/>
      </w:pPr>
      <w:r>
        <w:t xml:space="preserve">        </w:t>
      </w:r>
      <w:proofErr w:type="gramStart"/>
      <w:r>
        <w:t>self.conv</w:t>
      </w:r>
      <w:proofErr w:type="gramEnd"/>
      <w:r>
        <w:t>2_1 = conv(16, 32, 3)</w:t>
      </w:r>
    </w:p>
    <w:p w14:paraId="2480BD45" w14:textId="77777777" w:rsidR="00F46BAD" w:rsidRDefault="00F46BAD" w:rsidP="00C33452">
      <w:pPr>
        <w:pStyle w:val="2f5"/>
      </w:pPr>
      <w:r>
        <w:t xml:space="preserve">        self.bn2_3 = </w:t>
      </w:r>
      <w:proofErr w:type="gramStart"/>
      <w:r>
        <w:t>nn.BatchNorm</w:t>
      </w:r>
      <w:proofErr w:type="gramEnd"/>
      <w:r>
        <w:t>2d(</w:t>
      </w:r>
      <w:proofErr w:type="spellStart"/>
      <w:r>
        <w:t>num_features</w:t>
      </w:r>
      <w:proofErr w:type="spellEnd"/>
      <w:r>
        <w:t xml:space="preserve">=32)        </w:t>
      </w:r>
    </w:p>
    <w:p w14:paraId="79E9C419" w14:textId="77777777" w:rsidR="00F46BAD" w:rsidRDefault="00F46BAD" w:rsidP="00C33452">
      <w:pPr>
        <w:pStyle w:val="2f5"/>
      </w:pPr>
      <w:r>
        <w:t xml:space="preserve">        </w:t>
      </w:r>
      <w:proofErr w:type="gramStart"/>
      <w:r>
        <w:t>self.conv</w:t>
      </w:r>
      <w:proofErr w:type="gramEnd"/>
      <w:r>
        <w:t>2_2 = conv(32, 64, 3)</w:t>
      </w:r>
    </w:p>
    <w:p w14:paraId="1814F097" w14:textId="77777777" w:rsidR="00F46BAD" w:rsidRDefault="00F46BAD" w:rsidP="00C33452">
      <w:pPr>
        <w:pStyle w:val="2f5"/>
      </w:pPr>
      <w:r>
        <w:t xml:space="preserve">        self.bn2_4 = </w:t>
      </w:r>
      <w:proofErr w:type="gramStart"/>
      <w:r>
        <w:t>nn.BatchNorm</w:t>
      </w:r>
      <w:proofErr w:type="gramEnd"/>
      <w:r>
        <w:t>2d(</w:t>
      </w:r>
      <w:proofErr w:type="spellStart"/>
      <w:r>
        <w:t>num_features</w:t>
      </w:r>
      <w:proofErr w:type="spellEnd"/>
      <w:r>
        <w:t>=64)</w:t>
      </w:r>
    </w:p>
    <w:p w14:paraId="765E8DEB" w14:textId="77777777" w:rsidR="00F46BAD" w:rsidRDefault="00F46BAD" w:rsidP="00C33452">
      <w:pPr>
        <w:pStyle w:val="2f5"/>
      </w:pPr>
      <w:r>
        <w:t xml:space="preserve">        self.fc1 = </w:t>
      </w:r>
      <w:proofErr w:type="spellStart"/>
      <w:r>
        <w:t>fc_with_</w:t>
      </w:r>
      <w:proofErr w:type="gramStart"/>
      <w:r>
        <w:t>initialize</w:t>
      </w:r>
      <w:proofErr w:type="spellEnd"/>
      <w:r>
        <w:t>(</w:t>
      </w:r>
      <w:proofErr w:type="gramEnd"/>
      <w:r>
        <w:t>64*8*8, 120)</w:t>
      </w:r>
    </w:p>
    <w:p w14:paraId="24777200" w14:textId="77777777" w:rsidR="00F46BAD" w:rsidRDefault="00F46BAD" w:rsidP="00C33452">
      <w:pPr>
        <w:pStyle w:val="2f5"/>
      </w:pPr>
      <w:r>
        <w:t xml:space="preserve">        self.bn1_1 = </w:t>
      </w:r>
      <w:proofErr w:type="gramStart"/>
      <w:r>
        <w:t>nn.BatchNorm</w:t>
      </w:r>
      <w:proofErr w:type="gramEnd"/>
      <w:r>
        <w:t>1d(</w:t>
      </w:r>
      <w:proofErr w:type="spellStart"/>
      <w:r>
        <w:t>num_features</w:t>
      </w:r>
      <w:proofErr w:type="spellEnd"/>
      <w:r>
        <w:t>=120)</w:t>
      </w:r>
    </w:p>
    <w:p w14:paraId="155D26C5" w14:textId="77777777" w:rsidR="00F46BAD" w:rsidRDefault="00F46BAD" w:rsidP="00C33452">
      <w:pPr>
        <w:pStyle w:val="2f5"/>
      </w:pPr>
      <w:r>
        <w:t xml:space="preserve">        self.fc2 = </w:t>
      </w:r>
      <w:proofErr w:type="spellStart"/>
      <w:r>
        <w:t>fc_with_</w:t>
      </w:r>
      <w:proofErr w:type="gramStart"/>
      <w:r>
        <w:t>initialize</w:t>
      </w:r>
      <w:proofErr w:type="spellEnd"/>
      <w:r>
        <w:t>(</w:t>
      </w:r>
      <w:proofErr w:type="gramEnd"/>
      <w:r>
        <w:t>120, 84)</w:t>
      </w:r>
    </w:p>
    <w:p w14:paraId="31A512F5" w14:textId="77777777" w:rsidR="00F46BAD" w:rsidRDefault="00F46BAD" w:rsidP="00C33452">
      <w:pPr>
        <w:pStyle w:val="2f5"/>
      </w:pPr>
      <w:r>
        <w:t xml:space="preserve">        self.bn1_2 = </w:t>
      </w:r>
      <w:proofErr w:type="gramStart"/>
      <w:r>
        <w:t>nn.BatchNorm</w:t>
      </w:r>
      <w:proofErr w:type="gramEnd"/>
      <w:r>
        <w:t>1d(</w:t>
      </w:r>
      <w:proofErr w:type="spellStart"/>
      <w:r>
        <w:t>num_features</w:t>
      </w:r>
      <w:proofErr w:type="spellEnd"/>
      <w:r>
        <w:t>=84)</w:t>
      </w:r>
    </w:p>
    <w:p w14:paraId="24D50E1B" w14:textId="77777777" w:rsidR="00F46BAD" w:rsidRDefault="00F46BAD" w:rsidP="00C33452">
      <w:pPr>
        <w:pStyle w:val="2f5"/>
      </w:pPr>
      <w:r>
        <w:t xml:space="preserve">        self.fc3 = </w:t>
      </w:r>
      <w:proofErr w:type="spellStart"/>
      <w:r>
        <w:t>fc_with_</w:t>
      </w:r>
      <w:proofErr w:type="gramStart"/>
      <w:r>
        <w:t>initialize</w:t>
      </w:r>
      <w:proofErr w:type="spellEnd"/>
      <w:r>
        <w:t>(</w:t>
      </w:r>
      <w:proofErr w:type="gramEnd"/>
      <w:r>
        <w:t xml:space="preserve">84, </w:t>
      </w:r>
      <w:proofErr w:type="spellStart"/>
      <w:r>
        <w:t>self.num_class</w:t>
      </w:r>
      <w:proofErr w:type="spellEnd"/>
      <w:r>
        <w:t>)</w:t>
      </w:r>
    </w:p>
    <w:p w14:paraId="1C8AF821" w14:textId="77777777" w:rsidR="00F46BAD" w:rsidRDefault="00F46BAD" w:rsidP="00C33452">
      <w:pPr>
        <w:pStyle w:val="2f5"/>
      </w:pPr>
      <w:r>
        <w:lastRenderedPageBreak/>
        <w:t xml:space="preserve">        </w:t>
      </w:r>
      <w:proofErr w:type="spellStart"/>
      <w:proofErr w:type="gramStart"/>
      <w:r>
        <w:t>self.relu</w:t>
      </w:r>
      <w:proofErr w:type="spellEnd"/>
      <w:proofErr w:type="gramEnd"/>
      <w:r>
        <w:t xml:space="preserve"> = </w:t>
      </w:r>
      <w:proofErr w:type="spellStart"/>
      <w:r>
        <w:t>nn.ReLU</w:t>
      </w:r>
      <w:proofErr w:type="spellEnd"/>
      <w:r>
        <w:t xml:space="preserve">()      </w:t>
      </w:r>
    </w:p>
    <w:p w14:paraId="1A5DC70F" w14:textId="77777777" w:rsidR="00F46BAD" w:rsidRDefault="00F46BAD" w:rsidP="00C33452">
      <w:pPr>
        <w:pStyle w:val="2f5"/>
      </w:pPr>
      <w:r>
        <w:t xml:space="preserve">        self.max_pool2d = </w:t>
      </w:r>
      <w:proofErr w:type="gramStart"/>
      <w:r>
        <w:t>nn.MaxPool</w:t>
      </w:r>
      <w:proofErr w:type="gramEnd"/>
      <w:r>
        <w:t>2d(</w:t>
      </w:r>
      <w:proofErr w:type="spellStart"/>
      <w:r>
        <w:t>kernel_size</w:t>
      </w:r>
      <w:proofErr w:type="spellEnd"/>
      <w:r>
        <w:t>=2, stride=2)</w:t>
      </w:r>
    </w:p>
    <w:p w14:paraId="1AAA3F5A" w14:textId="77777777" w:rsidR="00F46BAD" w:rsidRDefault="00F46BAD" w:rsidP="00C33452">
      <w:pPr>
        <w:pStyle w:val="2f5"/>
      </w:pPr>
      <w:r>
        <w:t xml:space="preserve">        </w:t>
      </w:r>
      <w:proofErr w:type="spellStart"/>
      <w:proofErr w:type="gramStart"/>
      <w:r>
        <w:t>self.flatten</w:t>
      </w:r>
      <w:proofErr w:type="spellEnd"/>
      <w:proofErr w:type="gramEnd"/>
      <w:r>
        <w:t xml:space="preserve"> = </w:t>
      </w:r>
      <w:proofErr w:type="spellStart"/>
      <w:r>
        <w:t>nn.Flatten</w:t>
      </w:r>
      <w:proofErr w:type="spellEnd"/>
      <w:r>
        <w:t>()</w:t>
      </w:r>
    </w:p>
    <w:p w14:paraId="104D1C51" w14:textId="77777777" w:rsidR="00F46BAD" w:rsidRDefault="00F46BAD" w:rsidP="00C33452">
      <w:pPr>
        <w:pStyle w:val="2f5"/>
      </w:pPr>
      <w:r>
        <w:t xml:space="preserve">        </w:t>
      </w:r>
    </w:p>
    <w:p w14:paraId="794400E0" w14:textId="77777777" w:rsidR="00F46BAD" w:rsidRDefault="00F46BAD" w:rsidP="00C33452">
      <w:pPr>
        <w:pStyle w:val="2f5"/>
      </w:pPr>
      <w:r>
        <w:t xml:space="preserve">        </w:t>
      </w:r>
    </w:p>
    <w:p w14:paraId="40E28D15" w14:textId="77777777" w:rsidR="00F46BAD" w:rsidRDefault="00F46BAD" w:rsidP="00C33452">
      <w:pPr>
        <w:pStyle w:val="2f5"/>
      </w:pPr>
    </w:p>
    <w:p w14:paraId="4E4B3445" w14:textId="77777777" w:rsidR="00F46BAD" w:rsidRDefault="00F46BAD" w:rsidP="00C33452">
      <w:pPr>
        <w:pStyle w:val="2f5"/>
      </w:pPr>
      <w:r>
        <w:t xml:space="preserve">    def </w:t>
      </w:r>
      <w:proofErr w:type="gramStart"/>
      <w:r>
        <w:t>construct(</w:t>
      </w:r>
      <w:proofErr w:type="gramEnd"/>
      <w:r>
        <w:t>self, x):</w:t>
      </w:r>
    </w:p>
    <w:p w14:paraId="36212C82" w14:textId="77777777" w:rsidR="00F46BAD" w:rsidRDefault="00F46BAD" w:rsidP="00C33452">
      <w:pPr>
        <w:pStyle w:val="2f5"/>
      </w:pPr>
      <w:r>
        <w:t xml:space="preserve">        x = self.conv1_1(x)</w:t>
      </w:r>
    </w:p>
    <w:p w14:paraId="31B55137" w14:textId="77777777" w:rsidR="00F46BAD" w:rsidRDefault="00F46BAD" w:rsidP="00C33452">
      <w:pPr>
        <w:pStyle w:val="2f5"/>
      </w:pPr>
      <w:r>
        <w:t xml:space="preserve">        x = self.bn2_1(x)</w:t>
      </w:r>
    </w:p>
    <w:p w14:paraId="13F98A98" w14:textId="77777777" w:rsidR="00F46BAD" w:rsidRDefault="00F46BAD" w:rsidP="00C33452">
      <w:pPr>
        <w:pStyle w:val="2f5"/>
      </w:pPr>
      <w:r>
        <w:t xml:space="preserve">        x = </w:t>
      </w:r>
      <w:proofErr w:type="spellStart"/>
      <w:r>
        <w:t>self.relu</w:t>
      </w:r>
      <w:proofErr w:type="spellEnd"/>
      <w:r>
        <w:t>(x)</w:t>
      </w:r>
    </w:p>
    <w:p w14:paraId="67469400" w14:textId="77777777" w:rsidR="00F46BAD" w:rsidRDefault="00F46BAD" w:rsidP="00C33452">
      <w:pPr>
        <w:pStyle w:val="2f5"/>
      </w:pPr>
      <w:r>
        <w:t xml:space="preserve">        x = self.conv1_2(x)</w:t>
      </w:r>
    </w:p>
    <w:p w14:paraId="19A8B957" w14:textId="77777777" w:rsidR="00F46BAD" w:rsidRDefault="00F46BAD" w:rsidP="00C33452">
      <w:pPr>
        <w:pStyle w:val="2f5"/>
      </w:pPr>
      <w:r>
        <w:t xml:space="preserve">        x = self.bn2_2(x)</w:t>
      </w:r>
    </w:p>
    <w:p w14:paraId="78DB0350" w14:textId="77777777" w:rsidR="00F46BAD" w:rsidRDefault="00F46BAD" w:rsidP="00C33452">
      <w:pPr>
        <w:pStyle w:val="2f5"/>
      </w:pPr>
      <w:r>
        <w:t xml:space="preserve">        x = </w:t>
      </w:r>
      <w:proofErr w:type="spellStart"/>
      <w:r>
        <w:t>self.relu</w:t>
      </w:r>
      <w:proofErr w:type="spellEnd"/>
      <w:r>
        <w:t>(x)</w:t>
      </w:r>
    </w:p>
    <w:p w14:paraId="051B038F" w14:textId="77777777" w:rsidR="00F46BAD" w:rsidRDefault="00F46BAD" w:rsidP="00C33452">
      <w:pPr>
        <w:pStyle w:val="2f5"/>
      </w:pPr>
      <w:r>
        <w:t xml:space="preserve">        x = self.max_pool2d(x)</w:t>
      </w:r>
    </w:p>
    <w:p w14:paraId="78644336" w14:textId="77777777" w:rsidR="00F46BAD" w:rsidRDefault="00F46BAD" w:rsidP="00C33452">
      <w:pPr>
        <w:pStyle w:val="2f5"/>
      </w:pPr>
      <w:r>
        <w:t xml:space="preserve">        x = self.conv2_1(x)</w:t>
      </w:r>
    </w:p>
    <w:p w14:paraId="39736CA6" w14:textId="77777777" w:rsidR="00F46BAD" w:rsidRDefault="00F46BAD" w:rsidP="00C33452">
      <w:pPr>
        <w:pStyle w:val="2f5"/>
      </w:pPr>
      <w:r>
        <w:t xml:space="preserve">        x = self.bn2_3(x)</w:t>
      </w:r>
    </w:p>
    <w:p w14:paraId="1C1BE3DD" w14:textId="77777777" w:rsidR="00F46BAD" w:rsidRDefault="00F46BAD" w:rsidP="00C33452">
      <w:pPr>
        <w:pStyle w:val="2f5"/>
      </w:pPr>
      <w:r>
        <w:t xml:space="preserve">        x = </w:t>
      </w:r>
      <w:proofErr w:type="spellStart"/>
      <w:r>
        <w:t>self.relu</w:t>
      </w:r>
      <w:proofErr w:type="spellEnd"/>
      <w:r>
        <w:t>(x)</w:t>
      </w:r>
    </w:p>
    <w:p w14:paraId="75015AAA" w14:textId="77777777" w:rsidR="00F46BAD" w:rsidRDefault="00F46BAD" w:rsidP="00C33452">
      <w:pPr>
        <w:pStyle w:val="2f5"/>
      </w:pPr>
      <w:r>
        <w:t xml:space="preserve">        x = self.conv2_2(x)</w:t>
      </w:r>
    </w:p>
    <w:p w14:paraId="5000339A" w14:textId="77777777" w:rsidR="00F46BAD" w:rsidRDefault="00F46BAD" w:rsidP="00C33452">
      <w:pPr>
        <w:pStyle w:val="2f5"/>
      </w:pPr>
      <w:r>
        <w:t xml:space="preserve">        x = self.bn2_4(x)</w:t>
      </w:r>
    </w:p>
    <w:p w14:paraId="32C880ED" w14:textId="77777777" w:rsidR="00F46BAD" w:rsidRDefault="00F46BAD" w:rsidP="00C33452">
      <w:pPr>
        <w:pStyle w:val="2f5"/>
      </w:pPr>
      <w:r>
        <w:t xml:space="preserve">        x = </w:t>
      </w:r>
      <w:proofErr w:type="spellStart"/>
      <w:r>
        <w:t>self.relu</w:t>
      </w:r>
      <w:proofErr w:type="spellEnd"/>
      <w:r>
        <w:t>(x)</w:t>
      </w:r>
    </w:p>
    <w:p w14:paraId="5106BFBD" w14:textId="77777777" w:rsidR="00F46BAD" w:rsidRDefault="00F46BAD" w:rsidP="00C33452">
      <w:pPr>
        <w:pStyle w:val="2f5"/>
      </w:pPr>
      <w:r>
        <w:t xml:space="preserve">        x = self.max_pool2d(x)        </w:t>
      </w:r>
    </w:p>
    <w:p w14:paraId="0AF6A5FB" w14:textId="77777777" w:rsidR="00F46BAD" w:rsidRDefault="00F46BAD" w:rsidP="00C33452">
      <w:pPr>
        <w:pStyle w:val="2f5"/>
      </w:pPr>
      <w:r>
        <w:t xml:space="preserve">        x = </w:t>
      </w:r>
      <w:proofErr w:type="spellStart"/>
      <w:r>
        <w:t>self.flatten</w:t>
      </w:r>
      <w:proofErr w:type="spellEnd"/>
      <w:r>
        <w:t>(x)</w:t>
      </w:r>
    </w:p>
    <w:p w14:paraId="334A4C60" w14:textId="77777777" w:rsidR="00F46BAD" w:rsidRDefault="00F46BAD" w:rsidP="00C33452">
      <w:pPr>
        <w:pStyle w:val="2f5"/>
      </w:pPr>
      <w:r>
        <w:t xml:space="preserve">        x = self.fc1(x)</w:t>
      </w:r>
    </w:p>
    <w:p w14:paraId="4460CF93" w14:textId="77777777" w:rsidR="00F46BAD" w:rsidRDefault="00F46BAD" w:rsidP="00C33452">
      <w:pPr>
        <w:pStyle w:val="2f5"/>
      </w:pPr>
      <w:r>
        <w:t xml:space="preserve">        x = self.bn1_1(x)</w:t>
      </w:r>
    </w:p>
    <w:p w14:paraId="510805EE" w14:textId="77777777" w:rsidR="00F46BAD" w:rsidRDefault="00F46BAD" w:rsidP="00C33452">
      <w:pPr>
        <w:pStyle w:val="2f5"/>
      </w:pPr>
      <w:r>
        <w:t xml:space="preserve">        x = </w:t>
      </w:r>
      <w:proofErr w:type="spellStart"/>
      <w:r>
        <w:t>self.relu</w:t>
      </w:r>
      <w:proofErr w:type="spellEnd"/>
      <w:r>
        <w:t>(x)</w:t>
      </w:r>
    </w:p>
    <w:p w14:paraId="3BD858E6" w14:textId="77777777" w:rsidR="00F46BAD" w:rsidRDefault="00F46BAD" w:rsidP="00C33452">
      <w:pPr>
        <w:pStyle w:val="2f5"/>
      </w:pPr>
      <w:r>
        <w:t xml:space="preserve">        x = self.fc2(x)</w:t>
      </w:r>
    </w:p>
    <w:p w14:paraId="75D7366F" w14:textId="77777777" w:rsidR="00F46BAD" w:rsidRDefault="00F46BAD" w:rsidP="00C33452">
      <w:pPr>
        <w:pStyle w:val="2f5"/>
      </w:pPr>
      <w:r>
        <w:t xml:space="preserve">        x = self.bn1_2(x)</w:t>
      </w:r>
    </w:p>
    <w:p w14:paraId="5C503A15" w14:textId="77777777" w:rsidR="00F46BAD" w:rsidRDefault="00F46BAD" w:rsidP="00C33452">
      <w:pPr>
        <w:pStyle w:val="2f5"/>
      </w:pPr>
      <w:r>
        <w:t xml:space="preserve">        x = </w:t>
      </w:r>
      <w:proofErr w:type="spellStart"/>
      <w:r>
        <w:t>self.relu</w:t>
      </w:r>
      <w:proofErr w:type="spellEnd"/>
      <w:r>
        <w:t>(x)</w:t>
      </w:r>
    </w:p>
    <w:p w14:paraId="0CD117EA" w14:textId="77777777" w:rsidR="00F46BAD" w:rsidRDefault="00F46BAD" w:rsidP="00C33452">
      <w:pPr>
        <w:pStyle w:val="2f5"/>
      </w:pPr>
      <w:r>
        <w:t xml:space="preserve">        x = self.fc3(x)</w:t>
      </w:r>
    </w:p>
    <w:p w14:paraId="5649BAA0" w14:textId="4C8F2F25" w:rsidR="00970FB9" w:rsidRPr="00EC2972" w:rsidRDefault="00F46BAD" w:rsidP="00C33452">
      <w:pPr>
        <w:pStyle w:val="2f5"/>
      </w:pPr>
      <w:r>
        <w:t xml:space="preserve">        return x</w:t>
      </w:r>
    </w:p>
    <w:p w14:paraId="65897C84" w14:textId="77777777" w:rsidR="00970FB9" w:rsidRPr="00EC2972" w:rsidRDefault="00970FB9" w:rsidP="00512070">
      <w:pPr>
        <w:pStyle w:val="4"/>
      </w:pPr>
      <w:bookmarkStart w:id="99" w:name="header-n196"/>
      <w:bookmarkEnd w:id="97"/>
      <w:bookmarkEnd w:id="98"/>
      <w:r w:rsidRPr="00EC2972">
        <w:t>用新网络进行训练</w:t>
      </w:r>
      <w:bookmarkEnd w:id="99"/>
    </w:p>
    <w:p w14:paraId="667ABF79" w14:textId="214821DC" w:rsidR="00970FB9" w:rsidRPr="00EC2972" w:rsidRDefault="00970FB9" w:rsidP="00A4760B">
      <w:pPr>
        <w:pStyle w:val="1e"/>
      </w:pPr>
      <w:r w:rsidRPr="00EC2972">
        <w:t>其余损失函数与优化器等保持不变，以及模型训练的参数保持不变，仅仅将</w:t>
      </w:r>
      <w:r w:rsidRPr="00EC2972">
        <w:t xml:space="preserve"> </w:t>
      </w:r>
      <w:proofErr w:type="spellStart"/>
      <w:r w:rsidRPr="00EC2972">
        <w:t>ModelCheckpoint</w:t>
      </w:r>
      <w:proofErr w:type="spellEnd"/>
      <w:r w:rsidRPr="00EC2972">
        <w:t>中保存模型的前缀</w:t>
      </w:r>
      <w:r w:rsidRPr="00EC2972">
        <w:t>prefix</w:t>
      </w:r>
      <w:r w:rsidRPr="00EC2972">
        <w:t>改为</w:t>
      </w:r>
      <w:r w:rsidRPr="00EC2972">
        <w:t>"checkpoint_lenet_</w:t>
      </w:r>
      <w:r w:rsidR="000F5527">
        <w:t>2_</w:t>
      </w:r>
      <w:r w:rsidRPr="00EC2972">
        <w:t>verified"</w:t>
      </w:r>
      <w:r w:rsidRPr="00EC2972">
        <w:rPr>
          <w:rFonts w:hint="eastAsia"/>
        </w:rPr>
        <w:t>。</w:t>
      </w:r>
    </w:p>
    <w:p w14:paraId="37061CB5" w14:textId="1FC917F3" w:rsidR="000F5527" w:rsidRDefault="000D4B75" w:rsidP="00C33452">
      <w:pPr>
        <w:pStyle w:val="2f5"/>
      </w:pPr>
      <w:bookmarkStart w:id="100" w:name="OLE_LINK27"/>
      <w:bookmarkStart w:id="101" w:name="OLE_LINK28"/>
      <w:proofErr w:type="spellStart"/>
      <w:r>
        <w:t>d</w:t>
      </w:r>
      <w:r w:rsidR="000F5527">
        <w:t>ata_path</w:t>
      </w:r>
      <w:proofErr w:type="spellEnd"/>
      <w:r w:rsidR="000F5527">
        <w:t xml:space="preserve"> = </w:t>
      </w:r>
      <w:proofErr w:type="spellStart"/>
      <w:proofErr w:type="gramStart"/>
      <w:r w:rsidR="000F5527">
        <w:t>os.path</w:t>
      </w:r>
      <w:proofErr w:type="gramEnd"/>
      <w:r w:rsidR="000F5527">
        <w:t>.join</w:t>
      </w:r>
      <w:proofErr w:type="spellEnd"/>
      <w:r w:rsidR="000F5527">
        <w:t>(</w:t>
      </w:r>
      <w:proofErr w:type="spellStart"/>
      <w:r w:rsidR="000F5527">
        <w:t>current_path</w:t>
      </w:r>
      <w:proofErr w:type="spellEnd"/>
      <w:r w:rsidR="000F5527">
        <w:t>, 'data/10-batches-bin')</w:t>
      </w:r>
    </w:p>
    <w:p w14:paraId="00881856" w14:textId="77777777" w:rsidR="000F5527" w:rsidRDefault="000F5527" w:rsidP="00C33452">
      <w:pPr>
        <w:pStyle w:val="2f5"/>
      </w:pPr>
      <w:proofErr w:type="spellStart"/>
      <w:r>
        <w:t>batch_size</w:t>
      </w:r>
      <w:proofErr w:type="spellEnd"/>
      <w:r>
        <w:t>=32</w:t>
      </w:r>
    </w:p>
    <w:p w14:paraId="001A40C9" w14:textId="77777777" w:rsidR="000F5527" w:rsidRDefault="000F5527" w:rsidP="00C33452">
      <w:pPr>
        <w:pStyle w:val="2f5"/>
      </w:pPr>
      <w:r>
        <w:t>status="train"</w:t>
      </w:r>
    </w:p>
    <w:p w14:paraId="0A341293" w14:textId="77777777" w:rsidR="000F5527" w:rsidRDefault="000F5527" w:rsidP="00C33452">
      <w:pPr>
        <w:pStyle w:val="2f5"/>
      </w:pPr>
    </w:p>
    <w:p w14:paraId="0AB94F2F" w14:textId="77777777" w:rsidR="000F5527" w:rsidRDefault="000F5527" w:rsidP="00C33452">
      <w:pPr>
        <w:pStyle w:val="2f5"/>
      </w:pPr>
      <w:r>
        <w:t xml:space="preserve"># </w:t>
      </w:r>
      <w:proofErr w:type="spellStart"/>
      <w:r>
        <w:t>生成训练数据集</w:t>
      </w:r>
      <w:proofErr w:type="spellEnd"/>
    </w:p>
    <w:p w14:paraId="021F6784" w14:textId="77777777" w:rsidR="000F5527" w:rsidRDefault="000F5527" w:rsidP="00C33452">
      <w:pPr>
        <w:pStyle w:val="2f5"/>
      </w:pPr>
      <w:proofErr w:type="spellStart"/>
      <w:r>
        <w:t>cifar_ds</w:t>
      </w:r>
      <w:proofErr w:type="spellEnd"/>
      <w:r>
        <w:t xml:space="preserve"> = </w:t>
      </w:r>
      <w:proofErr w:type="spellStart"/>
      <w:r>
        <w:t>get_data</w:t>
      </w:r>
      <w:proofErr w:type="spellEnd"/>
      <w:r>
        <w:t>(</w:t>
      </w:r>
      <w:proofErr w:type="spellStart"/>
      <w:r>
        <w:t>data_path</w:t>
      </w:r>
      <w:proofErr w:type="spellEnd"/>
      <w:r>
        <w:t>)</w:t>
      </w:r>
    </w:p>
    <w:p w14:paraId="09D2D13A" w14:textId="77777777" w:rsidR="000F5527" w:rsidRDefault="000F5527" w:rsidP="00C33452">
      <w:pPr>
        <w:pStyle w:val="2f5"/>
      </w:pPr>
      <w:proofErr w:type="spellStart"/>
      <w:r>
        <w:t>ds_train</w:t>
      </w:r>
      <w:proofErr w:type="spellEnd"/>
      <w:r>
        <w:t xml:space="preserve"> = </w:t>
      </w:r>
      <w:proofErr w:type="spellStart"/>
      <w:r>
        <w:t>process_</w:t>
      </w:r>
      <w:proofErr w:type="gramStart"/>
      <w:r>
        <w:t>dataset</w:t>
      </w:r>
      <w:proofErr w:type="spellEnd"/>
      <w:r>
        <w:t>(</w:t>
      </w:r>
      <w:proofErr w:type="spellStart"/>
      <w:proofErr w:type="gramEnd"/>
      <w:r>
        <w:t>cifar_ds,batch_size</w:t>
      </w:r>
      <w:proofErr w:type="spellEnd"/>
      <w:r>
        <w:t xml:space="preserve"> =</w:t>
      </w:r>
      <w:proofErr w:type="spellStart"/>
      <w:r>
        <w:t>batch_size</w:t>
      </w:r>
      <w:proofErr w:type="spellEnd"/>
      <w:r>
        <w:t>, status=status)</w:t>
      </w:r>
    </w:p>
    <w:p w14:paraId="77B1603B" w14:textId="77777777" w:rsidR="000F5527" w:rsidRDefault="000F5527" w:rsidP="00C33452">
      <w:pPr>
        <w:pStyle w:val="2f5"/>
      </w:pPr>
      <w:r>
        <w:t>network = LeNet5_2(10)</w:t>
      </w:r>
    </w:p>
    <w:p w14:paraId="6AC5B72D" w14:textId="77777777" w:rsidR="000F5527" w:rsidRDefault="000F5527" w:rsidP="00C33452">
      <w:pPr>
        <w:pStyle w:val="2f5"/>
      </w:pPr>
      <w:r>
        <w:t>#network = resnet50(10)</w:t>
      </w:r>
    </w:p>
    <w:p w14:paraId="3E111EBA" w14:textId="77777777" w:rsidR="000F5527" w:rsidRDefault="000F5527" w:rsidP="00C33452">
      <w:pPr>
        <w:pStyle w:val="2f5"/>
      </w:pPr>
      <w:r>
        <w:t xml:space="preserve"># </w:t>
      </w:r>
      <w:proofErr w:type="spellStart"/>
      <w:r>
        <w:t>返回当前设备</w:t>
      </w:r>
      <w:proofErr w:type="spellEnd"/>
    </w:p>
    <w:p w14:paraId="31D49645" w14:textId="77777777" w:rsidR="000F5527" w:rsidRDefault="000F5527" w:rsidP="00C33452">
      <w:pPr>
        <w:pStyle w:val="2f5"/>
      </w:pPr>
      <w:proofErr w:type="spellStart"/>
      <w:r>
        <w:t>device_target</w:t>
      </w:r>
      <w:proofErr w:type="spellEnd"/>
      <w:r>
        <w:t xml:space="preserve"> = </w:t>
      </w:r>
      <w:proofErr w:type="spellStart"/>
      <w:r>
        <w:t>mindspore.context.get_context</w:t>
      </w:r>
      <w:proofErr w:type="spellEnd"/>
      <w:r>
        <w:t>('</w:t>
      </w:r>
      <w:proofErr w:type="spellStart"/>
      <w:r>
        <w:t>device_target</w:t>
      </w:r>
      <w:proofErr w:type="spellEnd"/>
      <w:r>
        <w:t>')</w:t>
      </w:r>
    </w:p>
    <w:p w14:paraId="4395A098" w14:textId="77777777" w:rsidR="000F5527" w:rsidRDefault="000F5527" w:rsidP="00C33452">
      <w:pPr>
        <w:pStyle w:val="2f5"/>
        <w:rPr>
          <w:lang w:eastAsia="zh-CN"/>
        </w:rPr>
      </w:pPr>
      <w:r>
        <w:rPr>
          <w:lang w:eastAsia="zh-CN"/>
        </w:rPr>
        <w:lastRenderedPageBreak/>
        <w:t xml:space="preserve"># </w:t>
      </w:r>
      <w:r>
        <w:rPr>
          <w:lang w:eastAsia="zh-CN"/>
        </w:rPr>
        <w:t>确定图模型是否下沉到芯片上</w:t>
      </w:r>
    </w:p>
    <w:p w14:paraId="5E3EC4A7" w14:textId="77777777" w:rsidR="000F5527" w:rsidRDefault="000F5527" w:rsidP="00C33452">
      <w:pPr>
        <w:pStyle w:val="2f5"/>
      </w:pPr>
      <w:proofErr w:type="spellStart"/>
      <w:r>
        <w:t>dataset_sink_mode</w:t>
      </w:r>
      <w:proofErr w:type="spellEnd"/>
      <w:r>
        <w:t xml:space="preserve"> = True if </w:t>
      </w:r>
      <w:proofErr w:type="spellStart"/>
      <w:r>
        <w:t>device_target</w:t>
      </w:r>
      <w:proofErr w:type="spellEnd"/>
      <w:r>
        <w:t xml:space="preserve"> in ['</w:t>
      </w:r>
      <w:proofErr w:type="spellStart"/>
      <w:r>
        <w:t>Ascend','GPU</w:t>
      </w:r>
      <w:proofErr w:type="spellEnd"/>
      <w:r>
        <w:t>'] else False</w:t>
      </w:r>
    </w:p>
    <w:p w14:paraId="290B27EA" w14:textId="77777777" w:rsidR="000F5527" w:rsidRDefault="000F5527" w:rsidP="00C33452">
      <w:pPr>
        <w:pStyle w:val="2f5"/>
        <w:rPr>
          <w:lang w:eastAsia="zh-CN"/>
        </w:rPr>
      </w:pPr>
      <w:r>
        <w:rPr>
          <w:lang w:eastAsia="zh-CN"/>
        </w:rPr>
        <w:t xml:space="preserve"># </w:t>
      </w:r>
      <w:r>
        <w:rPr>
          <w:lang w:eastAsia="zh-CN"/>
        </w:rPr>
        <w:t>设置模型的设备与图的模式</w:t>
      </w:r>
    </w:p>
    <w:p w14:paraId="2C070F68" w14:textId="77777777" w:rsidR="000F5527" w:rsidRDefault="000F5527" w:rsidP="00C33452">
      <w:pPr>
        <w:pStyle w:val="2f5"/>
      </w:pPr>
      <w:proofErr w:type="spellStart"/>
      <w:r>
        <w:t>context.set_</w:t>
      </w:r>
      <w:proofErr w:type="gramStart"/>
      <w:r>
        <w:t>context</w:t>
      </w:r>
      <w:proofErr w:type="spellEnd"/>
      <w:r>
        <w:t>(</w:t>
      </w:r>
      <w:proofErr w:type="gramEnd"/>
      <w:r>
        <w:t>mode=</w:t>
      </w:r>
      <w:proofErr w:type="spellStart"/>
      <w:r>
        <w:t>context.GRAPH_MODE</w:t>
      </w:r>
      <w:proofErr w:type="spellEnd"/>
      <w:r>
        <w:t xml:space="preserve">, </w:t>
      </w:r>
      <w:proofErr w:type="spellStart"/>
      <w:r>
        <w:t>device_target</w:t>
      </w:r>
      <w:proofErr w:type="spellEnd"/>
      <w:r>
        <w:t>=</w:t>
      </w:r>
      <w:proofErr w:type="spellStart"/>
      <w:r>
        <w:t>device_target</w:t>
      </w:r>
      <w:proofErr w:type="spellEnd"/>
      <w:r>
        <w:t>)</w:t>
      </w:r>
    </w:p>
    <w:p w14:paraId="25E6C2A1" w14:textId="77777777" w:rsidR="000F5527" w:rsidRDefault="000F5527" w:rsidP="00C33452">
      <w:pPr>
        <w:pStyle w:val="2f5"/>
        <w:rPr>
          <w:lang w:eastAsia="zh-CN"/>
        </w:rPr>
      </w:pPr>
      <w:r>
        <w:rPr>
          <w:lang w:eastAsia="zh-CN"/>
        </w:rPr>
        <w:t xml:space="preserve"># </w:t>
      </w:r>
      <w:r>
        <w:rPr>
          <w:lang w:eastAsia="zh-CN"/>
        </w:rPr>
        <w:t>使用交叉熵函数作为损失函数</w:t>
      </w:r>
    </w:p>
    <w:p w14:paraId="20C556A8" w14:textId="77777777" w:rsidR="000F5527" w:rsidRDefault="000F5527" w:rsidP="00C33452">
      <w:pPr>
        <w:pStyle w:val="2f5"/>
      </w:pPr>
      <w:proofErr w:type="spellStart"/>
      <w:r>
        <w:t>net_loss</w:t>
      </w:r>
      <w:proofErr w:type="spellEnd"/>
      <w:r>
        <w:t xml:space="preserve"> = </w:t>
      </w:r>
      <w:proofErr w:type="spellStart"/>
      <w:proofErr w:type="gramStart"/>
      <w:r>
        <w:t>nn.SoftmaxCrossEntropyWithLogits</w:t>
      </w:r>
      <w:proofErr w:type="spellEnd"/>
      <w:proofErr w:type="gramEnd"/>
      <w:r>
        <w:t>(sparse=True, reduction="mean")</w:t>
      </w:r>
    </w:p>
    <w:p w14:paraId="4D9A3F66" w14:textId="77777777" w:rsidR="000F5527" w:rsidRDefault="000F5527" w:rsidP="00C33452">
      <w:pPr>
        <w:pStyle w:val="2f5"/>
      </w:pPr>
      <w:r>
        <w:t xml:space="preserve"># </w:t>
      </w:r>
      <w:proofErr w:type="spellStart"/>
      <w:r>
        <w:t>优化器为</w:t>
      </w:r>
      <w:r>
        <w:t>momentum</w:t>
      </w:r>
      <w:proofErr w:type="spellEnd"/>
    </w:p>
    <w:p w14:paraId="317F1A20" w14:textId="77777777" w:rsidR="000F5527" w:rsidRDefault="000F5527" w:rsidP="00C33452">
      <w:pPr>
        <w:pStyle w:val="2f5"/>
      </w:pPr>
      <w:r>
        <w:t xml:space="preserve">#net_opt = </w:t>
      </w:r>
      <w:proofErr w:type="spellStart"/>
      <w:proofErr w:type="gramStart"/>
      <w:r>
        <w:t>nn.Momentum</w:t>
      </w:r>
      <w:proofErr w:type="spellEnd"/>
      <w:proofErr w:type="gramEnd"/>
      <w:r>
        <w:t>(params=</w:t>
      </w:r>
      <w:proofErr w:type="spellStart"/>
      <w:r>
        <w:t>network.trainable_params</w:t>
      </w:r>
      <w:proofErr w:type="spellEnd"/>
      <w:r>
        <w:t xml:space="preserve">(), </w:t>
      </w:r>
      <w:proofErr w:type="spellStart"/>
      <w:r>
        <w:t>learning_rate</w:t>
      </w:r>
      <w:proofErr w:type="spellEnd"/>
      <w:r>
        <w:t>=0.01, momentum=0.9)</w:t>
      </w:r>
    </w:p>
    <w:p w14:paraId="741A10F1" w14:textId="77777777" w:rsidR="000F5527" w:rsidRDefault="000F5527" w:rsidP="00C33452">
      <w:pPr>
        <w:pStyle w:val="2f5"/>
      </w:pPr>
      <w:proofErr w:type="spellStart"/>
      <w:r>
        <w:t>net_opt</w:t>
      </w:r>
      <w:proofErr w:type="spellEnd"/>
      <w:r>
        <w:t xml:space="preserve"> = </w:t>
      </w:r>
      <w:proofErr w:type="spellStart"/>
      <w:proofErr w:type="gramStart"/>
      <w:r>
        <w:t>nn.Adam</w:t>
      </w:r>
      <w:proofErr w:type="spellEnd"/>
      <w:proofErr w:type="gramEnd"/>
      <w:r>
        <w:t>(params=</w:t>
      </w:r>
      <w:proofErr w:type="spellStart"/>
      <w:r>
        <w:t>network.trainable_params</w:t>
      </w:r>
      <w:proofErr w:type="spellEnd"/>
      <w:r>
        <w:t xml:space="preserve">(), </w:t>
      </w:r>
      <w:proofErr w:type="spellStart"/>
      <w:r>
        <w:t>learning_rate</w:t>
      </w:r>
      <w:proofErr w:type="spellEnd"/>
      <w:r>
        <w:t>=0.001)</w:t>
      </w:r>
    </w:p>
    <w:p w14:paraId="2708ED28" w14:textId="77777777" w:rsidR="000F5527" w:rsidRDefault="000F5527" w:rsidP="00C33452">
      <w:pPr>
        <w:pStyle w:val="2f5"/>
        <w:rPr>
          <w:lang w:eastAsia="zh-CN"/>
        </w:rPr>
      </w:pPr>
      <w:r>
        <w:rPr>
          <w:lang w:eastAsia="zh-CN"/>
        </w:rPr>
        <w:t xml:space="preserve"># </w:t>
      </w:r>
      <w:r>
        <w:rPr>
          <w:lang w:eastAsia="zh-CN"/>
        </w:rPr>
        <w:t>时间监控，反馈每个</w:t>
      </w:r>
      <w:r>
        <w:rPr>
          <w:lang w:eastAsia="zh-CN"/>
        </w:rPr>
        <w:t>epoch</w:t>
      </w:r>
      <w:r>
        <w:rPr>
          <w:lang w:eastAsia="zh-CN"/>
        </w:rPr>
        <w:t>的运行时间</w:t>
      </w:r>
    </w:p>
    <w:p w14:paraId="1C7ED7E6" w14:textId="77777777" w:rsidR="000F5527" w:rsidRDefault="000F5527" w:rsidP="00C33452">
      <w:pPr>
        <w:pStyle w:val="2f5"/>
      </w:pPr>
      <w:proofErr w:type="spellStart"/>
      <w:r>
        <w:t>time_cb</w:t>
      </w:r>
      <w:proofErr w:type="spellEnd"/>
      <w:r>
        <w:t xml:space="preserve"> = </w:t>
      </w:r>
      <w:proofErr w:type="spellStart"/>
      <w:r>
        <w:t>TimeMonitor</w:t>
      </w:r>
      <w:proofErr w:type="spellEnd"/>
      <w:r>
        <w:t>(</w:t>
      </w:r>
      <w:proofErr w:type="spellStart"/>
      <w:r>
        <w:t>data_size</w:t>
      </w:r>
      <w:proofErr w:type="spellEnd"/>
      <w:r>
        <w:t>=</w:t>
      </w:r>
      <w:proofErr w:type="spellStart"/>
      <w:r>
        <w:t>ds_train.get_dataset_</w:t>
      </w:r>
      <w:proofErr w:type="gramStart"/>
      <w:r>
        <w:t>size</w:t>
      </w:r>
      <w:proofErr w:type="spellEnd"/>
      <w:r>
        <w:t>(</w:t>
      </w:r>
      <w:proofErr w:type="gramEnd"/>
      <w:r>
        <w:t>))</w:t>
      </w:r>
    </w:p>
    <w:p w14:paraId="492D4727" w14:textId="77777777" w:rsidR="000F5527" w:rsidRDefault="000F5527" w:rsidP="00C33452">
      <w:pPr>
        <w:pStyle w:val="2f5"/>
      </w:pPr>
      <w:r>
        <w:t xml:space="preserve"># </w:t>
      </w:r>
      <w:proofErr w:type="spellStart"/>
      <w:r>
        <w:t>设置</w:t>
      </w:r>
      <w:r>
        <w:t>callback</w:t>
      </w:r>
      <w:r>
        <w:t>函数</w:t>
      </w:r>
      <w:proofErr w:type="spellEnd"/>
      <w:r>
        <w:t>。</w:t>
      </w:r>
    </w:p>
    <w:p w14:paraId="690F90A3" w14:textId="77777777" w:rsidR="000F5527" w:rsidRDefault="000F5527" w:rsidP="00C33452">
      <w:pPr>
        <w:pStyle w:val="2f5"/>
      </w:pPr>
      <w:proofErr w:type="spellStart"/>
      <w:r>
        <w:t>config_ck</w:t>
      </w:r>
      <w:proofErr w:type="spellEnd"/>
      <w:r>
        <w:t xml:space="preserve"> = </w:t>
      </w:r>
      <w:proofErr w:type="spellStart"/>
      <w:proofErr w:type="gramStart"/>
      <w:r>
        <w:t>CheckpointConfig</w:t>
      </w:r>
      <w:proofErr w:type="spellEnd"/>
      <w:r>
        <w:t>(</w:t>
      </w:r>
      <w:proofErr w:type="spellStart"/>
      <w:proofErr w:type="gramEnd"/>
      <w:r>
        <w:t>save_checkpoint_steps</w:t>
      </w:r>
      <w:proofErr w:type="spellEnd"/>
      <w:r>
        <w:t>=1562,</w:t>
      </w:r>
    </w:p>
    <w:p w14:paraId="152CA585" w14:textId="77777777" w:rsidR="000F5527" w:rsidRDefault="000F5527" w:rsidP="00C33452">
      <w:pPr>
        <w:pStyle w:val="2f5"/>
      </w:pPr>
      <w:r>
        <w:t xml:space="preserve">                             </w:t>
      </w:r>
      <w:proofErr w:type="spellStart"/>
      <w:r>
        <w:t>keep_checkpoint_max</w:t>
      </w:r>
      <w:proofErr w:type="spellEnd"/>
      <w:r>
        <w:t>=10)</w:t>
      </w:r>
    </w:p>
    <w:p w14:paraId="6CD68CCC" w14:textId="77777777" w:rsidR="000F5527" w:rsidRDefault="000F5527" w:rsidP="00C33452">
      <w:pPr>
        <w:pStyle w:val="2f5"/>
      </w:pPr>
      <w:proofErr w:type="spellStart"/>
      <w:r>
        <w:t>ckpoint_cb</w:t>
      </w:r>
      <w:proofErr w:type="spellEnd"/>
      <w:r>
        <w:t xml:space="preserve"> = </w:t>
      </w:r>
      <w:proofErr w:type="gramStart"/>
      <w:r>
        <w:t>ModelCheckpoint(</w:t>
      </w:r>
      <w:proofErr w:type="gramEnd"/>
      <w:r>
        <w:t>prefix="checkpoint_lenet_2_verified",directory='./results', config=</w:t>
      </w:r>
      <w:proofErr w:type="spellStart"/>
      <w:r>
        <w:t>config_ck</w:t>
      </w:r>
      <w:proofErr w:type="spellEnd"/>
      <w:r>
        <w:t>)</w:t>
      </w:r>
    </w:p>
    <w:p w14:paraId="7DE451C3" w14:textId="77777777" w:rsidR="000F5527" w:rsidRDefault="000F5527" w:rsidP="00C33452">
      <w:pPr>
        <w:pStyle w:val="2f5"/>
      </w:pPr>
      <w:r>
        <w:t xml:space="preserve"># </w:t>
      </w:r>
      <w:proofErr w:type="spellStart"/>
      <w:r>
        <w:t>建立可训练模型</w:t>
      </w:r>
      <w:proofErr w:type="spellEnd"/>
    </w:p>
    <w:p w14:paraId="3B219628" w14:textId="77777777" w:rsidR="000F5527" w:rsidRDefault="000F5527" w:rsidP="00C33452">
      <w:pPr>
        <w:pStyle w:val="2f5"/>
      </w:pPr>
      <w:r>
        <w:t xml:space="preserve">model = </w:t>
      </w:r>
      <w:proofErr w:type="gramStart"/>
      <w:r>
        <w:t>Model(</w:t>
      </w:r>
      <w:proofErr w:type="gramEnd"/>
      <w:r>
        <w:t xml:space="preserve">network = network, </w:t>
      </w:r>
      <w:proofErr w:type="spellStart"/>
      <w:r>
        <w:t>loss_fn</w:t>
      </w:r>
      <w:proofErr w:type="spellEnd"/>
      <w:r>
        <w:t>=</w:t>
      </w:r>
      <w:proofErr w:type="spellStart"/>
      <w:r>
        <w:t>net_loss,optimizer</w:t>
      </w:r>
      <w:proofErr w:type="spellEnd"/>
      <w:r>
        <w:t>=</w:t>
      </w:r>
      <w:proofErr w:type="spellStart"/>
      <w:r>
        <w:t>net_opt</w:t>
      </w:r>
      <w:proofErr w:type="spellEnd"/>
      <w:r>
        <w:t>, metrics={"Accuracy": Accuracy()})</w:t>
      </w:r>
    </w:p>
    <w:p w14:paraId="128A612A" w14:textId="77777777" w:rsidR="000F5527" w:rsidRDefault="000F5527" w:rsidP="00C33452">
      <w:pPr>
        <w:pStyle w:val="2f5"/>
      </w:pPr>
      <w:proofErr w:type="spellStart"/>
      <w:r>
        <w:t>eval_per_epoch</w:t>
      </w:r>
      <w:proofErr w:type="spellEnd"/>
      <w:r>
        <w:t xml:space="preserve"> = 1</w:t>
      </w:r>
    </w:p>
    <w:p w14:paraId="61BE398F" w14:textId="77777777" w:rsidR="000F5527" w:rsidRDefault="000F5527" w:rsidP="00C33452">
      <w:pPr>
        <w:pStyle w:val="2f5"/>
      </w:pPr>
      <w:proofErr w:type="spellStart"/>
      <w:r>
        <w:t>epoch_per_eval</w:t>
      </w:r>
      <w:proofErr w:type="spellEnd"/>
      <w:r>
        <w:t xml:space="preserve"> = {"epoch": [], "acc": []}</w:t>
      </w:r>
    </w:p>
    <w:p w14:paraId="59B310B8" w14:textId="77777777" w:rsidR="000F5527" w:rsidRDefault="000F5527" w:rsidP="00C33452">
      <w:pPr>
        <w:pStyle w:val="2f5"/>
      </w:pPr>
      <w:proofErr w:type="spellStart"/>
      <w:r>
        <w:t>eval_cb</w:t>
      </w:r>
      <w:proofErr w:type="spellEnd"/>
      <w:r>
        <w:t xml:space="preserve"> = </w:t>
      </w:r>
      <w:proofErr w:type="spellStart"/>
      <w:proofErr w:type="gramStart"/>
      <w:r>
        <w:t>EvalCallBack</w:t>
      </w:r>
      <w:proofErr w:type="spellEnd"/>
      <w:r>
        <w:t>(</w:t>
      </w:r>
      <w:proofErr w:type="gramEnd"/>
      <w:r>
        <w:t xml:space="preserve">model, </w:t>
      </w:r>
      <w:proofErr w:type="spellStart"/>
      <w:r>
        <w:t>ds_train</w:t>
      </w:r>
      <w:proofErr w:type="spellEnd"/>
      <w:r>
        <w:t xml:space="preserve">, </w:t>
      </w:r>
      <w:proofErr w:type="spellStart"/>
      <w:r>
        <w:t>eval_per_epoch</w:t>
      </w:r>
      <w:proofErr w:type="spellEnd"/>
      <w:r>
        <w:t xml:space="preserve">, </w:t>
      </w:r>
      <w:proofErr w:type="spellStart"/>
      <w:r>
        <w:t>epoch_per_eval</w:t>
      </w:r>
      <w:proofErr w:type="spellEnd"/>
      <w:r>
        <w:t>)</w:t>
      </w:r>
    </w:p>
    <w:p w14:paraId="459540A7" w14:textId="77777777" w:rsidR="000F5527" w:rsidRDefault="000F5527" w:rsidP="00C33452">
      <w:pPr>
        <w:pStyle w:val="2f5"/>
      </w:pPr>
      <w:proofErr w:type="gramStart"/>
      <w:r>
        <w:t>print(</w:t>
      </w:r>
      <w:proofErr w:type="gramEnd"/>
      <w:r>
        <w:t>"============== Starting Training ==============")</w:t>
      </w:r>
    </w:p>
    <w:p w14:paraId="09DE3065" w14:textId="77777777" w:rsidR="000F5527" w:rsidRDefault="000F5527" w:rsidP="00C33452">
      <w:pPr>
        <w:pStyle w:val="2f5"/>
      </w:pPr>
    </w:p>
    <w:p w14:paraId="010FE891" w14:textId="2BF3517C" w:rsidR="00970FB9" w:rsidRPr="00EC2972" w:rsidRDefault="000F5527" w:rsidP="00C33452">
      <w:pPr>
        <w:pStyle w:val="2f5"/>
      </w:pPr>
      <w:proofErr w:type="spellStart"/>
      <w:proofErr w:type="gramStart"/>
      <w:r>
        <w:t>model.train</w:t>
      </w:r>
      <w:proofErr w:type="spellEnd"/>
      <w:proofErr w:type="gramEnd"/>
      <w:r>
        <w:t xml:space="preserve">(100, </w:t>
      </w:r>
      <w:proofErr w:type="spellStart"/>
      <w:r>
        <w:t>ds_train,callbacks</w:t>
      </w:r>
      <w:proofErr w:type="spellEnd"/>
      <w:r>
        <w:t>=[</w:t>
      </w:r>
      <w:proofErr w:type="spellStart"/>
      <w:r>
        <w:t>ckpoint_cb</w:t>
      </w:r>
      <w:proofErr w:type="spellEnd"/>
      <w:r>
        <w:t>, LossMonitor(per_print_times=1),eval_cb],dataset_sink_mode=dataset_sink_mode)</w:t>
      </w:r>
    </w:p>
    <w:bookmarkEnd w:id="100"/>
    <w:bookmarkEnd w:id="101"/>
    <w:p w14:paraId="5A59B58D" w14:textId="77777777" w:rsidR="00970FB9" w:rsidRPr="00EC2972" w:rsidRDefault="00970FB9" w:rsidP="00A4760B">
      <w:pPr>
        <w:pStyle w:val="1e"/>
        <w:rPr>
          <w:rStyle w:val="VerbatimChar"/>
          <w:rFonts w:ascii="Huawei Sans" w:eastAsia="方正兰亭黑简体" w:hAnsi="Huawei Sans"/>
          <w:szCs w:val="18"/>
          <w:lang w:eastAsia="en-US"/>
        </w:rPr>
      </w:pPr>
    </w:p>
    <w:p w14:paraId="3E96C8E0" w14:textId="77777777" w:rsidR="00970FB9" w:rsidRPr="00EC2972" w:rsidRDefault="00970FB9" w:rsidP="00A4760B">
      <w:pPr>
        <w:pStyle w:val="1e"/>
        <w:rPr>
          <w:rStyle w:val="VerbatimChar"/>
          <w:rFonts w:ascii="Huawei Sans" w:eastAsia="方正兰亭黑简体" w:hAnsi="Huawei Sans"/>
        </w:rPr>
      </w:pPr>
      <w:r w:rsidRPr="00EC2972">
        <w:rPr>
          <w:rStyle w:val="VerbatimChar"/>
          <w:rFonts w:ascii="Huawei Sans" w:eastAsia="方正兰亭黑简体" w:hAnsi="Huawei Sans" w:hint="eastAsia"/>
        </w:rPr>
        <w:t>输出：</w:t>
      </w:r>
    </w:p>
    <w:p w14:paraId="474D529E" w14:textId="77777777" w:rsidR="000F5527" w:rsidRPr="000D319C" w:rsidRDefault="000F5527" w:rsidP="00C33452">
      <w:pPr>
        <w:pStyle w:val="2f5"/>
        <w:rPr>
          <w:rStyle w:val="VerbatimChar"/>
          <w:rFonts w:ascii="Huawei Sans" w:eastAsia="方正兰亭黑简体" w:hAnsi="Huawei Sans"/>
          <w:sz w:val="18"/>
          <w:szCs w:val="32"/>
          <w:lang w:eastAsia="zh-CN"/>
        </w:rPr>
      </w:pPr>
      <w:r w:rsidRPr="000D319C">
        <w:rPr>
          <w:rStyle w:val="VerbatimChar"/>
          <w:rFonts w:ascii="Huawei Sans" w:eastAsia="方正兰亭黑简体" w:hAnsi="Huawei Sans"/>
          <w:sz w:val="18"/>
        </w:rPr>
        <w:t>============== Starting Training ==============</w:t>
      </w:r>
    </w:p>
    <w:p w14:paraId="7C67514F" w14:textId="77777777" w:rsidR="000F5527" w:rsidRPr="00A86161" w:rsidRDefault="000F5527" w:rsidP="00C33452">
      <w:pPr>
        <w:pStyle w:val="2f5"/>
        <w:rPr>
          <w:rStyle w:val="VerbatimChar"/>
          <w:rFonts w:ascii="Huawei Sans" w:eastAsia="方正兰亭黑简体" w:hAnsi="Huawei Sans"/>
          <w:sz w:val="18"/>
        </w:rPr>
      </w:pPr>
      <w:r w:rsidRPr="00A86161">
        <w:rPr>
          <w:rStyle w:val="VerbatimChar"/>
          <w:rFonts w:ascii="Huawei Sans" w:eastAsia="方正兰亭黑简体" w:hAnsi="Huawei Sans"/>
          <w:sz w:val="18"/>
        </w:rPr>
        <w:t>epoch: 1 step: 312, loss is 1.7387633</w:t>
      </w:r>
    </w:p>
    <w:p w14:paraId="22A742B4" w14:textId="77777777" w:rsidR="000F5527" w:rsidRPr="00A86161" w:rsidRDefault="000F5527" w:rsidP="00C33452">
      <w:pPr>
        <w:pStyle w:val="2f5"/>
        <w:rPr>
          <w:rStyle w:val="VerbatimChar"/>
          <w:rFonts w:ascii="Huawei Sans" w:eastAsia="方正兰亭黑简体" w:hAnsi="Huawei Sans"/>
          <w:sz w:val="18"/>
        </w:rPr>
      </w:pPr>
      <w:r w:rsidRPr="00A86161">
        <w:rPr>
          <w:rStyle w:val="VerbatimChar"/>
          <w:rFonts w:ascii="Huawei Sans" w:eastAsia="方正兰亭黑简体" w:hAnsi="Huawei Sans"/>
          <w:sz w:val="18"/>
        </w:rPr>
        <w:t>{'Accuracy': 0.44611378205128205}</w:t>
      </w:r>
    </w:p>
    <w:p w14:paraId="05B6C8BD" w14:textId="77777777" w:rsidR="000F5527" w:rsidRPr="00A86161" w:rsidRDefault="000F5527" w:rsidP="00C33452">
      <w:pPr>
        <w:pStyle w:val="2f5"/>
        <w:rPr>
          <w:rStyle w:val="VerbatimChar"/>
          <w:rFonts w:ascii="Huawei Sans" w:eastAsia="方正兰亭黑简体" w:hAnsi="Huawei Sans"/>
          <w:sz w:val="18"/>
        </w:rPr>
      </w:pPr>
      <w:r w:rsidRPr="00A86161">
        <w:rPr>
          <w:rStyle w:val="VerbatimChar"/>
          <w:rFonts w:ascii="Huawei Sans" w:eastAsia="方正兰亭黑简体" w:hAnsi="Huawei Sans"/>
          <w:sz w:val="18"/>
        </w:rPr>
        <w:t xml:space="preserve">epoch: 2 </w:t>
      </w:r>
      <w:proofErr w:type="gramStart"/>
      <w:r w:rsidRPr="00A86161">
        <w:rPr>
          <w:rStyle w:val="VerbatimChar"/>
          <w:rFonts w:ascii="Huawei Sans" w:eastAsia="方正兰亭黑简体" w:hAnsi="Huawei Sans"/>
          <w:sz w:val="18"/>
        </w:rPr>
        <w:t>step</w:t>
      </w:r>
      <w:proofErr w:type="gramEnd"/>
      <w:r w:rsidRPr="00A86161">
        <w:rPr>
          <w:rStyle w:val="VerbatimChar"/>
          <w:rFonts w:ascii="Huawei Sans" w:eastAsia="方正兰亭黑简体" w:hAnsi="Huawei Sans"/>
          <w:sz w:val="18"/>
        </w:rPr>
        <w:t>: 312, loss is 1.5458272</w:t>
      </w:r>
    </w:p>
    <w:p w14:paraId="503FA9DD" w14:textId="77777777" w:rsidR="000F5527" w:rsidRPr="00A86161" w:rsidRDefault="000F5527" w:rsidP="00C33452">
      <w:pPr>
        <w:pStyle w:val="2f5"/>
        <w:rPr>
          <w:rStyle w:val="VerbatimChar"/>
          <w:rFonts w:ascii="Huawei Sans" w:eastAsia="方正兰亭黑简体" w:hAnsi="Huawei Sans"/>
          <w:sz w:val="18"/>
        </w:rPr>
      </w:pPr>
      <w:r w:rsidRPr="00A86161">
        <w:rPr>
          <w:rStyle w:val="VerbatimChar"/>
          <w:rFonts w:ascii="Huawei Sans" w:eastAsia="方正兰亭黑简体" w:hAnsi="Huawei Sans"/>
          <w:sz w:val="18"/>
        </w:rPr>
        <w:t>{'Accuracy': 0.5018028846153846}</w:t>
      </w:r>
    </w:p>
    <w:p w14:paraId="35646DC2" w14:textId="77777777" w:rsidR="000F5527" w:rsidRPr="00A86161" w:rsidRDefault="000F5527" w:rsidP="00C33452">
      <w:pPr>
        <w:pStyle w:val="2f5"/>
        <w:rPr>
          <w:rStyle w:val="VerbatimChar"/>
          <w:rFonts w:ascii="Huawei Sans" w:eastAsia="方正兰亭黑简体" w:hAnsi="Huawei Sans"/>
          <w:sz w:val="18"/>
        </w:rPr>
      </w:pPr>
      <w:r w:rsidRPr="00A86161">
        <w:rPr>
          <w:rStyle w:val="VerbatimChar"/>
          <w:rFonts w:ascii="Huawei Sans" w:eastAsia="方正兰亭黑简体" w:hAnsi="Huawei Sans"/>
          <w:sz w:val="18"/>
        </w:rPr>
        <w:t xml:space="preserve">epoch: 3 </w:t>
      </w:r>
      <w:proofErr w:type="gramStart"/>
      <w:r w:rsidRPr="00A86161">
        <w:rPr>
          <w:rStyle w:val="VerbatimChar"/>
          <w:rFonts w:ascii="Huawei Sans" w:eastAsia="方正兰亭黑简体" w:hAnsi="Huawei Sans"/>
          <w:sz w:val="18"/>
        </w:rPr>
        <w:t>step</w:t>
      </w:r>
      <w:proofErr w:type="gramEnd"/>
      <w:r w:rsidRPr="00A86161">
        <w:rPr>
          <w:rStyle w:val="VerbatimChar"/>
          <w:rFonts w:ascii="Huawei Sans" w:eastAsia="方正兰亭黑简体" w:hAnsi="Huawei Sans"/>
          <w:sz w:val="18"/>
        </w:rPr>
        <w:t>: 312, loss is 1.271571</w:t>
      </w:r>
    </w:p>
    <w:p w14:paraId="68D38996" w14:textId="77777777" w:rsidR="000F5527" w:rsidRPr="00C11C38" w:rsidRDefault="000F5527" w:rsidP="00C33452">
      <w:pPr>
        <w:pStyle w:val="2f5"/>
        <w:rPr>
          <w:rStyle w:val="VerbatimChar"/>
          <w:rFonts w:ascii="Huawei Sans" w:eastAsia="方正兰亭黑简体" w:hAnsi="Huawei Sans"/>
          <w:sz w:val="18"/>
        </w:rPr>
      </w:pPr>
      <w:r w:rsidRPr="00C11C38">
        <w:rPr>
          <w:rStyle w:val="VerbatimChar"/>
          <w:rFonts w:ascii="Huawei Sans" w:eastAsia="方正兰亭黑简体" w:hAnsi="Huawei Sans"/>
          <w:sz w:val="18"/>
        </w:rPr>
        <w:t>{'Accuracy': 0.5406650641025641}</w:t>
      </w:r>
    </w:p>
    <w:p w14:paraId="16521EBB" w14:textId="77777777" w:rsidR="000F5527" w:rsidRPr="00A21A21" w:rsidRDefault="000F5527" w:rsidP="00C33452">
      <w:pPr>
        <w:pStyle w:val="2f5"/>
        <w:rPr>
          <w:rStyle w:val="VerbatimChar"/>
          <w:rFonts w:ascii="Huawei Sans" w:eastAsia="方正兰亭黑简体" w:hAnsi="Huawei Sans"/>
          <w:sz w:val="18"/>
        </w:rPr>
      </w:pPr>
      <w:r w:rsidRPr="00A21A21">
        <w:rPr>
          <w:rStyle w:val="VerbatimChar"/>
          <w:rFonts w:ascii="Huawei Sans" w:eastAsia="方正兰亭黑简体" w:hAnsi="Huawei Sans"/>
          <w:sz w:val="18"/>
        </w:rPr>
        <w:t xml:space="preserve">epoch: 4 </w:t>
      </w:r>
      <w:proofErr w:type="gramStart"/>
      <w:r w:rsidRPr="00A21A21">
        <w:rPr>
          <w:rStyle w:val="VerbatimChar"/>
          <w:rFonts w:ascii="Huawei Sans" w:eastAsia="方正兰亭黑简体" w:hAnsi="Huawei Sans"/>
          <w:sz w:val="18"/>
        </w:rPr>
        <w:t>step</w:t>
      </w:r>
      <w:proofErr w:type="gramEnd"/>
      <w:r w:rsidRPr="00A21A21">
        <w:rPr>
          <w:rStyle w:val="VerbatimChar"/>
          <w:rFonts w:ascii="Huawei Sans" w:eastAsia="方正兰亭黑简体" w:hAnsi="Huawei Sans"/>
          <w:sz w:val="18"/>
        </w:rPr>
        <w:t>: 312, loss is 1.5671562</w:t>
      </w:r>
    </w:p>
    <w:p w14:paraId="67719A3D" w14:textId="77777777" w:rsidR="000F5527" w:rsidRPr="00A21A21" w:rsidRDefault="000F5527" w:rsidP="00C33452">
      <w:pPr>
        <w:pStyle w:val="2f5"/>
        <w:rPr>
          <w:rStyle w:val="VerbatimChar"/>
          <w:rFonts w:ascii="Huawei Sans" w:eastAsia="方正兰亭黑简体" w:hAnsi="Huawei Sans"/>
          <w:sz w:val="18"/>
        </w:rPr>
      </w:pPr>
      <w:r w:rsidRPr="00A21A21">
        <w:rPr>
          <w:rStyle w:val="VerbatimChar"/>
          <w:rFonts w:ascii="Huawei Sans" w:eastAsia="方正兰亭黑简体" w:hAnsi="Huawei Sans"/>
          <w:sz w:val="18"/>
        </w:rPr>
        <w:t>{'Accuracy': 0.6051682692307693}</w:t>
      </w:r>
    </w:p>
    <w:p w14:paraId="0C36F9BE" w14:textId="77777777" w:rsidR="000F5527" w:rsidRPr="00C33452" w:rsidRDefault="000F5527" w:rsidP="00C33452">
      <w:pPr>
        <w:pStyle w:val="2f5"/>
        <w:rPr>
          <w:rStyle w:val="VerbatimChar"/>
          <w:rFonts w:ascii="Huawei Sans" w:eastAsia="方正兰亭黑简体" w:hAnsi="Huawei Sans"/>
          <w:sz w:val="18"/>
        </w:rPr>
      </w:pPr>
      <w:r w:rsidRPr="00C33452">
        <w:rPr>
          <w:rStyle w:val="VerbatimChar"/>
          <w:rFonts w:ascii="Huawei Sans" w:eastAsia="方正兰亭黑简体" w:hAnsi="Huawei Sans"/>
          <w:sz w:val="18"/>
        </w:rPr>
        <w:t xml:space="preserve">epoch: 5 </w:t>
      </w:r>
      <w:proofErr w:type="gramStart"/>
      <w:r w:rsidRPr="00C33452">
        <w:rPr>
          <w:rStyle w:val="VerbatimChar"/>
          <w:rFonts w:ascii="Huawei Sans" w:eastAsia="方正兰亭黑简体" w:hAnsi="Huawei Sans"/>
          <w:sz w:val="18"/>
        </w:rPr>
        <w:t>step</w:t>
      </w:r>
      <w:proofErr w:type="gramEnd"/>
      <w:r w:rsidRPr="00C33452">
        <w:rPr>
          <w:rStyle w:val="VerbatimChar"/>
          <w:rFonts w:ascii="Huawei Sans" w:eastAsia="方正兰亭黑简体" w:hAnsi="Huawei Sans"/>
          <w:sz w:val="18"/>
        </w:rPr>
        <w:t>: 312, loss is 0.9090654</w:t>
      </w:r>
    </w:p>
    <w:p w14:paraId="39A518D6" w14:textId="3417B0DC" w:rsidR="00970FB9" w:rsidRPr="00C33452" w:rsidRDefault="000F5527" w:rsidP="00C33452">
      <w:pPr>
        <w:pStyle w:val="2f5"/>
        <w:rPr>
          <w:rStyle w:val="VerbatimChar"/>
          <w:rFonts w:ascii="Huawei Sans" w:eastAsia="方正兰亭黑简体" w:hAnsi="Huawei Sans"/>
          <w:sz w:val="18"/>
        </w:rPr>
      </w:pPr>
      <w:r w:rsidRPr="00C33452">
        <w:rPr>
          <w:rStyle w:val="VerbatimChar"/>
          <w:rFonts w:ascii="Huawei Sans" w:eastAsia="方正兰亭黑简体" w:hAnsi="Huawei Sans"/>
          <w:sz w:val="18"/>
        </w:rPr>
        <w:t>{'Accuracy': 0.6235977564102564}</w:t>
      </w:r>
    </w:p>
    <w:p w14:paraId="0BE8C2AA" w14:textId="03EB98DA" w:rsidR="000F5527" w:rsidRDefault="000F5527" w:rsidP="00C33452">
      <w:pPr>
        <w:pStyle w:val="2f5"/>
        <w:rPr>
          <w:rStyle w:val="VerbatimChar"/>
          <w:rFonts w:ascii="Huawei Sans" w:eastAsia="方正兰亭黑简体" w:hAnsi="Huawei Sans"/>
        </w:rPr>
      </w:pPr>
      <w:r>
        <w:rPr>
          <w:rStyle w:val="VerbatimChar"/>
          <w:rFonts w:ascii="Huawei Sans" w:eastAsia="方正兰亭黑简体" w:hAnsi="Huawei Sans"/>
        </w:rPr>
        <w:t>……</w:t>
      </w:r>
    </w:p>
    <w:p w14:paraId="005383F1" w14:textId="44AE2115" w:rsidR="000F5527" w:rsidRDefault="000F5527" w:rsidP="00C33452">
      <w:pPr>
        <w:pStyle w:val="2f5"/>
        <w:rPr>
          <w:rStyle w:val="VerbatimChar"/>
          <w:rFonts w:ascii="Huawei Sans" w:eastAsia="方正兰亭黑简体" w:hAnsi="Huawei Sans"/>
        </w:rPr>
      </w:pPr>
      <w:r>
        <w:rPr>
          <w:rStyle w:val="VerbatimChar"/>
          <w:rFonts w:ascii="Huawei Sans" w:eastAsia="方正兰亭黑简体" w:hAnsi="Huawei Sans"/>
        </w:rPr>
        <w:t>……</w:t>
      </w:r>
    </w:p>
    <w:p w14:paraId="503AAD79" w14:textId="77777777" w:rsidR="000F5527" w:rsidRDefault="000F5527" w:rsidP="00C33452">
      <w:pPr>
        <w:pStyle w:val="2f5"/>
      </w:pPr>
      <w:r>
        <w:t xml:space="preserve">epoch: 95 </w:t>
      </w:r>
      <w:proofErr w:type="gramStart"/>
      <w:r>
        <w:t>step</w:t>
      </w:r>
      <w:proofErr w:type="gramEnd"/>
      <w:r>
        <w:t>: 312, loss is 0.44285166</w:t>
      </w:r>
    </w:p>
    <w:p w14:paraId="761DDB29" w14:textId="77777777" w:rsidR="000F5527" w:rsidRDefault="000F5527" w:rsidP="00C33452">
      <w:pPr>
        <w:pStyle w:val="2f5"/>
      </w:pPr>
      <w:r>
        <w:t>{'Accuracy': 0.9346955128205128}</w:t>
      </w:r>
    </w:p>
    <w:p w14:paraId="726DBCC9" w14:textId="77777777" w:rsidR="000F5527" w:rsidRDefault="000F5527" w:rsidP="00C33452">
      <w:pPr>
        <w:pStyle w:val="2f5"/>
      </w:pPr>
      <w:r>
        <w:t xml:space="preserve">epoch: 96 </w:t>
      </w:r>
      <w:proofErr w:type="gramStart"/>
      <w:r>
        <w:t>step</w:t>
      </w:r>
      <w:proofErr w:type="gramEnd"/>
      <w:r>
        <w:t>: 312, loss is 0.17368981</w:t>
      </w:r>
    </w:p>
    <w:p w14:paraId="76F065D3" w14:textId="77777777" w:rsidR="000F5527" w:rsidRDefault="000F5527" w:rsidP="00C33452">
      <w:pPr>
        <w:pStyle w:val="2f5"/>
      </w:pPr>
      <w:r>
        <w:t>{'Accuracy': 0.9334935897435898}</w:t>
      </w:r>
    </w:p>
    <w:p w14:paraId="7F7F44C3" w14:textId="77777777" w:rsidR="000F5527" w:rsidRDefault="000F5527" w:rsidP="00C33452">
      <w:pPr>
        <w:pStyle w:val="2f5"/>
      </w:pPr>
      <w:r>
        <w:t xml:space="preserve">epoch: 97 </w:t>
      </w:r>
      <w:proofErr w:type="gramStart"/>
      <w:r>
        <w:t>step</w:t>
      </w:r>
      <w:proofErr w:type="gramEnd"/>
      <w:r>
        <w:t>: 312, loss is 0.45997486</w:t>
      </w:r>
    </w:p>
    <w:p w14:paraId="507DE972" w14:textId="77777777" w:rsidR="000F5527" w:rsidRDefault="000F5527" w:rsidP="00C33452">
      <w:pPr>
        <w:pStyle w:val="2f5"/>
      </w:pPr>
      <w:r>
        <w:lastRenderedPageBreak/>
        <w:t>{'Accuracy': 0.9360977564102564}</w:t>
      </w:r>
    </w:p>
    <w:p w14:paraId="097196F4" w14:textId="77777777" w:rsidR="000F5527" w:rsidRDefault="000F5527" w:rsidP="00C33452">
      <w:pPr>
        <w:pStyle w:val="2f5"/>
      </w:pPr>
      <w:r>
        <w:t xml:space="preserve">epoch: 98 </w:t>
      </w:r>
      <w:proofErr w:type="gramStart"/>
      <w:r>
        <w:t>step</w:t>
      </w:r>
      <w:proofErr w:type="gramEnd"/>
      <w:r>
        <w:t>: 312, loss is 0.6351193</w:t>
      </w:r>
    </w:p>
    <w:p w14:paraId="65B8CEA1" w14:textId="77777777" w:rsidR="000F5527" w:rsidRDefault="000F5527" w:rsidP="00C33452">
      <w:pPr>
        <w:pStyle w:val="2f5"/>
      </w:pPr>
      <w:r>
        <w:t>{'Accuracy': 0.9377003205128205}</w:t>
      </w:r>
    </w:p>
    <w:p w14:paraId="7DDBD4F8" w14:textId="77777777" w:rsidR="000F5527" w:rsidRDefault="000F5527" w:rsidP="00C33452">
      <w:pPr>
        <w:pStyle w:val="2f5"/>
      </w:pPr>
      <w:r>
        <w:t xml:space="preserve">epoch: 99 </w:t>
      </w:r>
      <w:proofErr w:type="gramStart"/>
      <w:r>
        <w:t>step</w:t>
      </w:r>
      <w:proofErr w:type="gramEnd"/>
      <w:r>
        <w:t>: 312, loss is 0.32450855</w:t>
      </w:r>
    </w:p>
    <w:p w14:paraId="7586302B" w14:textId="77777777" w:rsidR="000F5527" w:rsidRDefault="000F5527" w:rsidP="00C33452">
      <w:pPr>
        <w:pStyle w:val="2f5"/>
      </w:pPr>
      <w:r>
        <w:t>{'Accuracy': 0.9397035256410257}</w:t>
      </w:r>
    </w:p>
    <w:p w14:paraId="37F2C80D" w14:textId="77777777" w:rsidR="000F5527" w:rsidRDefault="000F5527" w:rsidP="00C33452">
      <w:pPr>
        <w:pStyle w:val="2f5"/>
      </w:pPr>
      <w:r>
        <w:t xml:space="preserve">epoch: 100 </w:t>
      </w:r>
      <w:proofErr w:type="gramStart"/>
      <w:r>
        <w:t>step</w:t>
      </w:r>
      <w:proofErr w:type="gramEnd"/>
      <w:r>
        <w:t>: 312, loss is 0.2047475</w:t>
      </w:r>
    </w:p>
    <w:p w14:paraId="67380E13" w14:textId="77F159E2" w:rsidR="000F5527" w:rsidRPr="00EC2972" w:rsidRDefault="000F5527" w:rsidP="00C33452">
      <w:pPr>
        <w:pStyle w:val="2f5"/>
      </w:pPr>
      <w:r>
        <w:t>{'Accuracy': 0.9345953525641025}</w:t>
      </w:r>
    </w:p>
    <w:p w14:paraId="0DB68CF5" w14:textId="77777777" w:rsidR="00970FB9" w:rsidRPr="00EC2972" w:rsidRDefault="00970FB9" w:rsidP="00512070">
      <w:pPr>
        <w:pStyle w:val="3"/>
      </w:pPr>
      <w:bookmarkStart w:id="102" w:name="header-n202"/>
      <w:bookmarkStart w:id="103" w:name="_Toc48309265"/>
      <w:bookmarkStart w:id="104" w:name="_Toc66865732"/>
      <w:bookmarkStart w:id="105" w:name="_Toc95470306"/>
      <w:r w:rsidRPr="00EC2972">
        <w:t>模型测试与可视化</w:t>
      </w:r>
      <w:bookmarkEnd w:id="102"/>
      <w:bookmarkEnd w:id="103"/>
      <w:bookmarkEnd w:id="104"/>
      <w:bookmarkEnd w:id="105"/>
    </w:p>
    <w:p w14:paraId="2F4A43DC" w14:textId="77777777" w:rsidR="00970FB9" w:rsidRPr="00EC2972" w:rsidRDefault="00970FB9" w:rsidP="00512070">
      <w:pPr>
        <w:pStyle w:val="4"/>
      </w:pPr>
      <w:bookmarkStart w:id="106" w:name="header-n203"/>
      <w:r w:rsidRPr="00EC2972">
        <w:t>评估模型的有效性</w:t>
      </w:r>
      <w:bookmarkEnd w:id="106"/>
    </w:p>
    <w:p w14:paraId="166665CC" w14:textId="77777777" w:rsidR="000F5527" w:rsidRDefault="000F5527" w:rsidP="00C33452">
      <w:pPr>
        <w:pStyle w:val="2f5"/>
      </w:pPr>
      <w:bookmarkStart w:id="107" w:name="OLE_LINK29"/>
      <w:bookmarkStart w:id="108" w:name="OLE_LINK30"/>
      <w:proofErr w:type="spellStart"/>
      <w:r>
        <w:t>data_path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current_path</w:t>
      </w:r>
      <w:proofErr w:type="spellEnd"/>
      <w:r>
        <w:t>, 'data/10-verify-bin')</w:t>
      </w:r>
    </w:p>
    <w:p w14:paraId="715BF190" w14:textId="77777777" w:rsidR="000F5527" w:rsidRDefault="000F5527" w:rsidP="00C33452">
      <w:pPr>
        <w:pStyle w:val="2f5"/>
      </w:pPr>
      <w:proofErr w:type="spellStart"/>
      <w:r>
        <w:t>batch_size</w:t>
      </w:r>
      <w:proofErr w:type="spellEnd"/>
      <w:r>
        <w:t>=32</w:t>
      </w:r>
    </w:p>
    <w:p w14:paraId="6F4F12D4" w14:textId="77777777" w:rsidR="000F5527" w:rsidRDefault="000F5527" w:rsidP="00C33452">
      <w:pPr>
        <w:pStyle w:val="2f5"/>
      </w:pPr>
      <w:r>
        <w:t>status="test"</w:t>
      </w:r>
    </w:p>
    <w:p w14:paraId="4792300C" w14:textId="77777777" w:rsidR="000F5527" w:rsidRDefault="000F5527" w:rsidP="00C33452">
      <w:pPr>
        <w:pStyle w:val="2f5"/>
      </w:pPr>
      <w:r>
        <w:t xml:space="preserve"># </w:t>
      </w:r>
      <w:proofErr w:type="spellStart"/>
      <w:r>
        <w:t>生成测试数据集</w:t>
      </w:r>
      <w:proofErr w:type="spellEnd"/>
    </w:p>
    <w:p w14:paraId="4E4A1EE4" w14:textId="77777777" w:rsidR="000F5527" w:rsidRDefault="000F5527" w:rsidP="00C33452">
      <w:pPr>
        <w:pStyle w:val="2f5"/>
      </w:pPr>
      <w:proofErr w:type="spellStart"/>
      <w:r>
        <w:t>cifar_ds</w:t>
      </w:r>
      <w:proofErr w:type="spellEnd"/>
      <w:r>
        <w:t xml:space="preserve"> = </w:t>
      </w:r>
      <w:proofErr w:type="gramStart"/>
      <w:r>
        <w:t>ds.Cifar</w:t>
      </w:r>
      <w:proofErr w:type="gramEnd"/>
      <w:r>
        <w:t>10Dataset(</w:t>
      </w:r>
      <w:proofErr w:type="spellStart"/>
      <w:r>
        <w:t>data_path</w:t>
      </w:r>
      <w:proofErr w:type="spellEnd"/>
      <w:r>
        <w:t>)</w:t>
      </w:r>
    </w:p>
    <w:p w14:paraId="0C8FE533" w14:textId="77777777" w:rsidR="000F5527" w:rsidRDefault="000F5527" w:rsidP="00C33452">
      <w:pPr>
        <w:pStyle w:val="2f5"/>
      </w:pPr>
      <w:proofErr w:type="spellStart"/>
      <w:r>
        <w:t>ds_eval</w:t>
      </w:r>
      <w:proofErr w:type="spellEnd"/>
      <w:r>
        <w:t xml:space="preserve"> = </w:t>
      </w:r>
      <w:proofErr w:type="spellStart"/>
      <w:r>
        <w:t>process_dataset</w:t>
      </w:r>
      <w:proofErr w:type="spellEnd"/>
      <w:r>
        <w:t>(</w:t>
      </w:r>
      <w:proofErr w:type="spellStart"/>
      <w:r>
        <w:t>cifar_</w:t>
      </w:r>
      <w:proofErr w:type="gramStart"/>
      <w:r>
        <w:t>ds,batch</w:t>
      </w:r>
      <w:proofErr w:type="gramEnd"/>
      <w:r>
        <w:t>_size</w:t>
      </w:r>
      <w:proofErr w:type="spellEnd"/>
      <w:r>
        <w:t>=</w:t>
      </w:r>
      <w:proofErr w:type="spellStart"/>
      <w:r>
        <w:t>batch_size,status</w:t>
      </w:r>
      <w:proofErr w:type="spellEnd"/>
      <w:r>
        <w:t>=status)</w:t>
      </w:r>
    </w:p>
    <w:p w14:paraId="07589D3D" w14:textId="77777777" w:rsidR="000F5527" w:rsidRDefault="000F5527" w:rsidP="00C33452">
      <w:pPr>
        <w:pStyle w:val="2f5"/>
      </w:pPr>
    </w:p>
    <w:p w14:paraId="6D94DA1D" w14:textId="77777777" w:rsidR="000F5527" w:rsidRDefault="000F5527" w:rsidP="00C33452">
      <w:pPr>
        <w:pStyle w:val="2f5"/>
      </w:pPr>
      <w:r>
        <w:t xml:space="preserve">res = </w:t>
      </w:r>
      <w:proofErr w:type="spellStart"/>
      <w:proofErr w:type="gramStart"/>
      <w:r>
        <w:t>model.eval</w:t>
      </w:r>
      <w:proofErr w:type="spellEnd"/>
      <w:proofErr w:type="gramEnd"/>
      <w:r>
        <w:t>(</w:t>
      </w:r>
      <w:proofErr w:type="spellStart"/>
      <w:r>
        <w:t>ds_eval</w:t>
      </w:r>
      <w:proofErr w:type="spellEnd"/>
      <w:r>
        <w:t xml:space="preserve">, </w:t>
      </w:r>
      <w:proofErr w:type="spellStart"/>
      <w:r>
        <w:t>dataset_sink_mode</w:t>
      </w:r>
      <w:proofErr w:type="spellEnd"/>
      <w:r>
        <w:t>=</w:t>
      </w:r>
      <w:proofErr w:type="spellStart"/>
      <w:r>
        <w:t>dataset_sink_mode</w:t>
      </w:r>
      <w:proofErr w:type="spellEnd"/>
      <w:r>
        <w:t>)</w:t>
      </w:r>
    </w:p>
    <w:p w14:paraId="02808A24" w14:textId="77777777" w:rsidR="000F5527" w:rsidRDefault="000F5527" w:rsidP="00C33452">
      <w:pPr>
        <w:pStyle w:val="2f5"/>
      </w:pPr>
      <w:r>
        <w:t xml:space="preserve"># </w:t>
      </w:r>
      <w:proofErr w:type="spellStart"/>
      <w:r>
        <w:t>评估测试集</w:t>
      </w:r>
      <w:proofErr w:type="spellEnd"/>
    </w:p>
    <w:p w14:paraId="15D394F8" w14:textId="75019503" w:rsidR="00970FB9" w:rsidRPr="00EC2972" w:rsidRDefault="000F5527" w:rsidP="00C33452">
      <w:pPr>
        <w:pStyle w:val="2f5"/>
        <w:rPr>
          <w:rStyle w:val="VerbatimChar"/>
          <w:rFonts w:ascii="Huawei Sans" w:eastAsia="方正兰亭黑简体" w:hAnsi="Huawei Sans" w:cs="Courier New"/>
          <w:sz w:val="21"/>
        </w:rPr>
      </w:pPr>
      <w:proofErr w:type="gramStart"/>
      <w:r>
        <w:t>print(</w:t>
      </w:r>
      <w:proofErr w:type="gramEnd"/>
      <w:r>
        <w:t xml:space="preserve">'test </w:t>
      </w:r>
      <w:proofErr w:type="spellStart"/>
      <w:r>
        <w:t>results:',res</w:t>
      </w:r>
      <w:proofErr w:type="spellEnd"/>
      <w:r>
        <w:t>)</w:t>
      </w:r>
    </w:p>
    <w:bookmarkEnd w:id="107"/>
    <w:bookmarkEnd w:id="108"/>
    <w:p w14:paraId="7C9A9D87" w14:textId="3A6FE4F0" w:rsidR="00854479" w:rsidRDefault="00854479" w:rsidP="00A4760B">
      <w:pPr>
        <w:pStyle w:val="1e"/>
        <w:rPr>
          <w:rStyle w:val="VerbatimChar"/>
          <w:rFonts w:ascii="Huawei Sans" w:eastAsia="方正兰亭黑简体" w:hAnsi="Huawei Sans"/>
        </w:rPr>
      </w:pPr>
      <w:r w:rsidRPr="00EC2972">
        <w:rPr>
          <w:rStyle w:val="VerbatimChar"/>
          <w:rFonts w:ascii="Huawei Sans" w:eastAsia="方正兰亭黑简体" w:hAnsi="Huawei Sans"/>
        </w:rPr>
        <w:t>输出</w:t>
      </w:r>
      <w:r w:rsidRPr="00EC2972">
        <w:rPr>
          <w:rStyle w:val="VerbatimChar"/>
          <w:rFonts w:ascii="Huawei Sans" w:eastAsia="方正兰亭黑简体" w:hAnsi="Huawei Sans" w:hint="eastAsia"/>
        </w:rPr>
        <w:t>：</w:t>
      </w:r>
    </w:p>
    <w:p w14:paraId="4D16B7AA" w14:textId="798FD3F2" w:rsidR="00854479" w:rsidRPr="00C33452" w:rsidRDefault="000F5527">
      <w:pPr>
        <w:pStyle w:val="2f5"/>
      </w:pPr>
      <w:r w:rsidRPr="00C33452">
        <w:t>test results: {'Accuracy': 0.9730568910256411}</w:t>
      </w:r>
      <w:r w:rsidR="00854479" w:rsidRPr="00854479">
        <w:t xml:space="preserve"> </w:t>
      </w:r>
    </w:p>
    <w:p w14:paraId="71069D12" w14:textId="48ADF4BD" w:rsidR="00970FB9" w:rsidRPr="002B27E4" w:rsidRDefault="00970FB9" w:rsidP="00A4760B">
      <w:pPr>
        <w:pStyle w:val="1e"/>
        <w:rPr>
          <w:rStyle w:val="Char2"/>
        </w:rPr>
      </w:pPr>
    </w:p>
    <w:p w14:paraId="25C4B779" w14:textId="22E14D68" w:rsidR="00970FB9" w:rsidRPr="00EC2972" w:rsidRDefault="00970FB9" w:rsidP="00512070">
      <w:pPr>
        <w:pStyle w:val="4"/>
      </w:pPr>
      <w:bookmarkStart w:id="109" w:name="header-n208"/>
      <w:r w:rsidRPr="00EC2972">
        <w:t>图片类别预测与可视化</w:t>
      </w:r>
      <w:bookmarkEnd w:id="109"/>
    </w:p>
    <w:p w14:paraId="3F0464ED" w14:textId="77777777" w:rsidR="000F5527" w:rsidRDefault="000F5527" w:rsidP="00C33452">
      <w:pPr>
        <w:pStyle w:val="2f5"/>
      </w:pPr>
      <w:r>
        <w:t>#</w:t>
      </w:r>
      <w:r>
        <w:t>创建图像标签列表</w:t>
      </w:r>
    </w:p>
    <w:p w14:paraId="26A0AFB1" w14:textId="77777777" w:rsidR="000F5527" w:rsidRDefault="000F5527" w:rsidP="00C33452">
      <w:pPr>
        <w:pStyle w:val="2f5"/>
      </w:pPr>
      <w:proofErr w:type="spellStart"/>
      <w:r>
        <w:t>category_dict</w:t>
      </w:r>
      <w:proofErr w:type="spellEnd"/>
      <w:r>
        <w:t xml:space="preserve"> = {0:'airplane',1:'automobile',2:'bird',3:'cat',4:'deer',5:'dog',</w:t>
      </w:r>
    </w:p>
    <w:p w14:paraId="7D80D9BC" w14:textId="77777777" w:rsidR="000F5527" w:rsidRDefault="000F5527" w:rsidP="00C33452">
      <w:pPr>
        <w:pStyle w:val="2f5"/>
      </w:pPr>
      <w:r>
        <w:t xml:space="preserve">                 6:'frog',7:'horse',8:'ship',9:'truck'}</w:t>
      </w:r>
    </w:p>
    <w:p w14:paraId="532E0997" w14:textId="77777777" w:rsidR="000F5527" w:rsidRDefault="000F5527" w:rsidP="00C33452">
      <w:pPr>
        <w:pStyle w:val="2f5"/>
      </w:pPr>
    </w:p>
    <w:p w14:paraId="2832CF48" w14:textId="77777777" w:rsidR="000F5527" w:rsidRDefault="000F5527" w:rsidP="00C33452">
      <w:pPr>
        <w:pStyle w:val="2f5"/>
      </w:pPr>
      <w:proofErr w:type="spellStart"/>
      <w:r>
        <w:t>cifar_ds</w:t>
      </w:r>
      <w:proofErr w:type="spellEnd"/>
      <w:r>
        <w:t xml:space="preserve"> = </w:t>
      </w:r>
      <w:proofErr w:type="spellStart"/>
      <w:r>
        <w:t>get_data</w:t>
      </w:r>
      <w:proofErr w:type="spellEnd"/>
      <w:r>
        <w:t>(</w:t>
      </w:r>
      <w:proofErr w:type="gramStart"/>
      <w:r>
        <w:t>'./</w:t>
      </w:r>
      <w:proofErr w:type="gramEnd"/>
      <w:r>
        <w:t>data/10-verify-bin')</w:t>
      </w:r>
    </w:p>
    <w:p w14:paraId="4046C670" w14:textId="77777777" w:rsidR="000F5527" w:rsidRDefault="000F5527" w:rsidP="00C33452">
      <w:pPr>
        <w:pStyle w:val="2f5"/>
      </w:pPr>
      <w:proofErr w:type="spellStart"/>
      <w:r>
        <w:t>df_test</w:t>
      </w:r>
      <w:proofErr w:type="spellEnd"/>
      <w:r>
        <w:t xml:space="preserve"> = </w:t>
      </w:r>
      <w:proofErr w:type="spellStart"/>
      <w:r>
        <w:t>process_dataset</w:t>
      </w:r>
      <w:proofErr w:type="spellEnd"/>
      <w:r>
        <w:t>(</w:t>
      </w:r>
      <w:proofErr w:type="spellStart"/>
      <w:r>
        <w:t>cifar_</w:t>
      </w:r>
      <w:proofErr w:type="gramStart"/>
      <w:r>
        <w:t>ds,batch</w:t>
      </w:r>
      <w:proofErr w:type="gramEnd"/>
      <w:r>
        <w:t>_size</w:t>
      </w:r>
      <w:proofErr w:type="spellEnd"/>
      <w:r>
        <w:t>=1,status='test')</w:t>
      </w:r>
    </w:p>
    <w:p w14:paraId="763782E3" w14:textId="77777777" w:rsidR="000F5527" w:rsidRDefault="000F5527" w:rsidP="00C33452">
      <w:pPr>
        <w:pStyle w:val="2f5"/>
      </w:pPr>
    </w:p>
    <w:p w14:paraId="4AA53440" w14:textId="77777777" w:rsidR="000F5527" w:rsidRDefault="000F5527" w:rsidP="00C33452">
      <w:pPr>
        <w:pStyle w:val="2f5"/>
      </w:pPr>
      <w:r>
        <w:t>def normalization(data):</w:t>
      </w:r>
    </w:p>
    <w:p w14:paraId="3ED269C5" w14:textId="77777777" w:rsidR="000F5527" w:rsidRDefault="000F5527" w:rsidP="00C33452">
      <w:pPr>
        <w:pStyle w:val="2f5"/>
      </w:pPr>
      <w:r>
        <w:t xml:space="preserve">    _range = </w:t>
      </w:r>
      <w:proofErr w:type="spellStart"/>
      <w:r>
        <w:t>np.max</w:t>
      </w:r>
      <w:proofErr w:type="spellEnd"/>
      <w:r>
        <w:t xml:space="preserve">(data) - </w:t>
      </w:r>
      <w:proofErr w:type="spellStart"/>
      <w:r>
        <w:t>np.min</w:t>
      </w:r>
      <w:proofErr w:type="spellEnd"/>
      <w:r>
        <w:t>(data)</w:t>
      </w:r>
    </w:p>
    <w:p w14:paraId="29308156" w14:textId="77777777" w:rsidR="000F5527" w:rsidRDefault="000F5527" w:rsidP="00C33452">
      <w:pPr>
        <w:pStyle w:val="2f5"/>
      </w:pPr>
      <w:r>
        <w:t xml:space="preserve">    return (data - </w:t>
      </w:r>
      <w:proofErr w:type="spellStart"/>
      <w:r>
        <w:t>np.min</w:t>
      </w:r>
      <w:proofErr w:type="spellEnd"/>
      <w:r>
        <w:t>(data)) / _range</w:t>
      </w:r>
    </w:p>
    <w:p w14:paraId="44DE80C1" w14:textId="77777777" w:rsidR="000F5527" w:rsidRDefault="000F5527" w:rsidP="00C33452">
      <w:pPr>
        <w:pStyle w:val="2f5"/>
      </w:pPr>
    </w:p>
    <w:p w14:paraId="26FE5504" w14:textId="77777777" w:rsidR="000F5527" w:rsidRDefault="000F5527" w:rsidP="00C33452">
      <w:pPr>
        <w:pStyle w:val="2f5"/>
      </w:pPr>
      <w:r>
        <w:t xml:space="preserve"># </w:t>
      </w:r>
      <w:proofErr w:type="spellStart"/>
      <w:r>
        <w:t>设置图像大小</w:t>
      </w:r>
      <w:proofErr w:type="spellEnd"/>
    </w:p>
    <w:p w14:paraId="06103952" w14:textId="77777777" w:rsidR="000F5527" w:rsidRDefault="000F5527" w:rsidP="00C33452">
      <w:pPr>
        <w:pStyle w:val="2f5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=(10,10))</w:t>
      </w:r>
    </w:p>
    <w:p w14:paraId="3773C17A" w14:textId="77777777" w:rsidR="000F5527" w:rsidRDefault="000F5527" w:rsidP="00C33452">
      <w:pPr>
        <w:pStyle w:val="2f5"/>
      </w:pPr>
      <w:r>
        <w:t>i = 1</w:t>
      </w:r>
    </w:p>
    <w:p w14:paraId="6ED2321F" w14:textId="77777777" w:rsidR="000F5527" w:rsidRDefault="000F5527" w:rsidP="00C33452">
      <w:pPr>
        <w:pStyle w:val="2f5"/>
      </w:pPr>
      <w:r>
        <w:t xml:space="preserve"># </w:t>
      </w:r>
      <w:r>
        <w:t>打印</w:t>
      </w:r>
      <w:r>
        <w:t>9</w:t>
      </w:r>
      <w:r>
        <w:t>张子图</w:t>
      </w:r>
    </w:p>
    <w:p w14:paraId="10D9B013" w14:textId="77777777" w:rsidR="000F5527" w:rsidRDefault="000F5527" w:rsidP="00C33452">
      <w:pPr>
        <w:pStyle w:val="2f5"/>
      </w:pPr>
      <w:r>
        <w:t xml:space="preserve">for </w:t>
      </w:r>
      <w:proofErr w:type="spellStart"/>
      <w:r>
        <w:t>dic</w:t>
      </w:r>
      <w:proofErr w:type="spellEnd"/>
      <w:r>
        <w:t xml:space="preserve"> in </w:t>
      </w:r>
      <w:proofErr w:type="spellStart"/>
      <w:r>
        <w:t>df_test</w:t>
      </w:r>
      <w:proofErr w:type="spellEnd"/>
      <w:r>
        <w:t>:</w:t>
      </w:r>
    </w:p>
    <w:p w14:paraId="0A447018" w14:textId="77777777" w:rsidR="000F5527" w:rsidRDefault="000F5527" w:rsidP="00C33452">
      <w:pPr>
        <w:pStyle w:val="2f5"/>
      </w:pPr>
      <w:r>
        <w:lastRenderedPageBreak/>
        <w:t xml:space="preserve">    # </w:t>
      </w:r>
      <w:proofErr w:type="spellStart"/>
      <w:r>
        <w:t>预测单张图片</w:t>
      </w:r>
      <w:proofErr w:type="spellEnd"/>
    </w:p>
    <w:p w14:paraId="7E8CFC1E" w14:textId="77777777" w:rsidR="000F5527" w:rsidRDefault="000F5527" w:rsidP="00C33452">
      <w:pPr>
        <w:pStyle w:val="2f5"/>
      </w:pPr>
      <w:r>
        <w:t xml:space="preserve">    </w:t>
      </w:r>
      <w:proofErr w:type="spellStart"/>
      <w:r>
        <w:t>input_img</w:t>
      </w:r>
      <w:proofErr w:type="spellEnd"/>
      <w:r>
        <w:t xml:space="preserve"> = </w:t>
      </w:r>
      <w:proofErr w:type="spellStart"/>
      <w:proofErr w:type="gramStart"/>
      <w:r>
        <w:t>dic</w:t>
      </w:r>
      <w:proofErr w:type="spellEnd"/>
      <w:r>
        <w:t>[</w:t>
      </w:r>
      <w:proofErr w:type="gramEnd"/>
      <w:r>
        <w:t xml:space="preserve">0]    </w:t>
      </w:r>
    </w:p>
    <w:p w14:paraId="01B0FBF8" w14:textId="77777777" w:rsidR="000F5527" w:rsidRDefault="000F5527" w:rsidP="00C33452">
      <w:pPr>
        <w:pStyle w:val="2f5"/>
      </w:pPr>
      <w:r>
        <w:t xml:space="preserve">    output = </w:t>
      </w:r>
      <w:proofErr w:type="spellStart"/>
      <w:proofErr w:type="gramStart"/>
      <w:r>
        <w:t>model.predict</w:t>
      </w:r>
      <w:proofErr w:type="spellEnd"/>
      <w:proofErr w:type="gramEnd"/>
      <w:r>
        <w:t>(Tensor(</w:t>
      </w:r>
      <w:proofErr w:type="spellStart"/>
      <w:r>
        <w:t>input_img</w:t>
      </w:r>
      <w:proofErr w:type="spellEnd"/>
      <w:r>
        <w:t>))</w:t>
      </w:r>
    </w:p>
    <w:p w14:paraId="7DBF1050" w14:textId="77777777" w:rsidR="000F5527" w:rsidRDefault="000F5527" w:rsidP="00C33452">
      <w:pPr>
        <w:pStyle w:val="2f5"/>
      </w:pPr>
      <w:r>
        <w:t xml:space="preserve">    output = </w:t>
      </w:r>
      <w:proofErr w:type="spellStart"/>
      <w:proofErr w:type="gramStart"/>
      <w:r>
        <w:t>nn.Softmax</w:t>
      </w:r>
      <w:proofErr w:type="spellEnd"/>
      <w:proofErr w:type="gramEnd"/>
      <w:r>
        <w:t>()(output)</w:t>
      </w:r>
    </w:p>
    <w:p w14:paraId="25E1C840" w14:textId="77777777" w:rsidR="000F5527" w:rsidRDefault="000F5527" w:rsidP="00C33452">
      <w:pPr>
        <w:pStyle w:val="2f5"/>
      </w:pPr>
      <w:r>
        <w:t xml:space="preserve">    # </w:t>
      </w:r>
      <w:proofErr w:type="spellStart"/>
      <w:r>
        <w:t>反馈可能性最大的类别</w:t>
      </w:r>
      <w:proofErr w:type="spellEnd"/>
    </w:p>
    <w:p w14:paraId="61CBFB1E" w14:textId="77777777" w:rsidR="000F5527" w:rsidRDefault="000F5527" w:rsidP="00C33452">
      <w:pPr>
        <w:pStyle w:val="2f5"/>
      </w:pPr>
      <w:r>
        <w:t xml:space="preserve">    predicted = </w:t>
      </w:r>
      <w:proofErr w:type="spellStart"/>
      <w:proofErr w:type="gramStart"/>
      <w:r>
        <w:t>np.argmax</w:t>
      </w:r>
      <w:proofErr w:type="spellEnd"/>
      <w:proofErr w:type="gramEnd"/>
      <w:r>
        <w:t>(</w:t>
      </w:r>
      <w:proofErr w:type="spellStart"/>
      <w:r>
        <w:t>output.asnumpy</w:t>
      </w:r>
      <w:proofErr w:type="spellEnd"/>
      <w:r>
        <w:t>(),axis=1)[0]</w:t>
      </w:r>
    </w:p>
    <w:p w14:paraId="696D8CC1" w14:textId="77777777" w:rsidR="000F5527" w:rsidRDefault="000F5527" w:rsidP="00C33452">
      <w:pPr>
        <w:pStyle w:val="2f5"/>
      </w:pPr>
      <w:r>
        <w:t xml:space="preserve">    </w:t>
      </w:r>
    </w:p>
    <w:p w14:paraId="2ABDC6AB" w14:textId="77777777" w:rsidR="000F5527" w:rsidRDefault="000F5527" w:rsidP="00C33452">
      <w:pPr>
        <w:pStyle w:val="2f5"/>
      </w:pPr>
      <w:r>
        <w:t xml:space="preserve">    # </w:t>
      </w:r>
      <w:proofErr w:type="spellStart"/>
      <w:r>
        <w:t>可视化</w:t>
      </w:r>
      <w:proofErr w:type="spellEnd"/>
    </w:p>
    <w:p w14:paraId="4D7B5FF1" w14:textId="77777777" w:rsidR="000F5527" w:rsidRDefault="000F5527" w:rsidP="00C33452">
      <w:pPr>
        <w:pStyle w:val="2f5"/>
      </w:pPr>
      <w:r>
        <w:t xml:space="preserve">    </w:t>
      </w:r>
      <w:proofErr w:type="spellStart"/>
      <w:proofErr w:type="gramStart"/>
      <w:r>
        <w:t>plt.subplot</w:t>
      </w:r>
      <w:proofErr w:type="spellEnd"/>
      <w:proofErr w:type="gramEnd"/>
      <w:r>
        <w:t>(3,3,i)</w:t>
      </w:r>
    </w:p>
    <w:p w14:paraId="111C87E1" w14:textId="77777777" w:rsidR="000F5527" w:rsidRDefault="000F5527" w:rsidP="00C33452">
      <w:pPr>
        <w:pStyle w:val="2f5"/>
      </w:pPr>
      <w:r>
        <w:t xml:space="preserve">    # </w:t>
      </w:r>
      <w:proofErr w:type="spellStart"/>
      <w:r>
        <w:t>删除</w:t>
      </w:r>
      <w:r>
        <w:t>batch</w:t>
      </w:r>
      <w:r>
        <w:t>维度</w:t>
      </w:r>
      <w:proofErr w:type="spellEnd"/>
    </w:p>
    <w:p w14:paraId="0E9588BA" w14:textId="77777777" w:rsidR="000F5527" w:rsidRDefault="000F5527" w:rsidP="00C33452">
      <w:pPr>
        <w:pStyle w:val="2f5"/>
      </w:pPr>
      <w:r>
        <w:t xml:space="preserve">    </w:t>
      </w:r>
      <w:proofErr w:type="spellStart"/>
      <w:r>
        <w:t>input_image</w:t>
      </w:r>
      <w:proofErr w:type="spellEnd"/>
      <w:r>
        <w:t xml:space="preserve"> = </w:t>
      </w:r>
      <w:proofErr w:type="spellStart"/>
      <w:proofErr w:type="gramStart"/>
      <w:r>
        <w:t>np.squeeze</w:t>
      </w:r>
      <w:proofErr w:type="spellEnd"/>
      <w:proofErr w:type="gramEnd"/>
      <w:r>
        <w:t>(</w:t>
      </w:r>
      <w:proofErr w:type="spellStart"/>
      <w:r>
        <w:t>input_img.asnumpy</w:t>
      </w:r>
      <w:proofErr w:type="spellEnd"/>
      <w:r>
        <w:t>(),axis=0).transpose(1,2,0)</w:t>
      </w:r>
    </w:p>
    <w:p w14:paraId="19AAEDB6" w14:textId="77777777" w:rsidR="000F5527" w:rsidRDefault="000F5527" w:rsidP="00C33452">
      <w:pPr>
        <w:pStyle w:val="2f5"/>
        <w:rPr>
          <w:lang w:eastAsia="zh-CN"/>
        </w:rPr>
      </w:pPr>
      <w:r>
        <w:t xml:space="preserve">    </w:t>
      </w:r>
      <w:r>
        <w:rPr>
          <w:lang w:eastAsia="zh-CN"/>
        </w:rPr>
        <w:t xml:space="preserve"># </w:t>
      </w:r>
      <w:r>
        <w:rPr>
          <w:lang w:eastAsia="zh-CN"/>
        </w:rPr>
        <w:t>重新归一化，方便可视化</w:t>
      </w:r>
    </w:p>
    <w:p w14:paraId="4D6E240D" w14:textId="77777777" w:rsidR="000F5527" w:rsidRDefault="000F5527" w:rsidP="00C33452">
      <w:pPr>
        <w:pStyle w:val="2f5"/>
      </w:pPr>
      <w:r>
        <w:rPr>
          <w:lang w:eastAsia="zh-CN"/>
        </w:rPr>
        <w:t xml:space="preserve">    </w:t>
      </w:r>
      <w:proofErr w:type="spellStart"/>
      <w:r>
        <w:t>input_image</w:t>
      </w:r>
      <w:proofErr w:type="spellEnd"/>
      <w:r>
        <w:t xml:space="preserve"> = normalization(</w:t>
      </w:r>
      <w:proofErr w:type="spellStart"/>
      <w:r>
        <w:t>input_image</w:t>
      </w:r>
      <w:proofErr w:type="spellEnd"/>
      <w:r>
        <w:t>)</w:t>
      </w:r>
    </w:p>
    <w:p w14:paraId="1569E4C3" w14:textId="77777777" w:rsidR="000F5527" w:rsidRDefault="000F5527" w:rsidP="00C33452">
      <w:pPr>
        <w:pStyle w:val="2f5"/>
      </w:pPr>
      <w:r>
        <w:t xml:space="preserve">   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input_image</w:t>
      </w:r>
      <w:proofErr w:type="spellEnd"/>
      <w:r>
        <w:t>)</w:t>
      </w:r>
    </w:p>
    <w:p w14:paraId="1A79BEBF" w14:textId="77777777" w:rsidR="000F5527" w:rsidRDefault="000F5527" w:rsidP="00C33452">
      <w:pPr>
        <w:pStyle w:val="2f5"/>
      </w:pPr>
      <w:r>
        <w:t xml:space="preserve">    </w:t>
      </w:r>
      <w:proofErr w:type="spellStart"/>
      <w:proofErr w:type="gramStart"/>
      <w:r>
        <w:t>plt.xticks</w:t>
      </w:r>
      <w:proofErr w:type="spellEnd"/>
      <w:proofErr w:type="gramEnd"/>
      <w:r>
        <w:t>([])</w:t>
      </w:r>
    </w:p>
    <w:p w14:paraId="4B9757D0" w14:textId="77777777" w:rsidR="000F5527" w:rsidRDefault="000F5527" w:rsidP="00C33452">
      <w:pPr>
        <w:pStyle w:val="2f5"/>
      </w:pPr>
      <w:r>
        <w:t xml:space="preserve">    </w:t>
      </w:r>
      <w:proofErr w:type="spellStart"/>
      <w:proofErr w:type="gramStart"/>
      <w:r>
        <w:t>plt.yticks</w:t>
      </w:r>
      <w:proofErr w:type="spellEnd"/>
      <w:proofErr w:type="gramEnd"/>
      <w:r>
        <w:t>([])</w:t>
      </w:r>
    </w:p>
    <w:p w14:paraId="0810A9C5" w14:textId="77777777" w:rsidR="000F5527" w:rsidRDefault="000F5527" w:rsidP="00C33452">
      <w:pPr>
        <w:pStyle w:val="2f5"/>
      </w:pPr>
      <w:r>
        <w:t xml:space="preserve">    </w:t>
      </w:r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024DB0EE" w14:textId="77777777" w:rsidR="000F5527" w:rsidRDefault="000F5527" w:rsidP="00C33452">
      <w:pPr>
        <w:pStyle w:val="2f5"/>
      </w:pPr>
      <w:r>
        <w:t xml:space="preserve">    </w:t>
      </w:r>
      <w:proofErr w:type="spellStart"/>
      <w:r>
        <w:t>plt.title</w:t>
      </w:r>
      <w:proofErr w:type="spellEnd"/>
      <w:r>
        <w:t>('True label:%s,\n Predicted:%s'%(category_dict[dic[1].asnumpy().sum()],category_dict[predicted]))</w:t>
      </w:r>
    </w:p>
    <w:p w14:paraId="79893D13" w14:textId="77777777" w:rsidR="000F5527" w:rsidRDefault="000F5527" w:rsidP="00C33452">
      <w:pPr>
        <w:pStyle w:val="2f5"/>
      </w:pPr>
      <w:r>
        <w:t xml:space="preserve">    i +=1</w:t>
      </w:r>
    </w:p>
    <w:p w14:paraId="20F8FEF6" w14:textId="77777777" w:rsidR="000F5527" w:rsidRDefault="000F5527" w:rsidP="00C33452">
      <w:pPr>
        <w:pStyle w:val="2f5"/>
      </w:pPr>
      <w:r>
        <w:t xml:space="preserve">    if i &gt; </w:t>
      </w:r>
      <w:proofErr w:type="gramStart"/>
      <w:r>
        <w:t>9 :</w:t>
      </w:r>
      <w:proofErr w:type="gramEnd"/>
    </w:p>
    <w:p w14:paraId="0B59F3EB" w14:textId="77777777" w:rsidR="000F5527" w:rsidRDefault="000F5527" w:rsidP="00C33452">
      <w:pPr>
        <w:pStyle w:val="2f5"/>
      </w:pPr>
      <w:r>
        <w:t xml:space="preserve">        break</w:t>
      </w:r>
    </w:p>
    <w:p w14:paraId="14EF3BF7" w14:textId="77777777" w:rsidR="000F5527" w:rsidRDefault="000F5527" w:rsidP="00C33452">
      <w:pPr>
        <w:pStyle w:val="2f5"/>
      </w:pPr>
    </w:p>
    <w:p w14:paraId="2AE8E858" w14:textId="38DC320C" w:rsidR="00970FB9" w:rsidRDefault="000F5527" w:rsidP="00C33452">
      <w:pPr>
        <w:pStyle w:val="2f5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4263F3A" w14:textId="77777777" w:rsidR="00970FB9" w:rsidRPr="00EC2972" w:rsidRDefault="00970FB9" w:rsidP="00A4760B">
      <w:pPr>
        <w:pStyle w:val="1e"/>
      </w:pPr>
      <w:r>
        <w:t>输出</w:t>
      </w:r>
      <w:r>
        <w:rPr>
          <w:rFonts w:hint="eastAsia"/>
        </w:rPr>
        <w:t>：</w:t>
      </w:r>
    </w:p>
    <w:p w14:paraId="0A5463F3" w14:textId="319622E4" w:rsidR="00970FB9" w:rsidRPr="00EC2972" w:rsidRDefault="00C04419" w:rsidP="00A4760B">
      <w:pPr>
        <w:pStyle w:val="1e"/>
      </w:pPr>
      <w:r w:rsidRPr="00C04419">
        <w:rPr>
          <w:noProof/>
        </w:rPr>
        <w:lastRenderedPageBreak/>
        <w:drawing>
          <wp:inline distT="0" distB="0" distL="0" distR="0" wp14:anchorId="67C55141" wp14:editId="552274C5">
            <wp:extent cx="3892549" cy="3725428"/>
            <wp:effectExtent l="19050" t="19050" r="13335" b="2794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02484" cy="373493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28B0684" w14:textId="381489BA" w:rsidR="00970FB9" w:rsidRPr="00EC2972" w:rsidRDefault="00F46BAD" w:rsidP="00970FB9">
      <w:pPr>
        <w:pStyle w:val="9"/>
        <w:ind w:left="1701"/>
      </w:pPr>
      <w:r>
        <w:rPr>
          <w:rFonts w:hint="eastAsia"/>
        </w:rPr>
        <w:t>预测结果</w:t>
      </w:r>
      <w:r>
        <w:t>2</w:t>
      </w:r>
    </w:p>
    <w:p w14:paraId="0A85DA5C" w14:textId="77777777" w:rsidR="00970FB9" w:rsidRPr="00EC2972" w:rsidRDefault="00970FB9" w:rsidP="00970FB9">
      <w:pPr>
        <w:pStyle w:val="ImageCaption"/>
        <w:rPr>
          <w:rFonts w:ascii="Huawei Sans" w:eastAsia="方正兰亭黑简体" w:hAnsi="Huawei Sans"/>
        </w:rPr>
      </w:pPr>
    </w:p>
    <w:p w14:paraId="4C16BE2F" w14:textId="77777777" w:rsidR="00970FB9" w:rsidRPr="00EC2972" w:rsidRDefault="00970FB9" w:rsidP="00512070">
      <w:pPr>
        <w:pStyle w:val="4"/>
      </w:pPr>
      <w:bookmarkStart w:id="110" w:name="header-n213"/>
      <w:r w:rsidRPr="00EC2972">
        <w:t>思考题</w:t>
      </w:r>
      <w:bookmarkEnd w:id="110"/>
    </w:p>
    <w:p w14:paraId="1F8AE4D9" w14:textId="77777777" w:rsidR="00970FB9" w:rsidRPr="00EC2972" w:rsidRDefault="00970FB9" w:rsidP="00A4760B">
      <w:pPr>
        <w:pStyle w:val="1e"/>
        <w:numPr>
          <w:ilvl w:val="0"/>
          <w:numId w:val="25"/>
        </w:numPr>
      </w:pPr>
      <w:r w:rsidRPr="00EC2972">
        <w:t>如果模型过拟合，常见的处理方法有哪些</w:t>
      </w:r>
      <w:r w:rsidRPr="00EC2972">
        <w:t>?</w:t>
      </w:r>
    </w:p>
    <w:p w14:paraId="2E7A0F28" w14:textId="0C2885B2" w:rsidR="00970FB9" w:rsidRPr="00EC2972" w:rsidRDefault="00970FB9" w:rsidP="00A4760B">
      <w:pPr>
        <w:pStyle w:val="1e"/>
        <w:numPr>
          <w:ilvl w:val="0"/>
          <w:numId w:val="25"/>
        </w:numPr>
      </w:pPr>
      <w:r w:rsidRPr="00EC2972">
        <w:t>【开放题】请设计的一个网络让</w:t>
      </w:r>
      <w:r w:rsidR="000F5527">
        <w:t>测试集准确率达到</w:t>
      </w:r>
      <w:r w:rsidR="000F5527">
        <w:rPr>
          <w:rFonts w:hint="eastAsia"/>
        </w:rPr>
        <w:t>9</w:t>
      </w:r>
      <w:r w:rsidR="000F5527">
        <w:t>9</w:t>
      </w:r>
      <w:r w:rsidR="000F5527">
        <w:rPr>
          <w:rFonts w:hint="eastAsia"/>
        </w:rPr>
        <w:t>%</w:t>
      </w:r>
      <w:r w:rsidR="000F5527">
        <w:t>以上</w:t>
      </w:r>
      <w:r w:rsidRPr="00EC2972">
        <w:t>。</w:t>
      </w:r>
    </w:p>
    <w:p w14:paraId="1BA43F76" w14:textId="77777777" w:rsidR="00970FB9" w:rsidRPr="00EC2972" w:rsidRDefault="00970FB9" w:rsidP="00A4760B">
      <w:pPr>
        <w:pStyle w:val="1e"/>
      </w:pPr>
      <w:r w:rsidRPr="00EC2972">
        <w:t>【</w:t>
      </w:r>
      <w:r w:rsidRPr="00EC2972">
        <w:rPr>
          <w:b/>
        </w:rPr>
        <w:t>答案</w:t>
      </w:r>
      <w:r w:rsidRPr="00EC2972">
        <w:t>】</w:t>
      </w:r>
    </w:p>
    <w:p w14:paraId="072341C0" w14:textId="6B4C3F7C" w:rsidR="00970FB9" w:rsidRPr="00EC2972" w:rsidRDefault="00970FB9" w:rsidP="00A4760B">
      <w:pPr>
        <w:pStyle w:val="1e"/>
        <w:numPr>
          <w:ilvl w:val="0"/>
          <w:numId w:val="26"/>
        </w:numPr>
      </w:pPr>
      <w:r w:rsidRPr="00EC2972">
        <w:t>L1</w:t>
      </w:r>
      <w:r w:rsidRPr="00EC2972">
        <w:rPr>
          <w:rFonts w:hint="eastAsia"/>
        </w:rPr>
        <w:t>，</w:t>
      </w:r>
      <w:r w:rsidRPr="00EC2972">
        <w:t>L2</w:t>
      </w:r>
      <w:r w:rsidRPr="00EC2972">
        <w:t>正则化，</w:t>
      </w:r>
      <w:r w:rsidRPr="00EC2972">
        <w:t>Early stopping</w:t>
      </w:r>
      <w:r w:rsidRPr="00EC2972">
        <w:rPr>
          <w:rFonts w:hint="eastAsia"/>
        </w:rPr>
        <w:t>，</w:t>
      </w:r>
      <w:r w:rsidR="000F5527">
        <w:t>数据</w:t>
      </w:r>
      <w:r w:rsidR="000F5527">
        <w:rPr>
          <w:rFonts w:hint="eastAsia"/>
        </w:rPr>
        <w:t>增强</w:t>
      </w:r>
      <w:r w:rsidRPr="00EC2972">
        <w:t>，</w:t>
      </w:r>
      <w:r w:rsidRPr="00EC2972">
        <w:t>dropout</w:t>
      </w:r>
      <w:r w:rsidRPr="00EC2972">
        <w:t>等</w:t>
      </w:r>
      <w:r w:rsidRPr="00EC2972">
        <w:rPr>
          <w:rFonts w:hint="eastAsia"/>
        </w:rPr>
        <w:t>。</w:t>
      </w:r>
    </w:p>
    <w:p w14:paraId="6E9E18D9" w14:textId="60C920B2" w:rsidR="00970FB9" w:rsidRPr="00EC2972" w:rsidRDefault="00970FB9" w:rsidP="00512070">
      <w:pPr>
        <w:pStyle w:val="2"/>
        <w:rPr>
          <w:lang w:eastAsia="zh-CN"/>
        </w:rPr>
      </w:pPr>
      <w:bookmarkStart w:id="111" w:name="header-n225"/>
      <w:bookmarkStart w:id="112" w:name="_Toc48309266"/>
      <w:bookmarkStart w:id="113" w:name="_Toc66865733"/>
      <w:bookmarkStart w:id="114" w:name="_Toc95470307"/>
      <w:r w:rsidRPr="00EC2972">
        <w:rPr>
          <w:lang w:eastAsia="zh-CN"/>
        </w:rPr>
        <w:t>实验总结</w:t>
      </w:r>
      <w:bookmarkEnd w:id="111"/>
      <w:bookmarkEnd w:id="112"/>
      <w:bookmarkEnd w:id="113"/>
      <w:bookmarkEnd w:id="114"/>
    </w:p>
    <w:p w14:paraId="31434CAA" w14:textId="286372F7" w:rsidR="00970FB9" w:rsidRPr="00EC2972" w:rsidRDefault="00970FB9" w:rsidP="00A4760B">
      <w:pPr>
        <w:pStyle w:val="1e"/>
      </w:pPr>
      <w:r w:rsidRPr="00EC2972">
        <w:t>本章提供了一个基于开源框架</w:t>
      </w:r>
      <w:proofErr w:type="spellStart"/>
      <w:r w:rsidRPr="00EC2972">
        <w:t>Mindspore</w:t>
      </w:r>
      <w:proofErr w:type="spellEnd"/>
      <w:r w:rsidRPr="00EC2972">
        <w:t>的图像识别实验。该实验演示了如何利用开源框架</w:t>
      </w:r>
      <w:proofErr w:type="spellStart"/>
      <w:r w:rsidRPr="00EC2972">
        <w:t>Mindspore</w:t>
      </w:r>
      <w:proofErr w:type="spellEnd"/>
      <w:r w:rsidRPr="00EC2972">
        <w:t>完成</w:t>
      </w:r>
      <w:r w:rsidRPr="00EC2972">
        <w:t>CIFAR-10</w:t>
      </w:r>
      <w:r w:rsidRPr="00EC2972">
        <w:t>图像识别任务。本章对实验做了详尽的剖析</w:t>
      </w:r>
      <w:r w:rsidRPr="00EC2972">
        <w:rPr>
          <w:rFonts w:hint="eastAsia"/>
        </w:rPr>
        <w:t>，</w:t>
      </w:r>
      <w:r w:rsidRPr="00EC2972">
        <w:t>阐明了整个实验功能、结构与流程，详细解释了如何解析数据、如何构建深度学习模型、如何保存模型等内容</w:t>
      </w:r>
      <w:r w:rsidRPr="00EC2972">
        <w:rPr>
          <w:rFonts w:hint="eastAsia"/>
        </w:rPr>
        <w:t>，</w:t>
      </w:r>
      <w:r w:rsidRPr="00EC2972">
        <w:t>并且展示了模型的优化与调参。学员可以在该实验的基础上开发更有针对性的应用实验。</w:t>
      </w:r>
      <w:r w:rsidRPr="00EC2972">
        <w:br w:type="page"/>
      </w:r>
    </w:p>
    <w:p w14:paraId="7DE0D1B2" w14:textId="5F1B9FDD" w:rsidR="00970FB9" w:rsidRPr="00EC2972" w:rsidRDefault="00970FB9" w:rsidP="00512070">
      <w:pPr>
        <w:pStyle w:val="2"/>
      </w:pPr>
      <w:bookmarkStart w:id="115" w:name="_Toc48309267"/>
      <w:bookmarkStart w:id="116" w:name="_Toc66865734"/>
      <w:bookmarkStart w:id="117" w:name="_Toc95470308"/>
      <w:r w:rsidRPr="00EC2972">
        <w:lastRenderedPageBreak/>
        <w:t>思考题汇总</w:t>
      </w:r>
      <w:bookmarkEnd w:id="115"/>
      <w:bookmarkEnd w:id="116"/>
      <w:bookmarkEnd w:id="117"/>
    </w:p>
    <w:p w14:paraId="34D9A5DB" w14:textId="77777777" w:rsidR="00970FB9" w:rsidRPr="00EC2972" w:rsidRDefault="00970FB9" w:rsidP="00970FB9">
      <w:pPr>
        <w:pStyle w:val="4a"/>
      </w:pPr>
      <w:r w:rsidRPr="00EC2972">
        <w:t>彩色图像有几个颜色通道？</w:t>
      </w:r>
    </w:p>
    <w:p w14:paraId="1CBC96B5" w14:textId="77777777" w:rsidR="00970FB9" w:rsidRPr="00EC2972" w:rsidRDefault="00970FB9" w:rsidP="00970FB9">
      <w:pPr>
        <w:pStyle w:val="4a"/>
      </w:pPr>
      <w:r w:rsidRPr="00EC2972">
        <w:t>请列举一下常见的颜色空间</w:t>
      </w:r>
      <w:r>
        <w:rPr>
          <w:rFonts w:hint="eastAsia"/>
        </w:rPr>
        <w:t>。</w:t>
      </w:r>
    </w:p>
    <w:p w14:paraId="09EE508F" w14:textId="77777777" w:rsidR="00970FB9" w:rsidRPr="00EC2972" w:rsidRDefault="00970FB9" w:rsidP="00970FB9">
      <w:pPr>
        <w:pStyle w:val="4a"/>
      </w:pPr>
      <w:r>
        <w:t>为什么我们在训练时</w:t>
      </w:r>
      <w:r w:rsidRPr="00EC2972">
        <w:t>会使用随机裁剪或者翻转的方式来处理图片？</w:t>
      </w:r>
    </w:p>
    <w:p w14:paraId="16953746" w14:textId="77777777" w:rsidR="00970FB9" w:rsidRPr="00EC2972" w:rsidRDefault="00970FB9" w:rsidP="00970FB9">
      <w:pPr>
        <w:pStyle w:val="4a"/>
      </w:pPr>
      <w:r w:rsidRPr="00EC2972">
        <w:t>将图片归一化有什么好处？</w:t>
      </w:r>
    </w:p>
    <w:p w14:paraId="75762A2E" w14:textId="1EB70C76" w:rsidR="00970FB9" w:rsidRPr="00EC2972" w:rsidRDefault="00970FB9" w:rsidP="00970FB9">
      <w:pPr>
        <w:pStyle w:val="4a"/>
      </w:pPr>
      <w:r w:rsidRPr="00EC2972">
        <w:t>除了</w:t>
      </w:r>
      <w:r w:rsidR="000F5527">
        <w:rPr>
          <w:rFonts w:hint="eastAsia"/>
        </w:rPr>
        <w:t>Adam</w:t>
      </w:r>
      <w:r w:rsidRPr="00EC2972">
        <w:t>优化器，请列举其他常见的优化器</w:t>
      </w:r>
      <w:r w:rsidRPr="00EC2972">
        <w:t>?</w:t>
      </w:r>
    </w:p>
    <w:p w14:paraId="513D17ED" w14:textId="77777777" w:rsidR="00970FB9" w:rsidRPr="00EC2972" w:rsidRDefault="00970FB9" w:rsidP="00970FB9">
      <w:pPr>
        <w:pStyle w:val="4a"/>
      </w:pPr>
      <w:r w:rsidRPr="00EC2972">
        <w:t>什么叫一个</w:t>
      </w:r>
      <w:r w:rsidRPr="00EC2972">
        <w:t>epoch?</w:t>
      </w:r>
    </w:p>
    <w:p w14:paraId="6F65C562" w14:textId="2C963FE2" w:rsidR="000F5527" w:rsidRPr="00EC2972" w:rsidRDefault="00970FB9" w:rsidP="000F5527">
      <w:pPr>
        <w:pStyle w:val="4a"/>
      </w:pPr>
      <w:r>
        <w:t>如果模型过拟合</w:t>
      </w:r>
      <w:r w:rsidRPr="00EC2972">
        <w:t>，常见的处理方法有哪些</w:t>
      </w:r>
      <w:r w:rsidRPr="00EC2972">
        <w:t>?</w:t>
      </w:r>
    </w:p>
    <w:p w14:paraId="38290257" w14:textId="77777777" w:rsidR="00970FB9" w:rsidRPr="00EC2972" w:rsidRDefault="00970FB9" w:rsidP="00A4760B">
      <w:pPr>
        <w:pStyle w:val="1e"/>
      </w:pPr>
      <w:r w:rsidRPr="00EC2972">
        <w:t>【</w:t>
      </w:r>
      <w:r w:rsidRPr="00EC2972">
        <w:rPr>
          <w:b/>
        </w:rPr>
        <w:t>答案</w:t>
      </w:r>
      <w:r w:rsidRPr="00EC2972">
        <w:t>】</w:t>
      </w:r>
    </w:p>
    <w:p w14:paraId="184B8F83" w14:textId="77777777" w:rsidR="00970FB9" w:rsidRPr="00EC2972" w:rsidRDefault="00970FB9" w:rsidP="00970FB9">
      <w:pPr>
        <w:pStyle w:val="4a"/>
      </w:pPr>
      <w:r w:rsidRPr="00EC2972">
        <w:t>3</w:t>
      </w:r>
      <w:r w:rsidRPr="00EC2972">
        <w:t>个颜色通道，一般为</w:t>
      </w:r>
      <w:r w:rsidRPr="00EC2972">
        <w:t>RGB</w:t>
      </w:r>
      <w:r>
        <w:rPr>
          <w:rFonts w:hint="eastAsia"/>
        </w:rPr>
        <w:t>。</w:t>
      </w:r>
    </w:p>
    <w:p w14:paraId="25CD4824" w14:textId="77777777" w:rsidR="00970FB9" w:rsidRPr="00EC2972" w:rsidRDefault="00970FB9" w:rsidP="00970FB9">
      <w:pPr>
        <w:pStyle w:val="4a"/>
      </w:pPr>
      <w:r w:rsidRPr="00EC2972">
        <w:t>RGB, HSV</w:t>
      </w:r>
      <w:r w:rsidRPr="00EC2972">
        <w:t>，</w:t>
      </w:r>
      <w:r w:rsidRPr="00EC2972">
        <w:t>Lab</w:t>
      </w:r>
      <w:r w:rsidRPr="00EC2972">
        <w:t>，</w:t>
      </w:r>
      <w:r w:rsidRPr="00EC2972">
        <w:t>CMYK</w:t>
      </w:r>
      <w:r w:rsidRPr="00EC2972">
        <w:t>等</w:t>
      </w:r>
      <w:r>
        <w:rPr>
          <w:rFonts w:hint="eastAsia"/>
        </w:rPr>
        <w:t>。</w:t>
      </w:r>
    </w:p>
    <w:p w14:paraId="4F5565B8" w14:textId="77777777" w:rsidR="00970FB9" w:rsidRPr="00EC2972" w:rsidRDefault="00970FB9" w:rsidP="00970FB9">
      <w:pPr>
        <w:pStyle w:val="4a"/>
      </w:pPr>
      <w:r>
        <w:t>为了增加网络的泛化能力，即使</w:t>
      </w:r>
      <w:r w:rsidRPr="00EC2972">
        <w:t>图片只有部分或者翻转了，也依然有能力识别出来。</w:t>
      </w:r>
    </w:p>
    <w:p w14:paraId="1A2C191D" w14:textId="77777777" w:rsidR="00970FB9" w:rsidRPr="00EC2972" w:rsidRDefault="00970FB9" w:rsidP="00970FB9">
      <w:pPr>
        <w:pStyle w:val="4a"/>
      </w:pPr>
      <w:r w:rsidRPr="00EC2972">
        <w:t>加快模型的训练时候的收敛速度，也可以</w:t>
      </w:r>
      <w:r>
        <w:t>在一定程度上</w:t>
      </w:r>
      <w:r w:rsidRPr="00EC2972">
        <w:t>避免梯度消失或者爆炸。</w:t>
      </w:r>
    </w:p>
    <w:p w14:paraId="28CC3C23" w14:textId="68D7E4D5" w:rsidR="00970FB9" w:rsidRPr="00EC2972" w:rsidRDefault="00970FB9" w:rsidP="00970FB9">
      <w:pPr>
        <w:pStyle w:val="4a"/>
      </w:pPr>
      <w:r w:rsidRPr="00EC2972">
        <w:t xml:space="preserve">SGD, BGD, MBGD, </w:t>
      </w:r>
      <w:r w:rsidR="000F5527">
        <w:t xml:space="preserve">Momentum, </w:t>
      </w:r>
      <w:r w:rsidRPr="00EC2972">
        <w:t>NAG(Nesterov Accelerated Gradient)</w:t>
      </w:r>
      <w:r w:rsidRPr="00EC2972">
        <w:t>，</w:t>
      </w:r>
      <w:proofErr w:type="spellStart"/>
      <w:r w:rsidRPr="00EC2972">
        <w:t>Adagrad</w:t>
      </w:r>
      <w:proofErr w:type="spellEnd"/>
      <w:r w:rsidRPr="00EC2972">
        <w:t>，</w:t>
      </w:r>
      <w:proofErr w:type="spellStart"/>
      <w:r w:rsidRPr="00EC2972">
        <w:t>Adadelta</w:t>
      </w:r>
      <w:proofErr w:type="spellEnd"/>
      <w:r w:rsidRPr="00EC2972">
        <w:t>，</w:t>
      </w:r>
      <w:r w:rsidRPr="00EC2972">
        <w:t>RMSprop</w:t>
      </w:r>
      <w:r>
        <w:rPr>
          <w:rFonts w:hint="eastAsia"/>
        </w:rPr>
        <w:t>。</w:t>
      </w:r>
    </w:p>
    <w:p w14:paraId="3E2BD2F2" w14:textId="77777777" w:rsidR="00970FB9" w:rsidRPr="00434141" w:rsidRDefault="00970FB9" w:rsidP="00970FB9">
      <w:pPr>
        <w:pStyle w:val="4a"/>
      </w:pPr>
      <w:r w:rsidRPr="00434141">
        <w:rPr>
          <w:rFonts w:hint="eastAsia"/>
        </w:rPr>
        <w:t>一个</w:t>
      </w:r>
      <w:r w:rsidRPr="00434141">
        <w:t>epoch</w:t>
      </w:r>
      <w:r w:rsidRPr="00434141">
        <w:t>指代所有的数据送入网络中完成一次前向计算及反向传播的过程。</w:t>
      </w:r>
    </w:p>
    <w:p w14:paraId="32486BA7" w14:textId="40F42826" w:rsidR="00970FB9" w:rsidRPr="00EC2972" w:rsidRDefault="000F5527" w:rsidP="000F5527">
      <w:pPr>
        <w:pStyle w:val="4a"/>
      </w:pPr>
      <w:r w:rsidRPr="000F5527">
        <w:t>L1</w:t>
      </w:r>
      <w:r w:rsidRPr="000F5527">
        <w:t>，</w:t>
      </w:r>
      <w:r w:rsidRPr="000F5527">
        <w:t>L2</w:t>
      </w:r>
      <w:r w:rsidRPr="000F5527">
        <w:t>正则化，</w:t>
      </w:r>
      <w:r w:rsidRPr="000F5527">
        <w:t>Early stopping</w:t>
      </w:r>
      <w:r w:rsidRPr="000F5527">
        <w:t>，数据增强，</w:t>
      </w:r>
      <w:r w:rsidRPr="000F5527">
        <w:t>dropout</w:t>
      </w:r>
      <w:r w:rsidRPr="000F5527">
        <w:t>等。</w:t>
      </w:r>
    </w:p>
    <w:p w14:paraId="1F56A210" w14:textId="77777777" w:rsidR="00970FB9" w:rsidRPr="00EC2972" w:rsidRDefault="00970FB9" w:rsidP="00512070">
      <w:pPr>
        <w:pStyle w:val="2"/>
      </w:pPr>
      <w:bookmarkStart w:id="118" w:name="_Toc48309268"/>
      <w:bookmarkStart w:id="119" w:name="_Toc66865735"/>
      <w:bookmarkStart w:id="120" w:name="_Toc95470309"/>
      <w:r w:rsidRPr="00EC2972">
        <w:rPr>
          <w:rFonts w:hint="eastAsia"/>
        </w:rPr>
        <w:t>开放题</w:t>
      </w:r>
      <w:bookmarkEnd w:id="118"/>
      <w:bookmarkEnd w:id="119"/>
      <w:bookmarkEnd w:id="120"/>
    </w:p>
    <w:p w14:paraId="599402B9" w14:textId="1ACC3F4C" w:rsidR="00970FB9" w:rsidRPr="00EC2972" w:rsidRDefault="000F5527" w:rsidP="00A4760B">
      <w:pPr>
        <w:pStyle w:val="1e"/>
      </w:pPr>
      <w:r w:rsidRPr="000F5527">
        <w:rPr>
          <w:rFonts w:hint="eastAsia"/>
        </w:rPr>
        <w:t>请设计的一个网络让测试集准确率达到</w:t>
      </w:r>
      <w:r w:rsidRPr="000F5527">
        <w:t>99%</w:t>
      </w:r>
      <w:r w:rsidRPr="000F5527">
        <w:t>以上。</w:t>
      </w:r>
      <w:bookmarkEnd w:id="12"/>
    </w:p>
    <w:sectPr w:rsidR="00970FB9" w:rsidRPr="00EC2972" w:rsidSect="00033B54">
      <w:headerReference w:type="default" r:id="rId33"/>
      <w:pgSz w:w="11906" w:h="16838" w:code="9"/>
      <w:pgMar w:top="1701" w:right="1134" w:bottom="1701" w:left="1134" w:header="567" w:footer="567" w:gutter="0"/>
      <w:pgNumType w:start="1"/>
      <w:cols w:space="425"/>
      <w:docGrid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4"/>
    </wne:keymap>
    <wne:keymap wne:kcmPrimary="0077">
      <wne:acd wne:acdName="acd5"/>
    </wne:keymap>
    <wne:keymap wne:kcmPrimary="0431">
      <wne:acd wne:acdName="acd8"/>
    </wne:keymap>
    <wne:keymap wne:kcmPrimary="0432">
      <wne:acd wne:acdName="acd9"/>
    </wne:keymap>
    <wne:keymap wne:kcmPrimary="0433">
      <wne:acd wne:acdName="acd10"/>
    </wne:keymap>
    <wne:keymap wne:kcmPrimary="0434">
      <wne:acd wne:acdName="acd11"/>
    </wne:keymap>
    <wne:keymap wne:kcmPrimary="0435">
      <wne:acd wne:acdName="acd12"/>
    </wne:keymap>
    <wne:keymap wne:kcmPrimary="0436">
      <wne:acd wne:acdName="acd31"/>
    </wne:keymap>
    <wne:keymap wne:kcmPrimary="0437">
      <wne:acd wne:acdName="acd30"/>
    </wne:keymap>
    <wne:keymap wne:kcmPrimary="0458">
      <wne:acd wne:acdName="acd6"/>
    </wne:keymap>
    <wne:keymap wne:kcmPrimary="045A">
      <wne:acd wne:acdName="acd3"/>
    </wne:keymap>
    <wne:keymap wne:kcmPrimary="0470">
      <wne:acd wne:acdName="acd22"/>
    </wne:keymap>
    <wne:keymap wne:kcmPrimary="0471">
      <wne:acd wne:acdName="acd23"/>
    </wne:keymap>
    <wne:keymap wne:kcmPrimary="0472">
      <wne:acd wne:acdName="acd24"/>
    </wne:keymap>
    <wne:keymap wne:kcmPrimary="0473">
      <wne:acd wne:acdName="acd25"/>
    </wne:keymap>
    <wne:keymap wne:kcmPrimary="0474">
      <wne:acd wne:acdName="acd26"/>
    </wne:keymap>
    <wne:keymap wne:kcmPrimary="0475">
      <wne:acd wne:acdName="acd27"/>
    </wne:keymap>
    <wne:keymap wne:kcmPrimary="0476">
      <wne:acd wne:acdName="acd28"/>
    </wne:keymap>
    <wne:keymap wne:kcmPrimary="0477">
      <wne:acd wne:acdName="acd29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  <wne:acdEntry wne:acdName="acd21"/>
      <wne:acdEntry wne:acdName="acd22"/>
      <wne:acdEntry wne:acdName="acd23"/>
      <wne:acdEntry wne:acdName="acd24"/>
      <wne:acdEntry wne:acdName="acd25"/>
      <wne:acdEntry wne:acdName="acd26"/>
      <wne:acdEntry wne:acdName="acd27"/>
      <wne:acdEntry wne:acdName="acd28"/>
      <wne:acdEntry wne:acdName="acd29"/>
      <wne:acdEntry wne:acdName="acd30"/>
      <wne:acdEntry wne:acdName="acd31"/>
    </wne:acdManifest>
  </wne:toolbars>
  <wne:acds>
    <wne:acd wne:argValue="AQAAAAIA" wne:acdName="acd0" wne:fciIndexBasedOn="0065"/>
    <wne:acd wne:argValue="AQAAAAAA" wne:acdName="acd1" wne:fciIndexBasedOn="0065"/>
    <wne:acd wne:acdName="acd2" wne:fciIndexBasedOn="0065"/>
    <wne:acd wne:argValue="AgA3aA9fIAA+UJxlIADdhHKC" wne:acdName="acd3" wne:fciIndexBasedOn="0065"/>
    <wne:acd wne:argValue="AgBGAGkAZwB1AHIAZQAgAEQAZQBzAGMAcgBpAHAAdABpAG8AbgA=" wne:acdName="acd4" wne:fciIndexBasedOn="0065"/>
    <wne:acd wne:argValue="AgBUAGEAYgBsAGUAIABEAGUAcwBjAHIAaQBwAHQAaQBvAG4A" wne:acdName="acd5" wne:fciIndexBasedOn="0065"/>
    <wne:acd wne:argValue="AgBDAG8AbQBtAGEAbgBkAA==" wne:acdName="acd6" wne:fciIndexBasedOn="0065"/>
    <wne:acd wne:acdName="acd7" wne:fciIndexBasedOn="0065"/>
    <wne:acd wne:argValue="AgBBAEwAVAArADEA" wne:acdName="acd8" wne:fciIndexBasedOn="0065"/>
    <wne:acd wne:argValue="AgBBAEwAVAArADIA" wne:acdName="acd9" wne:fciIndexBasedOn="0065"/>
    <wne:acd wne:argValue="AgBBAEwAVAArADMA" wne:acdName="acd10" wne:fciIndexBasedOn="0065"/>
    <wne:acd wne:argValue="AgBBAEwAVAArADQA" wne:acdName="acd11" wne:fciIndexBasedOn="0065"/>
    <wne:acd wne:argValue="AgBBAEwAVAArADUA" wne:acdName="acd12" wne:fciIndexBasedOn="0065"/>
    <wne:acd wne:acdName="acd13" wne:fciIndexBasedOn="0065"/>
    <wne:acd wne:acdName="acd14" wne:fciIndexBasedOn="0065"/>
    <wne:acd wne:acdName="acd15" wne:fciIndexBasedOn="0065"/>
    <wne:acd wne:acdName="acd16" wne:fciIndexBasedOn="0065"/>
    <wne:acd wne:acdName="acd17" wne:fciIndexBasedOn="0065"/>
    <wne:acd wne:acdName="acd18" wne:fciIndexBasedOn="0065"/>
    <wne:acd wne:acdName="acd19" wne:fciIndexBasedOn="0065"/>
    <wne:acd wne:acdName="acd20" wne:fciIndexBasedOn="0065"/>
    <wne:acd wne:acdName="acd21" wne:fciIndexBasedOn="0065"/>
    <wne:acd wne:argValue="AgAxAC4AY2uHZQ==" wne:acdName="acd22" wne:fciIndexBasedOn="0065"/>
    <wne:acd wne:argValue="AgAyAC4AfVTkTg==" wne:acdName="acd23" wne:fciIndexBasedOn="0065"/>
    <wne:acd wne:argValue="AgAzAC4AZWukmg==" wne:acdName="acd24" wne:fciIndexBasedOn="0065"/>
    <wne:acd wne:argValue="AgA0AC4A+06hUg==" wne:acdName="acd25" wne:fciIndexBasedOn="0065"/>
    <wne:acd wne:argValue="AgA1AC4AaIg8aIdlV1s=" wne:acdName="acd26" wne:fciIndexBasedOn="0065"/>
    <wne:acd wne:argValue="AgA2AC4ATVIAig==" wne:acdName="acd27" wne:fciIndexBasedOn="0065"/>
    <wne:acd wne:argValue="AgA3AC4AgHvLTgdomJg=" wne:acdName="acd28" wne:fciIndexBasedOn="0065"/>
    <wne:acd wne:argValue="AgA4AC4ATVIAigdomJg=" wne:acdName="acd29" wne:fciIndexBasedOn="0065"/>
    <wne:acd wne:argValue="AgA5AC4A/lZHcgdomJg=" wne:acdName="acd30" wne:fciIndexBasedOn="0065"/>
    <wne:acd wne:argValue="AgA1AC4AaIg8aAdomJg=" wne:acdName="acd31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628EC7" w14:textId="77777777" w:rsidR="00F62FE6" w:rsidRDefault="00F62FE6" w:rsidP="00940D2A">
      <w:pPr>
        <w:spacing w:before="0"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999547" w14:textId="77777777" w:rsidR="00F62FE6" w:rsidRDefault="00F62FE6" w:rsidP="00940D2A">
      <w:pPr>
        <w:spacing w:before="0"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awei Sans">
    <w:altName w:val="Corbel"/>
    <w:panose1 w:val="020B0604020202020204"/>
    <w:charset w:val="00"/>
    <w:family w:val="swiss"/>
    <w:pitch w:val="variable"/>
    <w:sig w:usb0="A00002FF" w:usb1="500078FB" w:usb2="00000008" w:usb3="00000000" w:csb0="0000009F" w:csb1="00000000"/>
  </w:font>
  <w:font w:name="方正兰亭黑简体">
    <w:altName w:val="Arial Unicode MS"/>
    <w:panose1 w:val="020B0604020202020204"/>
    <w:charset w:val="86"/>
    <w:family w:val="auto"/>
    <w:pitch w:val="variable"/>
    <w:sig w:usb0="00002A87" w:usb1="080E0000" w:usb2="00000010" w:usb3="00000000" w:csb0="0004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uaweiSans-Regular">
    <w:altName w:val="Times New Roman"/>
    <w:panose1 w:val="020B0604020202020204"/>
    <w:charset w:val="00"/>
    <w:family w:val="roman"/>
    <w:pitch w:val="default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FrutigerNext LT Regular">
    <w:altName w:val="Corbel"/>
    <w:panose1 w:val="020B0604020202020204"/>
    <w:charset w:val="00"/>
    <w:family w:val="swiss"/>
    <w:pitch w:val="variable"/>
    <w:sig w:usb0="A00000AF" w:usb1="4000204A" w:usb2="00000000" w:usb3="00000000" w:csb0="0000011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D38615" w14:textId="77777777" w:rsidR="00F62FE6" w:rsidRDefault="00F62FE6" w:rsidP="00940D2A">
      <w:pPr>
        <w:spacing w:before="0"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B8DF1F6" w14:textId="77777777" w:rsidR="00F62FE6" w:rsidRDefault="00F62FE6" w:rsidP="00940D2A">
      <w:pPr>
        <w:spacing w:before="0"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9705FE" w14:textId="77777777" w:rsidR="00C11C38" w:rsidRPr="00A01CBE" w:rsidRDefault="00C11C38" w:rsidP="00A01CBE">
    <w:pPr>
      <w:tabs>
        <w:tab w:val="center" w:pos="4153"/>
        <w:tab w:val="right" w:pos="8306"/>
      </w:tabs>
      <w:spacing w:before="0" w:after="0" w:line="20" w:lineRule="atLeast"/>
      <w:ind w:left="0"/>
      <w:jc w:val="right"/>
      <w:rPr>
        <w:rFonts w:ascii="Huawei Sans" w:hAnsi="Huawei Sans"/>
        <w:kern w:val="2"/>
        <w:sz w:val="2"/>
        <w:szCs w:val="2"/>
      </w:rPr>
    </w:pPr>
  </w:p>
  <w:p w14:paraId="66CDBE1C" w14:textId="77777777" w:rsidR="00C11C38" w:rsidRPr="00A01CBE" w:rsidRDefault="00C11C38" w:rsidP="00A01CBE">
    <w:pPr>
      <w:tabs>
        <w:tab w:val="center" w:pos="4153"/>
        <w:tab w:val="right" w:pos="8306"/>
      </w:tabs>
      <w:spacing w:before="0" w:after="0" w:line="20" w:lineRule="atLeast"/>
      <w:ind w:left="0"/>
      <w:jc w:val="right"/>
      <w:rPr>
        <w:rFonts w:ascii="Huawei Sans" w:hAnsi="Huawei Sans"/>
        <w:kern w:val="2"/>
        <w:sz w:val="2"/>
        <w:szCs w:val="2"/>
      </w:rPr>
    </w:pPr>
  </w:p>
  <w:tbl>
    <w:tblPr>
      <w:tblW w:w="9639" w:type="dxa"/>
      <w:tblInd w:w="-15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134"/>
      <w:gridCol w:w="7371"/>
      <w:gridCol w:w="1134"/>
    </w:tblGrid>
    <w:tr w:rsidR="00C11C38" w:rsidRPr="00A01CBE" w14:paraId="68325900" w14:textId="77777777" w:rsidTr="00A01CBE">
      <w:trPr>
        <w:cantSplit/>
        <w:trHeight w:hRule="exact" w:val="738"/>
      </w:trPr>
      <w:tc>
        <w:tcPr>
          <w:tcW w:w="1134" w:type="dxa"/>
        </w:tcPr>
        <w:p w14:paraId="7E031408" w14:textId="77777777" w:rsidR="00C11C38" w:rsidRPr="00A01CBE" w:rsidRDefault="00C11C38" w:rsidP="00A01CBE">
          <w:pPr>
            <w:keepNext/>
            <w:topLinePunct w:val="0"/>
            <w:autoSpaceDE w:val="0"/>
            <w:autoSpaceDN w:val="0"/>
            <w:spacing w:before="0" w:after="0" w:line="360" w:lineRule="auto"/>
            <w:ind w:left="0"/>
            <w:rPr>
              <w:rFonts w:ascii="Huawei Sans" w:hAnsi="Huawei Sans" w:cs="Times New Roman"/>
            </w:rPr>
          </w:pPr>
          <w:r w:rsidRPr="00A01CBE">
            <w:rPr>
              <w:rFonts w:ascii="Huawei Sans" w:hAnsi="Huawei Sans" w:cs="Times New Roman"/>
              <w:noProof/>
            </w:rPr>
            <w:drawing>
              <wp:inline distT="0" distB="0" distL="0" distR="0" wp14:anchorId="524D148E" wp14:editId="721A7CE0">
                <wp:extent cx="424800" cy="432623"/>
                <wp:effectExtent l="0" t="0" r="0" b="5715"/>
                <wp:docPr id="9" name="图片 9" descr="C:\Users\jwx341670\Desktop\华为标志 Huawei Logo 2018\竖版标志Vertical Version\PNG\HW_POS_RBG_Vertical-150ppi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C:\Users\jwx341670\Desktop\华为标志 Huawei Logo 2018\竖版标志Vertical Version\PNG\HW_POS_RBG_Vertical-150ppi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4800" cy="432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7246B45" w14:textId="77777777" w:rsidR="00C11C38" w:rsidRPr="00A01CBE" w:rsidRDefault="00C11C38" w:rsidP="00A01CBE">
          <w:pPr>
            <w:spacing w:before="120"/>
            <w:rPr>
              <w:rFonts w:ascii="Huawei Sans" w:hAnsi="Huawei Sans"/>
            </w:rPr>
          </w:pPr>
        </w:p>
      </w:tc>
      <w:tc>
        <w:tcPr>
          <w:tcW w:w="7371" w:type="dxa"/>
          <w:vAlign w:val="bottom"/>
        </w:tcPr>
        <w:p w14:paraId="2B34135B" w14:textId="433FCD1C" w:rsidR="00C11C38" w:rsidRPr="00A01CBE" w:rsidRDefault="00C11C38" w:rsidP="002B27E4">
          <w:pPr>
            <w:ind w:left="0"/>
            <w:jc w:val="center"/>
            <w:rPr>
              <w:rFonts w:ascii="Huawei Sans" w:hAnsi="Huawei Sans"/>
              <w:noProof/>
              <w:sz w:val="18"/>
              <w:szCs w:val="18"/>
            </w:rPr>
          </w:pPr>
          <w:r>
            <w:rPr>
              <w:rFonts w:ascii="Huawei Sans" w:hAnsi="Huawei Sans" w:hint="eastAsia"/>
              <w:noProof/>
              <w:sz w:val="18"/>
              <w:szCs w:val="18"/>
            </w:rPr>
            <w:t>《计算机视觉》</w:t>
          </w:r>
          <w:r>
            <w:rPr>
              <w:rFonts w:ascii="Huawei Sans" w:hAnsi="Huawei Sans" w:hint="eastAsia"/>
              <w:noProof/>
              <w:sz w:val="18"/>
              <w:szCs w:val="18"/>
            </w:rPr>
            <w:t>-</w:t>
          </w:r>
          <w:r>
            <w:rPr>
              <w:rFonts w:ascii="Huawei Sans" w:hAnsi="Huawei Sans" w:hint="eastAsia"/>
              <w:noProof/>
              <w:sz w:val="18"/>
              <w:szCs w:val="18"/>
            </w:rPr>
            <w:t>物体识别</w:t>
          </w:r>
          <w:r w:rsidRPr="00A01CBE">
            <w:rPr>
              <w:rFonts w:ascii="Huawei Sans" w:hAnsi="Huawei Sans"/>
              <w:noProof/>
              <w:sz w:val="18"/>
              <w:szCs w:val="18"/>
            </w:rPr>
            <w:t>实验手册</w:t>
          </w:r>
        </w:p>
      </w:tc>
      <w:tc>
        <w:tcPr>
          <w:tcW w:w="1134" w:type="dxa"/>
          <w:vAlign w:val="bottom"/>
        </w:tcPr>
        <w:p w14:paraId="07D74302" w14:textId="77777777" w:rsidR="00C11C38" w:rsidRPr="00A01CBE" w:rsidRDefault="00C11C38" w:rsidP="00A01CBE">
          <w:pPr>
            <w:ind w:left="0"/>
            <w:jc w:val="right"/>
            <w:rPr>
              <w:rFonts w:ascii="Huawei Sans" w:hAnsi="Huawei Sans"/>
              <w:noProof/>
              <w:sz w:val="18"/>
              <w:szCs w:val="18"/>
            </w:rPr>
          </w:pPr>
          <w:r w:rsidRPr="00A01CBE">
            <w:rPr>
              <w:rFonts w:ascii="Huawei Sans" w:hAnsi="Huawei Sans"/>
              <w:sz w:val="18"/>
              <w:szCs w:val="18"/>
            </w:rPr>
            <w:t>第</w:t>
          </w:r>
          <w:r w:rsidRPr="00A01CBE">
            <w:rPr>
              <w:rFonts w:ascii="Huawei Sans" w:hAnsi="Huawei Sans"/>
              <w:sz w:val="18"/>
              <w:szCs w:val="18"/>
            </w:rPr>
            <w:fldChar w:fldCharType="begin"/>
          </w:r>
          <w:r w:rsidRPr="00A01CBE">
            <w:rPr>
              <w:rFonts w:ascii="Huawei Sans" w:hAnsi="Huawei Sans"/>
              <w:sz w:val="18"/>
              <w:szCs w:val="18"/>
            </w:rPr>
            <w:instrText xml:space="preserve"> PAGE </w:instrText>
          </w:r>
          <w:r w:rsidRPr="00A01CBE">
            <w:rPr>
              <w:rFonts w:ascii="Huawei Sans" w:hAnsi="Huawei Sans"/>
              <w:sz w:val="18"/>
              <w:szCs w:val="18"/>
            </w:rPr>
            <w:fldChar w:fldCharType="separate"/>
          </w:r>
          <w:r w:rsidR="000605DA">
            <w:rPr>
              <w:rFonts w:ascii="Huawei Sans" w:hAnsi="Huawei Sans"/>
              <w:noProof/>
              <w:sz w:val="18"/>
              <w:szCs w:val="18"/>
            </w:rPr>
            <w:t>2</w:t>
          </w:r>
          <w:r w:rsidRPr="00A01CBE">
            <w:rPr>
              <w:rFonts w:ascii="Huawei Sans" w:hAnsi="Huawei Sans"/>
              <w:noProof/>
              <w:sz w:val="18"/>
              <w:szCs w:val="18"/>
            </w:rPr>
            <w:fldChar w:fldCharType="end"/>
          </w:r>
          <w:r w:rsidRPr="00A01CBE">
            <w:rPr>
              <w:rFonts w:ascii="Huawei Sans" w:hAnsi="Huawei Sans"/>
              <w:noProof/>
              <w:sz w:val="18"/>
              <w:szCs w:val="18"/>
            </w:rPr>
            <w:t>页</w:t>
          </w:r>
        </w:p>
      </w:tc>
    </w:tr>
  </w:tbl>
  <w:p w14:paraId="6E8D3475" w14:textId="77777777" w:rsidR="00C11C38" w:rsidRPr="00A01CBE" w:rsidRDefault="00C11C38" w:rsidP="00A01CBE">
    <w:pPr>
      <w:tabs>
        <w:tab w:val="center" w:pos="4153"/>
        <w:tab w:val="right" w:pos="8306"/>
      </w:tabs>
      <w:spacing w:before="0" w:after="0" w:line="20" w:lineRule="atLeast"/>
      <w:ind w:left="0"/>
      <w:jc w:val="right"/>
      <w:rPr>
        <w:rFonts w:ascii="Huawei Sans" w:hAnsi="Huawei Sans"/>
        <w:kern w:val="2"/>
        <w:sz w:val="2"/>
        <w:szCs w:val="2"/>
      </w:rPr>
    </w:pPr>
  </w:p>
  <w:p w14:paraId="3A225614" w14:textId="77777777" w:rsidR="00C11C38" w:rsidRPr="00A01CBE" w:rsidRDefault="00C11C38" w:rsidP="00A01CBE">
    <w:pPr>
      <w:tabs>
        <w:tab w:val="center" w:pos="4153"/>
        <w:tab w:val="right" w:pos="8306"/>
      </w:tabs>
      <w:spacing w:before="0" w:after="0" w:line="20" w:lineRule="atLeast"/>
      <w:ind w:left="0"/>
      <w:jc w:val="right"/>
      <w:rPr>
        <w:rFonts w:ascii="Huawei Sans" w:hAnsi="Huawei Sans"/>
        <w:kern w:val="2"/>
        <w:sz w:val="2"/>
        <w:szCs w:val="2"/>
      </w:rPr>
    </w:pPr>
  </w:p>
  <w:p w14:paraId="116CAA30" w14:textId="77777777" w:rsidR="00C11C38" w:rsidRDefault="00C11C38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E7439D" w14:textId="77777777" w:rsidR="00C11C38" w:rsidRPr="009D4127" w:rsidRDefault="00C11C38" w:rsidP="00033B54">
    <w:pPr>
      <w:pStyle w:val="a7"/>
      <w:rPr>
        <w:rFonts w:ascii="Huawei Sans" w:eastAsia="方正兰亭黑简体" w:hAnsi="Huawei Sans"/>
      </w:rPr>
    </w:pPr>
  </w:p>
  <w:p w14:paraId="6619D47F" w14:textId="77777777" w:rsidR="00C11C38" w:rsidRPr="009D4127" w:rsidRDefault="00C11C38" w:rsidP="00033B54">
    <w:pPr>
      <w:pStyle w:val="a7"/>
      <w:rPr>
        <w:rFonts w:ascii="Huawei Sans" w:eastAsia="方正兰亭黑简体" w:hAnsi="Huawei Sans"/>
      </w:rPr>
    </w:pPr>
  </w:p>
  <w:tbl>
    <w:tblPr>
      <w:tblW w:w="9639" w:type="dxa"/>
      <w:tblInd w:w="-15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134"/>
      <w:gridCol w:w="7371"/>
      <w:gridCol w:w="1134"/>
    </w:tblGrid>
    <w:tr w:rsidR="00C11C38" w:rsidRPr="009D4127" w14:paraId="2FAC5D03" w14:textId="77777777" w:rsidTr="00854769">
      <w:trPr>
        <w:cantSplit/>
        <w:trHeight w:hRule="exact" w:val="738"/>
      </w:trPr>
      <w:tc>
        <w:tcPr>
          <w:tcW w:w="1134" w:type="dxa"/>
        </w:tcPr>
        <w:p w14:paraId="07F9ECB9" w14:textId="0621B518" w:rsidR="00C11C38" w:rsidRPr="009D4127" w:rsidRDefault="00C11C38" w:rsidP="00854769">
          <w:pPr>
            <w:pStyle w:val="afffff0"/>
            <w:jc w:val="left"/>
            <w:rPr>
              <w:rFonts w:ascii="Huawei Sans" w:hAnsi="Huawei Sans"/>
            </w:rPr>
          </w:pPr>
          <w:r w:rsidRPr="009D4127">
            <w:rPr>
              <w:rFonts w:ascii="Huawei Sans" w:hAnsi="Huawei Sans"/>
              <w:noProof/>
            </w:rPr>
            <w:drawing>
              <wp:inline distT="0" distB="0" distL="0" distR="0" wp14:anchorId="562D1C54" wp14:editId="1BA4AEB7">
                <wp:extent cx="424800" cy="432623"/>
                <wp:effectExtent l="0" t="0" r="0" b="5715"/>
                <wp:docPr id="8" name="图片 8" descr="C:\Users\jwx341670\Desktop\华为标志 Huawei Logo 2018\竖版标志Vertical Version\PNG\HW_POS_RBG_Vertical-150ppi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C:\Users\jwx341670\Desktop\华为标志 Huawei Logo 2018\竖版标志Vertical Version\PNG\HW_POS_RBG_Vertical-150ppi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4800" cy="432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9FB2DDB" w14:textId="77777777" w:rsidR="00C11C38" w:rsidRPr="009D4127" w:rsidRDefault="00C11C38" w:rsidP="00033B54">
          <w:pPr>
            <w:spacing w:before="120"/>
            <w:rPr>
              <w:rFonts w:ascii="Huawei Sans" w:hAnsi="Huawei Sans"/>
            </w:rPr>
          </w:pPr>
        </w:p>
      </w:tc>
      <w:tc>
        <w:tcPr>
          <w:tcW w:w="7371" w:type="dxa"/>
          <w:vAlign w:val="bottom"/>
        </w:tcPr>
        <w:p w14:paraId="541AEA52" w14:textId="17582115" w:rsidR="00C11C38" w:rsidRPr="009D4127" w:rsidRDefault="00C11C38" w:rsidP="00970FB9">
          <w:pPr>
            <w:pStyle w:val="TableNote"/>
            <w:ind w:left="0"/>
            <w:jc w:val="center"/>
            <w:rPr>
              <w:rFonts w:ascii="Huawei Sans" w:hAnsi="Huawei Sans"/>
              <w:noProof/>
            </w:rPr>
          </w:pPr>
          <w:r w:rsidRPr="00970FB9">
            <w:rPr>
              <w:rFonts w:ascii="Huawei Sans" w:hAnsi="Huawei Sans" w:hint="eastAsia"/>
              <w:noProof/>
            </w:rPr>
            <w:t>《计算机视觉》</w:t>
          </w:r>
          <w:r w:rsidRPr="00970FB9">
            <w:rPr>
              <w:rFonts w:ascii="Huawei Sans" w:hAnsi="Huawei Sans"/>
              <w:noProof/>
            </w:rPr>
            <w:t>-</w:t>
          </w:r>
          <w:r w:rsidRPr="00970FB9">
            <w:rPr>
              <w:rFonts w:ascii="Huawei Sans" w:hAnsi="Huawei Sans"/>
              <w:noProof/>
            </w:rPr>
            <w:t>物体识别</w:t>
          </w:r>
          <w:r w:rsidRPr="009D4127">
            <w:rPr>
              <w:rFonts w:ascii="Huawei Sans" w:hAnsi="Huawei Sans"/>
              <w:noProof/>
            </w:rPr>
            <w:t>实验手册</w:t>
          </w:r>
        </w:p>
      </w:tc>
      <w:tc>
        <w:tcPr>
          <w:tcW w:w="1134" w:type="dxa"/>
          <w:vAlign w:val="bottom"/>
        </w:tcPr>
        <w:p w14:paraId="279C3BBC" w14:textId="1A924E70" w:rsidR="00C11C38" w:rsidRPr="009D4127" w:rsidRDefault="00C11C38" w:rsidP="00033B54">
          <w:pPr>
            <w:pStyle w:val="TableNote"/>
            <w:ind w:left="0"/>
            <w:jc w:val="right"/>
            <w:rPr>
              <w:rFonts w:ascii="Huawei Sans" w:hAnsi="Huawei Sans"/>
              <w:noProof/>
            </w:rPr>
          </w:pPr>
          <w:r w:rsidRPr="009D4127">
            <w:rPr>
              <w:rFonts w:ascii="Huawei Sans" w:hAnsi="Huawei Sans"/>
            </w:rPr>
            <w:t>第</w:t>
          </w:r>
          <w:r w:rsidRPr="009D4127">
            <w:rPr>
              <w:rFonts w:ascii="Huawei Sans" w:hAnsi="Huawei Sans"/>
            </w:rPr>
            <w:fldChar w:fldCharType="begin"/>
          </w:r>
          <w:r w:rsidRPr="009D4127">
            <w:rPr>
              <w:rFonts w:ascii="Huawei Sans" w:hAnsi="Huawei Sans"/>
            </w:rPr>
            <w:instrText xml:space="preserve"> PAGE </w:instrText>
          </w:r>
          <w:r w:rsidRPr="009D4127">
            <w:rPr>
              <w:rFonts w:ascii="Huawei Sans" w:hAnsi="Huawei Sans"/>
            </w:rPr>
            <w:fldChar w:fldCharType="separate"/>
          </w:r>
          <w:r w:rsidR="000605DA">
            <w:rPr>
              <w:rFonts w:ascii="Huawei Sans" w:hAnsi="Huawei Sans"/>
              <w:noProof/>
            </w:rPr>
            <w:t>10</w:t>
          </w:r>
          <w:r w:rsidRPr="009D4127">
            <w:rPr>
              <w:rFonts w:ascii="Huawei Sans" w:hAnsi="Huawei Sans"/>
              <w:noProof/>
            </w:rPr>
            <w:fldChar w:fldCharType="end"/>
          </w:r>
          <w:r w:rsidRPr="009D4127">
            <w:rPr>
              <w:rFonts w:ascii="Huawei Sans" w:hAnsi="Huawei Sans"/>
              <w:noProof/>
            </w:rPr>
            <w:t>页</w:t>
          </w:r>
        </w:p>
      </w:tc>
    </w:tr>
  </w:tbl>
  <w:p w14:paraId="0278FB09" w14:textId="77777777" w:rsidR="00C11C38" w:rsidRPr="009D4127" w:rsidRDefault="00C11C38" w:rsidP="00033B54">
    <w:pPr>
      <w:pStyle w:val="a7"/>
      <w:rPr>
        <w:rFonts w:ascii="Huawei Sans" w:eastAsia="方正兰亭黑简体" w:hAnsi="Huawei Sans"/>
      </w:rPr>
    </w:pPr>
  </w:p>
  <w:p w14:paraId="76432B8F" w14:textId="77777777" w:rsidR="00C11C38" w:rsidRPr="009D4127" w:rsidRDefault="00C11C38" w:rsidP="00033B54">
    <w:pPr>
      <w:pStyle w:val="a7"/>
      <w:rPr>
        <w:rFonts w:ascii="Huawei Sans" w:eastAsia="方正兰亭黑简体" w:hAnsi="Huawei Sans"/>
      </w:rPr>
    </w:pPr>
  </w:p>
  <w:p w14:paraId="2CCE42D9" w14:textId="77777777" w:rsidR="00C11C38" w:rsidRPr="009D4127" w:rsidRDefault="00C11C38">
    <w:pPr>
      <w:pStyle w:val="a7"/>
      <w:rPr>
        <w:rFonts w:ascii="Huawei Sans" w:eastAsia="方正兰亭黑简体" w:hAnsi="Huawei Sans"/>
      </w:rPr>
    </w:pPr>
  </w:p>
  <w:p w14:paraId="12BF6744" w14:textId="77777777" w:rsidR="00C11C38" w:rsidRDefault="00C11C38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8701E2"/>
    <w:multiLevelType w:val="hybridMultilevel"/>
    <w:tmpl w:val="A6582318"/>
    <w:lvl w:ilvl="0" w:tplc="32BCCCF0">
      <w:start w:val="1"/>
      <w:numFmt w:val="bullet"/>
      <w:pStyle w:val="CAUTIONTextList"/>
      <w:lvlText w:val=""/>
      <w:lvlJc w:val="left"/>
      <w:pPr>
        <w:tabs>
          <w:tab w:val="num" w:pos="1985"/>
        </w:tabs>
        <w:ind w:left="1985" w:hanging="284"/>
      </w:pPr>
      <w:rPr>
        <w:rFonts w:ascii="Wingdings" w:hAnsi="Wingdings" w:hint="default"/>
        <w:color w:val="auto"/>
        <w:spacing w:val="0"/>
        <w:w w:val="100"/>
        <w:position w:val="1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EDB2900"/>
    <w:multiLevelType w:val="hybridMultilevel"/>
    <w:tmpl w:val="791493E4"/>
    <w:lvl w:ilvl="0" w:tplc="DFB60A4E">
      <w:start w:val="1"/>
      <w:numFmt w:val="bullet"/>
      <w:pStyle w:val="SubItemList"/>
      <w:lvlText w:val="−"/>
      <w:lvlJc w:val="left"/>
      <w:pPr>
        <w:tabs>
          <w:tab w:val="num" w:pos="2409"/>
        </w:tabs>
        <w:ind w:left="2410" w:hanging="284"/>
      </w:pPr>
      <w:rPr>
        <w:rFonts w:ascii="Times New Roman" w:hAnsi="Times New Roman" w:cs="Times New Roman" w:hint="default"/>
        <w:sz w:val="16"/>
        <w:szCs w:val="16"/>
      </w:rPr>
    </w:lvl>
    <w:lvl w:ilvl="1" w:tplc="AA38B928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cs="Wingdings" w:hint="default"/>
      </w:rPr>
    </w:lvl>
    <w:lvl w:ilvl="2" w:tplc="BBFC2218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cs="Wingdings" w:hint="default"/>
      </w:rPr>
    </w:lvl>
    <w:lvl w:ilvl="3" w:tplc="7D824786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Wingdings" w:hint="default"/>
      </w:rPr>
    </w:lvl>
    <w:lvl w:ilvl="4" w:tplc="66DC77F0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cs="Wingdings" w:hint="default"/>
      </w:rPr>
    </w:lvl>
    <w:lvl w:ilvl="5" w:tplc="AC3AB3D4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cs="Wingdings" w:hint="default"/>
      </w:rPr>
    </w:lvl>
    <w:lvl w:ilvl="6" w:tplc="65525D6E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cs="Wingdings" w:hint="default"/>
      </w:rPr>
    </w:lvl>
    <w:lvl w:ilvl="7" w:tplc="9B768918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cs="Wingdings" w:hint="default"/>
      </w:rPr>
    </w:lvl>
    <w:lvl w:ilvl="8" w:tplc="F3583E5E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2" w15:restartNumberingAfterBreak="0">
    <w:nsid w:val="171657A1"/>
    <w:multiLevelType w:val="multilevel"/>
    <w:tmpl w:val="0A0CEFB2"/>
    <w:lvl w:ilvl="0">
      <w:start w:val="1"/>
      <w:numFmt w:val="decimal"/>
      <w:pStyle w:val="1"/>
      <w:suff w:val="nothing"/>
      <w:lvlText w:val="%1 "/>
      <w:lvlJc w:val="left"/>
      <w:pPr>
        <w:ind w:left="0" w:firstLine="0"/>
      </w:pPr>
      <w:rPr>
        <w:rFonts w:ascii="Huawei Sans" w:eastAsia="方正兰亭黑简体" w:hAnsi="Huawei Sans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suff w:val="nothing"/>
      <w:lvlText w:val="%1.%2 "/>
      <w:lvlJc w:val="left"/>
      <w:pPr>
        <w:ind w:left="0" w:firstLine="0"/>
      </w:pPr>
      <w:rPr>
        <w:rFonts w:ascii="Huawei Sans" w:eastAsia="方正兰亭黑简体" w:hAnsi="Huawei Sans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suff w:val="nothing"/>
      <w:lvlText w:val="%1.%2.%3 "/>
      <w:lvlJc w:val="left"/>
      <w:pPr>
        <w:ind w:left="0" w:firstLine="0"/>
      </w:pPr>
      <w:rPr>
        <w:rFonts w:ascii="Huawei Sans" w:eastAsia="方正兰亭黑简体" w:hAnsi="Huawei Sans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30"/>
      <w:lvlText w:val="步骤 %6"/>
      <w:lvlJc w:val="right"/>
      <w:pPr>
        <w:tabs>
          <w:tab w:val="num" w:pos="1701"/>
        </w:tabs>
        <w:ind w:left="1701" w:hanging="159"/>
      </w:pPr>
      <w:rPr>
        <w:rFonts w:ascii="Huawei Sans" w:eastAsia="方正兰亭黑简体" w:hAnsi="Huawei Sans" w:cs="Arial" w:hint="default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ItemStep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eastAsia="黑体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9"/>
      <w:suff w:val="space"/>
      <w:lvlText w:val="图%1-%8"/>
      <w:lvlJc w:val="left"/>
      <w:pPr>
        <w:ind w:left="1701" w:firstLine="0"/>
      </w:pPr>
      <w:rPr>
        <w:rFonts w:ascii="Huawei Sans" w:eastAsia="方正兰亭黑简体" w:hAnsi="Huawei Sans" w:cs="Book Antiqua" w:hint="default"/>
        <w:b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1"/>
      <w:pStyle w:val="50"/>
      <w:suff w:val="space"/>
      <w:lvlText w:val="表%1-%9"/>
      <w:lvlJc w:val="left"/>
      <w:pPr>
        <w:ind w:left="1701" w:firstLine="0"/>
      </w:pPr>
      <w:rPr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position w:val="0"/>
        <w:sz w:val="21"/>
        <w:szCs w:val="21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18094176"/>
    <w:multiLevelType w:val="hybridMultilevel"/>
    <w:tmpl w:val="FC807EA2"/>
    <w:lvl w:ilvl="0" w:tplc="0409000F">
      <w:start w:val="1"/>
      <w:numFmt w:val="decimal"/>
      <w:lvlText w:val="%1."/>
      <w:lvlJc w:val="left"/>
      <w:pPr>
        <w:ind w:left="1441" w:hanging="420"/>
      </w:p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4" w15:restartNumberingAfterBreak="0">
    <w:nsid w:val="1A89310D"/>
    <w:multiLevelType w:val="hybridMultilevel"/>
    <w:tmpl w:val="F4143E18"/>
    <w:lvl w:ilvl="0" w:tplc="E74C10E2">
      <w:start w:val="1"/>
      <w:numFmt w:val="bullet"/>
      <w:pStyle w:val="NotesTextListinTable"/>
      <w:lvlText w:val=""/>
      <w:lvlJc w:val="left"/>
      <w:pPr>
        <w:ind w:left="704" w:hanging="420"/>
      </w:pPr>
      <w:rPr>
        <w:rFonts w:ascii="Wingdings" w:hAnsi="Wingdings" w:hint="default"/>
        <w:b w:val="0"/>
        <w:i w:val="0"/>
        <w:sz w:val="13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5" w15:restartNumberingAfterBreak="0">
    <w:nsid w:val="1D5755D3"/>
    <w:multiLevelType w:val="hybridMultilevel"/>
    <w:tmpl w:val="9920DC94"/>
    <w:lvl w:ilvl="0" w:tplc="B1B4CC1A">
      <w:start w:val="1"/>
      <w:numFmt w:val="bullet"/>
      <w:pStyle w:val="ItemList"/>
      <w:lvlText w:val=""/>
      <w:lvlJc w:val="left"/>
      <w:pPr>
        <w:tabs>
          <w:tab w:val="num" w:pos="2126"/>
        </w:tabs>
        <w:ind w:left="2126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1CE270A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CD403D0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9F4C8D40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776E4734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115447CC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CE541586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2861138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45E6884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0453EF0"/>
    <w:multiLevelType w:val="multilevel"/>
    <w:tmpl w:val="F126062C"/>
    <w:lvl w:ilvl="0">
      <w:start w:val="1"/>
      <w:numFmt w:val="upperLetter"/>
      <w:pStyle w:val="51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7" w15:restartNumberingAfterBreak="0">
    <w:nsid w:val="283F3261"/>
    <w:multiLevelType w:val="hybridMultilevel"/>
    <w:tmpl w:val="D7A8DC48"/>
    <w:lvl w:ilvl="0" w:tplc="0409000F">
      <w:start w:val="1"/>
      <w:numFmt w:val="decimal"/>
      <w:lvlText w:val="%1."/>
      <w:lvlJc w:val="left"/>
      <w:pPr>
        <w:ind w:left="1441" w:hanging="420"/>
      </w:p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8" w15:restartNumberingAfterBreak="0">
    <w:nsid w:val="2DDA3EE0"/>
    <w:multiLevelType w:val="hybridMultilevel"/>
    <w:tmpl w:val="C0C6FB16"/>
    <w:lvl w:ilvl="0" w:tplc="04090001">
      <w:start w:val="1"/>
      <w:numFmt w:val="bullet"/>
      <w:lvlText w:val=""/>
      <w:lvlJc w:val="left"/>
      <w:pPr>
        <w:ind w:left="222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6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9" w:hanging="420"/>
      </w:pPr>
      <w:rPr>
        <w:rFonts w:ascii="Wingdings" w:hAnsi="Wingdings" w:hint="default"/>
      </w:rPr>
    </w:lvl>
  </w:abstractNum>
  <w:abstractNum w:abstractNumId="9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0" w15:restartNumberingAfterBreak="0">
    <w:nsid w:val="32117B03"/>
    <w:multiLevelType w:val="hybridMultilevel"/>
    <w:tmpl w:val="F97CA24C"/>
    <w:lvl w:ilvl="0" w:tplc="B6D0EC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3636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C481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0215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1A0A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7250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9448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58DA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24F5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5A94732"/>
    <w:multiLevelType w:val="hybridMultilevel"/>
    <w:tmpl w:val="33DA7CF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367C7C10"/>
    <w:multiLevelType w:val="hybridMultilevel"/>
    <w:tmpl w:val="71564B2C"/>
    <w:lvl w:ilvl="0" w:tplc="0409000F">
      <w:start w:val="1"/>
      <w:numFmt w:val="decimal"/>
      <w:lvlText w:val="%1."/>
      <w:lvlJc w:val="left"/>
      <w:pPr>
        <w:ind w:left="1441" w:hanging="420"/>
      </w:p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13" w15:restartNumberingAfterBreak="0">
    <w:nsid w:val="42A046D5"/>
    <w:multiLevelType w:val="multilevel"/>
    <w:tmpl w:val="04090023"/>
    <w:styleLink w:val="a"/>
    <w:lvl w:ilvl="0">
      <w:start w:val="1"/>
      <w:numFmt w:val="upperRoman"/>
      <w:lvlText w:val="第 %1 条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节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4" w15:restartNumberingAfterBreak="0">
    <w:nsid w:val="42FE570A"/>
    <w:multiLevelType w:val="multilevel"/>
    <w:tmpl w:val="11FEBED6"/>
    <w:lvl w:ilvl="0">
      <w:start w:val="1"/>
      <w:numFmt w:val="decimal"/>
      <w:pStyle w:val="40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15" w15:restartNumberingAfterBreak="0">
    <w:nsid w:val="463C3DB5"/>
    <w:multiLevelType w:val="multilevel"/>
    <w:tmpl w:val="13C02300"/>
    <w:lvl w:ilvl="0">
      <w:start w:val="1"/>
      <w:numFmt w:val="decimal"/>
      <w:pStyle w:val="ItemStepinTable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b w:val="0"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6" w15:restartNumberingAfterBreak="0">
    <w:nsid w:val="4DDA66D1"/>
    <w:multiLevelType w:val="multilevel"/>
    <w:tmpl w:val="C1403B94"/>
    <w:lvl w:ilvl="0">
      <w:start w:val="1"/>
      <w:numFmt w:val="upperLetter"/>
      <w:pStyle w:val="Appendixheading1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ppendixheading2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Appendixheading3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Appendixheading4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Appendixheading5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步骤 %6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6">
      <w:start w:val="1"/>
      <w:numFmt w:val="decimal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FigureDescriptioninAppendix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7" w15:restartNumberingAfterBreak="0">
    <w:nsid w:val="50EF2554"/>
    <w:multiLevelType w:val="hybridMultilevel"/>
    <w:tmpl w:val="5E4615C0"/>
    <w:lvl w:ilvl="0" w:tplc="89004C76">
      <w:start w:val="1"/>
      <w:numFmt w:val="decimal"/>
      <w:lvlText w:val="%1."/>
      <w:lvlJc w:val="left"/>
      <w:pPr>
        <w:ind w:left="1441" w:hanging="420"/>
      </w:pPr>
      <w:rPr>
        <w:rFonts w:ascii="微软雅黑" w:eastAsia="微软雅黑" w:hAnsi="微软雅黑" w:hint="eastAsia"/>
      </w:r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18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9" w15:restartNumberingAfterBreak="0">
    <w:nsid w:val="536A4E4A"/>
    <w:multiLevelType w:val="hybridMultilevel"/>
    <w:tmpl w:val="5F5CDA1A"/>
    <w:lvl w:ilvl="0" w:tplc="89004C76">
      <w:start w:val="1"/>
      <w:numFmt w:val="decimal"/>
      <w:lvlText w:val="%1."/>
      <w:lvlJc w:val="left"/>
      <w:pPr>
        <w:ind w:left="1441" w:hanging="420"/>
      </w:pPr>
      <w:rPr>
        <w:rFonts w:ascii="微软雅黑" w:eastAsia="微软雅黑" w:hAnsi="微软雅黑" w:hint="eastAsia"/>
      </w:r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20" w15:restartNumberingAfterBreak="0">
    <w:nsid w:val="56C04D8F"/>
    <w:multiLevelType w:val="hybridMultilevel"/>
    <w:tmpl w:val="6A8AD108"/>
    <w:lvl w:ilvl="0" w:tplc="711CD91C">
      <w:start w:val="1"/>
      <w:numFmt w:val="bullet"/>
      <w:pStyle w:val="ItemListinTable"/>
      <w:lvlText w:val=""/>
      <w:lvlJc w:val="left"/>
      <w:pPr>
        <w:ind w:left="420" w:hanging="420"/>
      </w:pPr>
      <w:rPr>
        <w:rFonts w:ascii="Wingdings" w:hAnsi="Wingdings" w:hint="default"/>
        <w:b w:val="0"/>
        <w:i w:val="0"/>
        <w:spacing w:val="0"/>
        <w:w w:val="100"/>
        <w:position w:val="3"/>
        <w:sz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5AC03D29"/>
    <w:multiLevelType w:val="hybridMultilevel"/>
    <w:tmpl w:val="FDC625BE"/>
    <w:lvl w:ilvl="0" w:tplc="0409000F">
      <w:start w:val="1"/>
      <w:numFmt w:val="decimal"/>
      <w:lvlText w:val="%1."/>
      <w:lvlJc w:val="left"/>
      <w:pPr>
        <w:ind w:left="1441" w:hanging="420"/>
      </w:p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22" w15:restartNumberingAfterBreak="0">
    <w:nsid w:val="5D4E53E1"/>
    <w:multiLevelType w:val="hybridMultilevel"/>
    <w:tmpl w:val="508A0CB0"/>
    <w:lvl w:ilvl="0" w:tplc="0409000F">
      <w:start w:val="1"/>
      <w:numFmt w:val="decimal"/>
      <w:lvlText w:val="%1."/>
      <w:lvlJc w:val="left"/>
      <w:pPr>
        <w:ind w:left="1441" w:hanging="420"/>
      </w:p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23" w15:restartNumberingAfterBreak="0">
    <w:nsid w:val="5FFF0109"/>
    <w:multiLevelType w:val="hybridMultilevel"/>
    <w:tmpl w:val="BF549888"/>
    <w:lvl w:ilvl="0" w:tplc="89004C76">
      <w:start w:val="1"/>
      <w:numFmt w:val="decimal"/>
      <w:lvlText w:val="%1."/>
      <w:lvlJc w:val="left"/>
      <w:pPr>
        <w:ind w:left="1441" w:hanging="420"/>
      </w:pPr>
      <w:rPr>
        <w:rFonts w:ascii="微软雅黑" w:eastAsia="微软雅黑" w:hAnsi="微软雅黑" w:hint="eastAsia"/>
      </w:r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24" w15:restartNumberingAfterBreak="0">
    <w:nsid w:val="667437AC"/>
    <w:multiLevelType w:val="hybridMultilevel"/>
    <w:tmpl w:val="6E74E2D6"/>
    <w:lvl w:ilvl="0" w:tplc="FFFFFFFF">
      <w:start w:val="1"/>
      <w:numFmt w:val="bullet"/>
      <w:pStyle w:val="NotesTextList"/>
      <w:lvlText w:val=""/>
      <w:lvlJc w:val="left"/>
      <w:pPr>
        <w:tabs>
          <w:tab w:val="num" w:pos="2359"/>
        </w:tabs>
        <w:ind w:left="2359" w:hanging="284"/>
      </w:pPr>
      <w:rPr>
        <w:rFonts w:ascii="Wingdings" w:hAnsi="Wingdings" w:cs="Wingdings" w:hint="default"/>
        <w:position w:val="1"/>
        <w:sz w:val="13"/>
        <w:szCs w:val="13"/>
        <w:effect w:val="none"/>
      </w:rPr>
    </w:lvl>
    <w:lvl w:ilvl="1" w:tplc="FFFFFFFF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67DE040F"/>
    <w:multiLevelType w:val="hybridMultilevel"/>
    <w:tmpl w:val="A77CB840"/>
    <w:lvl w:ilvl="0" w:tplc="D4822188">
      <w:start w:val="1"/>
      <w:numFmt w:val="bullet"/>
      <w:pStyle w:val="a0"/>
      <w:lvlText w:val=""/>
      <w:lvlJc w:val="left"/>
      <w:pPr>
        <w:ind w:left="17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20"/>
      </w:pPr>
      <w:rPr>
        <w:rFonts w:ascii="Wingdings" w:hAnsi="Wingdings" w:hint="default"/>
      </w:rPr>
    </w:lvl>
  </w:abstractNum>
  <w:abstractNum w:abstractNumId="26" w15:restartNumberingAfterBreak="0">
    <w:nsid w:val="67E745A8"/>
    <w:multiLevelType w:val="hybridMultilevel"/>
    <w:tmpl w:val="FCE0AF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6CE0220B"/>
    <w:multiLevelType w:val="hybridMultilevel"/>
    <w:tmpl w:val="56300262"/>
    <w:lvl w:ilvl="0" w:tplc="89004C76">
      <w:start w:val="1"/>
      <w:numFmt w:val="decimal"/>
      <w:lvlText w:val="%1."/>
      <w:lvlJc w:val="left"/>
      <w:pPr>
        <w:ind w:left="1441" w:hanging="420"/>
      </w:pPr>
      <w:rPr>
        <w:rFonts w:ascii="微软雅黑" w:eastAsia="微软雅黑" w:hAnsi="微软雅黑" w:hint="eastAsia"/>
      </w:r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28" w15:restartNumberingAfterBreak="0">
    <w:nsid w:val="6F392109"/>
    <w:multiLevelType w:val="hybridMultilevel"/>
    <w:tmpl w:val="174E932A"/>
    <w:lvl w:ilvl="0" w:tplc="0409000F">
      <w:start w:val="1"/>
      <w:numFmt w:val="decimal"/>
      <w:lvlText w:val="%1."/>
      <w:lvlJc w:val="left"/>
      <w:pPr>
        <w:ind w:left="1441" w:hanging="420"/>
      </w:p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29" w15:restartNumberingAfterBreak="0">
    <w:nsid w:val="708C7AD2"/>
    <w:multiLevelType w:val="hybridMultilevel"/>
    <w:tmpl w:val="ED9634A4"/>
    <w:lvl w:ilvl="0" w:tplc="4A6EC15E">
      <w:start w:val="1"/>
      <w:numFmt w:val="decimal"/>
      <w:pStyle w:val="111"/>
      <w:lvlText w:val="2.%1"/>
      <w:lvlJc w:val="left"/>
      <w:pPr>
        <w:ind w:left="420" w:hanging="420"/>
      </w:pPr>
      <w:rPr>
        <w:rFonts w:hint="eastAsia"/>
      </w:rPr>
    </w:lvl>
    <w:lvl w:ilvl="1" w:tplc="D29C6C76">
      <w:start w:val="1"/>
      <w:numFmt w:val="lowerLetter"/>
      <w:lvlText w:val="%2)"/>
      <w:lvlJc w:val="left"/>
      <w:pPr>
        <w:ind w:left="840" w:hanging="420"/>
      </w:pPr>
    </w:lvl>
    <w:lvl w:ilvl="2" w:tplc="4350AA4E">
      <w:start w:val="1"/>
      <w:numFmt w:val="decimal"/>
      <w:lvlText w:val="%3."/>
      <w:lvlJc w:val="left"/>
      <w:pPr>
        <w:ind w:left="1260" w:hanging="420"/>
      </w:pPr>
    </w:lvl>
    <w:lvl w:ilvl="3" w:tplc="EE944670" w:tentative="1">
      <w:start w:val="1"/>
      <w:numFmt w:val="decimal"/>
      <w:lvlText w:val="%4."/>
      <w:lvlJc w:val="left"/>
      <w:pPr>
        <w:ind w:left="1680" w:hanging="420"/>
      </w:pPr>
    </w:lvl>
    <w:lvl w:ilvl="4" w:tplc="8E20C44C" w:tentative="1">
      <w:start w:val="1"/>
      <w:numFmt w:val="lowerLetter"/>
      <w:lvlText w:val="%5)"/>
      <w:lvlJc w:val="left"/>
      <w:pPr>
        <w:ind w:left="2100" w:hanging="420"/>
      </w:pPr>
    </w:lvl>
    <w:lvl w:ilvl="5" w:tplc="0A2EC282" w:tentative="1">
      <w:start w:val="1"/>
      <w:numFmt w:val="lowerRoman"/>
      <w:lvlText w:val="%6."/>
      <w:lvlJc w:val="right"/>
      <w:pPr>
        <w:ind w:left="2520" w:hanging="420"/>
      </w:pPr>
    </w:lvl>
    <w:lvl w:ilvl="6" w:tplc="7A6AB41C" w:tentative="1">
      <w:start w:val="1"/>
      <w:numFmt w:val="decimal"/>
      <w:lvlText w:val="%7."/>
      <w:lvlJc w:val="left"/>
      <w:pPr>
        <w:ind w:left="2940" w:hanging="420"/>
      </w:pPr>
    </w:lvl>
    <w:lvl w:ilvl="7" w:tplc="29028D3E" w:tentative="1">
      <w:start w:val="1"/>
      <w:numFmt w:val="lowerLetter"/>
      <w:lvlText w:val="%8)"/>
      <w:lvlJc w:val="left"/>
      <w:pPr>
        <w:ind w:left="3360" w:hanging="420"/>
      </w:pPr>
    </w:lvl>
    <w:lvl w:ilvl="8" w:tplc="2962D8A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2347E6A"/>
    <w:multiLevelType w:val="multilevel"/>
    <w:tmpl w:val="D95C4700"/>
    <w:lvl w:ilvl="0">
      <w:start w:val="1"/>
      <w:numFmt w:val="upperLetter"/>
      <w:pStyle w:val="a1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1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32" w15:restartNumberingAfterBreak="0">
    <w:nsid w:val="7F773C35"/>
    <w:multiLevelType w:val="multilevel"/>
    <w:tmpl w:val="E7A2EB64"/>
    <w:lvl w:ilvl="0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decimal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7">
      <w:start w:val="1"/>
      <w:numFmt w:val="lowerLetter"/>
      <w:lvlText w:val="%8."/>
      <w:lvlJc w:val="left"/>
      <w:pPr>
        <w:tabs>
          <w:tab w:val="num" w:pos="2126"/>
        </w:tabs>
        <w:ind w:left="252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0"/>
      <w:lvlText w:val="%9."/>
      <w:lvlJc w:val="left"/>
      <w:pPr>
        <w:tabs>
          <w:tab w:val="num" w:pos="284"/>
        </w:tabs>
        <w:ind w:left="284" w:hanging="284"/>
      </w:pPr>
      <w:rPr>
        <w:rFonts w:hint="eastAsia"/>
      </w:rPr>
    </w:lvl>
  </w:abstractNum>
  <w:num w:numId="1" w16cid:durableId="417408024">
    <w:abstractNumId w:val="30"/>
  </w:num>
  <w:num w:numId="2" w16cid:durableId="568274105">
    <w:abstractNumId w:val="14"/>
  </w:num>
  <w:num w:numId="3" w16cid:durableId="632177000">
    <w:abstractNumId w:val="6"/>
  </w:num>
  <w:num w:numId="4" w16cid:durableId="77605143">
    <w:abstractNumId w:val="2"/>
  </w:num>
  <w:num w:numId="5" w16cid:durableId="1785420435">
    <w:abstractNumId w:val="16"/>
  </w:num>
  <w:num w:numId="6" w16cid:durableId="1969704737">
    <w:abstractNumId w:val="5"/>
  </w:num>
  <w:num w:numId="7" w16cid:durableId="2083939985">
    <w:abstractNumId w:val="1"/>
  </w:num>
  <w:num w:numId="8" w16cid:durableId="1335914855">
    <w:abstractNumId w:val="13"/>
  </w:num>
  <w:num w:numId="9" w16cid:durableId="475024709">
    <w:abstractNumId w:val="20"/>
  </w:num>
  <w:num w:numId="10" w16cid:durableId="127629300">
    <w:abstractNumId w:val="15"/>
  </w:num>
  <w:num w:numId="11" w16cid:durableId="961545142">
    <w:abstractNumId w:val="24"/>
  </w:num>
  <w:num w:numId="12" w16cid:durableId="2024284086">
    <w:abstractNumId w:val="0"/>
  </w:num>
  <w:num w:numId="13" w16cid:durableId="1399284211">
    <w:abstractNumId w:val="2"/>
  </w:num>
  <w:num w:numId="14" w16cid:durableId="134833094">
    <w:abstractNumId w:val="4"/>
  </w:num>
  <w:num w:numId="15" w16cid:durableId="875584732">
    <w:abstractNumId w:val="29"/>
  </w:num>
  <w:num w:numId="16" w16cid:durableId="657655479">
    <w:abstractNumId w:val="25"/>
  </w:num>
  <w:num w:numId="17" w16cid:durableId="1703552224">
    <w:abstractNumId w:val="17"/>
  </w:num>
  <w:num w:numId="18" w16cid:durableId="1419712846">
    <w:abstractNumId w:val="19"/>
  </w:num>
  <w:num w:numId="19" w16cid:durableId="673531978">
    <w:abstractNumId w:val="23"/>
  </w:num>
  <w:num w:numId="20" w16cid:durableId="1917008385">
    <w:abstractNumId w:val="27"/>
  </w:num>
  <w:num w:numId="21" w16cid:durableId="216667234">
    <w:abstractNumId w:val="22"/>
  </w:num>
  <w:num w:numId="22" w16cid:durableId="1963875652">
    <w:abstractNumId w:val="28"/>
  </w:num>
  <w:num w:numId="23" w16cid:durableId="1488546832">
    <w:abstractNumId w:val="7"/>
  </w:num>
  <w:num w:numId="24" w16cid:durableId="1433016933">
    <w:abstractNumId w:val="21"/>
  </w:num>
  <w:num w:numId="25" w16cid:durableId="982586175">
    <w:abstractNumId w:val="3"/>
  </w:num>
  <w:num w:numId="26" w16cid:durableId="997733295">
    <w:abstractNumId w:val="12"/>
  </w:num>
  <w:num w:numId="27" w16cid:durableId="116073497">
    <w:abstractNumId w:val="9"/>
  </w:num>
  <w:num w:numId="28" w16cid:durableId="744840501">
    <w:abstractNumId w:val="18"/>
  </w:num>
  <w:num w:numId="29" w16cid:durableId="2124574381">
    <w:abstractNumId w:val="31"/>
  </w:num>
  <w:num w:numId="30" w16cid:durableId="2004772321">
    <w:abstractNumId w:val="32"/>
  </w:num>
  <w:num w:numId="31" w16cid:durableId="346755248">
    <w:abstractNumId w:val="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89732056">
    <w:abstractNumId w:val="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812094684">
    <w:abstractNumId w:val="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40850512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696852358">
    <w:abstractNumId w:val="2"/>
    <w:lvlOverride w:ilvl="0">
      <w:startOverride w:val="2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3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3615112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60370423">
    <w:abstractNumId w:val="10"/>
  </w:num>
  <w:num w:numId="38" w16cid:durableId="56171890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366517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228489976">
    <w:abstractNumId w:val="11"/>
  </w:num>
  <w:num w:numId="41" w16cid:durableId="90290735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856843516">
    <w:abstractNumId w:val="26"/>
  </w:num>
  <w:num w:numId="43" w16cid:durableId="665012935">
    <w:abstractNumId w:val="8"/>
  </w:num>
  <w:num w:numId="44" w16cid:durableId="3423216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3071295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bordersDoNotSurroundHeader/>
  <w:bordersDoNotSurroundFooter/>
  <w:hideSpellingErrors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420"/>
  <w:defaultTableStyle w:val="V3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B94"/>
    <w:rsid w:val="0000015A"/>
    <w:rsid w:val="00000724"/>
    <w:rsid w:val="0000120B"/>
    <w:rsid w:val="00001904"/>
    <w:rsid w:val="00002614"/>
    <w:rsid w:val="00007325"/>
    <w:rsid w:val="00010C0A"/>
    <w:rsid w:val="00011630"/>
    <w:rsid w:val="00011962"/>
    <w:rsid w:val="00011B50"/>
    <w:rsid w:val="00011FD7"/>
    <w:rsid w:val="00013155"/>
    <w:rsid w:val="00014276"/>
    <w:rsid w:val="000145D8"/>
    <w:rsid w:val="00014C0D"/>
    <w:rsid w:val="000171EC"/>
    <w:rsid w:val="00017C40"/>
    <w:rsid w:val="00020920"/>
    <w:rsid w:val="000210D2"/>
    <w:rsid w:val="0002214D"/>
    <w:rsid w:val="0002276F"/>
    <w:rsid w:val="00024836"/>
    <w:rsid w:val="0002558E"/>
    <w:rsid w:val="00027F46"/>
    <w:rsid w:val="00030293"/>
    <w:rsid w:val="000321CB"/>
    <w:rsid w:val="00033243"/>
    <w:rsid w:val="00033B54"/>
    <w:rsid w:val="00033F84"/>
    <w:rsid w:val="000375E9"/>
    <w:rsid w:val="00041545"/>
    <w:rsid w:val="00041907"/>
    <w:rsid w:val="00043B1A"/>
    <w:rsid w:val="000502C1"/>
    <w:rsid w:val="00050311"/>
    <w:rsid w:val="000504DB"/>
    <w:rsid w:val="0005157D"/>
    <w:rsid w:val="00051A7C"/>
    <w:rsid w:val="00051CA2"/>
    <w:rsid w:val="00052608"/>
    <w:rsid w:val="000535E5"/>
    <w:rsid w:val="00053EA2"/>
    <w:rsid w:val="00054DE4"/>
    <w:rsid w:val="000605DA"/>
    <w:rsid w:val="00062A99"/>
    <w:rsid w:val="00064F80"/>
    <w:rsid w:val="0006678D"/>
    <w:rsid w:val="0006684D"/>
    <w:rsid w:val="00066A44"/>
    <w:rsid w:val="00066F4D"/>
    <w:rsid w:val="00070957"/>
    <w:rsid w:val="00071923"/>
    <w:rsid w:val="00072087"/>
    <w:rsid w:val="0007236C"/>
    <w:rsid w:val="00072AAD"/>
    <w:rsid w:val="00074B6E"/>
    <w:rsid w:val="0007553D"/>
    <w:rsid w:val="00076475"/>
    <w:rsid w:val="00076AFE"/>
    <w:rsid w:val="000777E5"/>
    <w:rsid w:val="00077CAB"/>
    <w:rsid w:val="0008037B"/>
    <w:rsid w:val="0008048D"/>
    <w:rsid w:val="00080838"/>
    <w:rsid w:val="00080D2F"/>
    <w:rsid w:val="00081C55"/>
    <w:rsid w:val="00081C8B"/>
    <w:rsid w:val="00082C9D"/>
    <w:rsid w:val="00082F3F"/>
    <w:rsid w:val="000834DE"/>
    <w:rsid w:val="00083A51"/>
    <w:rsid w:val="000849B0"/>
    <w:rsid w:val="00084BE0"/>
    <w:rsid w:val="0008503A"/>
    <w:rsid w:val="000854EA"/>
    <w:rsid w:val="000862CE"/>
    <w:rsid w:val="00087B38"/>
    <w:rsid w:val="0009129A"/>
    <w:rsid w:val="00091B19"/>
    <w:rsid w:val="000934F1"/>
    <w:rsid w:val="0009536E"/>
    <w:rsid w:val="0009621C"/>
    <w:rsid w:val="00096488"/>
    <w:rsid w:val="00096A63"/>
    <w:rsid w:val="00097458"/>
    <w:rsid w:val="0009792A"/>
    <w:rsid w:val="00097A9D"/>
    <w:rsid w:val="00097DE7"/>
    <w:rsid w:val="000A0022"/>
    <w:rsid w:val="000A0323"/>
    <w:rsid w:val="000A1AFA"/>
    <w:rsid w:val="000A2674"/>
    <w:rsid w:val="000A585E"/>
    <w:rsid w:val="000A5CB3"/>
    <w:rsid w:val="000A5E01"/>
    <w:rsid w:val="000A6875"/>
    <w:rsid w:val="000A6E55"/>
    <w:rsid w:val="000A7FBA"/>
    <w:rsid w:val="000B1E79"/>
    <w:rsid w:val="000B1F79"/>
    <w:rsid w:val="000B245B"/>
    <w:rsid w:val="000B279C"/>
    <w:rsid w:val="000B5EE1"/>
    <w:rsid w:val="000B6384"/>
    <w:rsid w:val="000B7C6A"/>
    <w:rsid w:val="000B7EFF"/>
    <w:rsid w:val="000C06CE"/>
    <w:rsid w:val="000C0963"/>
    <w:rsid w:val="000C0A74"/>
    <w:rsid w:val="000C3F98"/>
    <w:rsid w:val="000C62CD"/>
    <w:rsid w:val="000D0045"/>
    <w:rsid w:val="000D0502"/>
    <w:rsid w:val="000D2513"/>
    <w:rsid w:val="000D319C"/>
    <w:rsid w:val="000D41DD"/>
    <w:rsid w:val="000D4B75"/>
    <w:rsid w:val="000D57E7"/>
    <w:rsid w:val="000D601E"/>
    <w:rsid w:val="000D79DE"/>
    <w:rsid w:val="000E12FE"/>
    <w:rsid w:val="000E1585"/>
    <w:rsid w:val="000E16AA"/>
    <w:rsid w:val="000E1DFA"/>
    <w:rsid w:val="000E3396"/>
    <w:rsid w:val="000E3FA8"/>
    <w:rsid w:val="000E48ED"/>
    <w:rsid w:val="000E5B3B"/>
    <w:rsid w:val="000F0D25"/>
    <w:rsid w:val="000F21A1"/>
    <w:rsid w:val="000F443B"/>
    <w:rsid w:val="000F4683"/>
    <w:rsid w:val="000F536E"/>
    <w:rsid w:val="000F5527"/>
    <w:rsid w:val="000F6AA5"/>
    <w:rsid w:val="000F73A2"/>
    <w:rsid w:val="001007FB"/>
    <w:rsid w:val="001017DC"/>
    <w:rsid w:val="0010187A"/>
    <w:rsid w:val="00101AE3"/>
    <w:rsid w:val="001020BB"/>
    <w:rsid w:val="0010214D"/>
    <w:rsid w:val="0010341A"/>
    <w:rsid w:val="0010410B"/>
    <w:rsid w:val="00104ADC"/>
    <w:rsid w:val="00106460"/>
    <w:rsid w:val="00106A4A"/>
    <w:rsid w:val="00107072"/>
    <w:rsid w:val="00107DA6"/>
    <w:rsid w:val="00110F4C"/>
    <w:rsid w:val="0011199D"/>
    <w:rsid w:val="00114A3D"/>
    <w:rsid w:val="00115397"/>
    <w:rsid w:val="0011636E"/>
    <w:rsid w:val="00116DBF"/>
    <w:rsid w:val="001178C7"/>
    <w:rsid w:val="00117C30"/>
    <w:rsid w:val="00120C0B"/>
    <w:rsid w:val="0012112D"/>
    <w:rsid w:val="00122A8A"/>
    <w:rsid w:val="00125657"/>
    <w:rsid w:val="00131CAC"/>
    <w:rsid w:val="00134805"/>
    <w:rsid w:val="00135B97"/>
    <w:rsid w:val="00135C53"/>
    <w:rsid w:val="00141351"/>
    <w:rsid w:val="0014145E"/>
    <w:rsid w:val="0014154F"/>
    <w:rsid w:val="00142926"/>
    <w:rsid w:val="00142F34"/>
    <w:rsid w:val="0014332B"/>
    <w:rsid w:val="0014385B"/>
    <w:rsid w:val="0014498F"/>
    <w:rsid w:val="001453BD"/>
    <w:rsid w:val="001454CD"/>
    <w:rsid w:val="001454D1"/>
    <w:rsid w:val="00145A38"/>
    <w:rsid w:val="00145A6A"/>
    <w:rsid w:val="00150967"/>
    <w:rsid w:val="00154ACF"/>
    <w:rsid w:val="00156F51"/>
    <w:rsid w:val="00160729"/>
    <w:rsid w:val="00161BC3"/>
    <w:rsid w:val="00163D02"/>
    <w:rsid w:val="001666C5"/>
    <w:rsid w:val="00172027"/>
    <w:rsid w:val="00172E55"/>
    <w:rsid w:val="0017327A"/>
    <w:rsid w:val="0017451A"/>
    <w:rsid w:val="00176B45"/>
    <w:rsid w:val="00180259"/>
    <w:rsid w:val="0018080D"/>
    <w:rsid w:val="00180E3E"/>
    <w:rsid w:val="00181143"/>
    <w:rsid w:val="001829EA"/>
    <w:rsid w:val="00185231"/>
    <w:rsid w:val="00185AA1"/>
    <w:rsid w:val="00185EEE"/>
    <w:rsid w:val="00187508"/>
    <w:rsid w:val="00187DEF"/>
    <w:rsid w:val="00190A41"/>
    <w:rsid w:val="00191323"/>
    <w:rsid w:val="00191D15"/>
    <w:rsid w:val="001921A9"/>
    <w:rsid w:val="001964B5"/>
    <w:rsid w:val="00196C9F"/>
    <w:rsid w:val="00197385"/>
    <w:rsid w:val="001A14C4"/>
    <w:rsid w:val="001A24AF"/>
    <w:rsid w:val="001A3936"/>
    <w:rsid w:val="001A42A4"/>
    <w:rsid w:val="001A7817"/>
    <w:rsid w:val="001B0FF2"/>
    <w:rsid w:val="001B1484"/>
    <w:rsid w:val="001B18BF"/>
    <w:rsid w:val="001B20C3"/>
    <w:rsid w:val="001B2546"/>
    <w:rsid w:val="001B38FF"/>
    <w:rsid w:val="001B3964"/>
    <w:rsid w:val="001B3B2E"/>
    <w:rsid w:val="001B4094"/>
    <w:rsid w:val="001B4737"/>
    <w:rsid w:val="001B5D02"/>
    <w:rsid w:val="001B6FAC"/>
    <w:rsid w:val="001B70B6"/>
    <w:rsid w:val="001C0851"/>
    <w:rsid w:val="001C0E12"/>
    <w:rsid w:val="001C0F7A"/>
    <w:rsid w:val="001C3D41"/>
    <w:rsid w:val="001C3F12"/>
    <w:rsid w:val="001C4487"/>
    <w:rsid w:val="001D001D"/>
    <w:rsid w:val="001D0149"/>
    <w:rsid w:val="001D0278"/>
    <w:rsid w:val="001D18DC"/>
    <w:rsid w:val="001D669F"/>
    <w:rsid w:val="001D6842"/>
    <w:rsid w:val="001D7530"/>
    <w:rsid w:val="001D7B6B"/>
    <w:rsid w:val="001D7DDA"/>
    <w:rsid w:val="001E30B9"/>
    <w:rsid w:val="001E382D"/>
    <w:rsid w:val="001E5B72"/>
    <w:rsid w:val="001E6211"/>
    <w:rsid w:val="001E6ABB"/>
    <w:rsid w:val="001E71BD"/>
    <w:rsid w:val="001F1D00"/>
    <w:rsid w:val="001F3661"/>
    <w:rsid w:val="001F54BE"/>
    <w:rsid w:val="002004D8"/>
    <w:rsid w:val="00200836"/>
    <w:rsid w:val="0020153C"/>
    <w:rsid w:val="00203E5B"/>
    <w:rsid w:val="002044DD"/>
    <w:rsid w:val="0020654A"/>
    <w:rsid w:val="00210AA0"/>
    <w:rsid w:val="002116A0"/>
    <w:rsid w:val="0021235C"/>
    <w:rsid w:val="002134C0"/>
    <w:rsid w:val="0021362D"/>
    <w:rsid w:val="00213E96"/>
    <w:rsid w:val="002148FC"/>
    <w:rsid w:val="00215F94"/>
    <w:rsid w:val="00216D88"/>
    <w:rsid w:val="00217D84"/>
    <w:rsid w:val="00217F14"/>
    <w:rsid w:val="00220C70"/>
    <w:rsid w:val="002213B8"/>
    <w:rsid w:val="002226E2"/>
    <w:rsid w:val="002245F2"/>
    <w:rsid w:val="002247BC"/>
    <w:rsid w:val="00225DA0"/>
    <w:rsid w:val="002315E3"/>
    <w:rsid w:val="0023220D"/>
    <w:rsid w:val="00232D1D"/>
    <w:rsid w:val="00234225"/>
    <w:rsid w:val="00234CC4"/>
    <w:rsid w:val="002352DE"/>
    <w:rsid w:val="00236A73"/>
    <w:rsid w:val="002375BA"/>
    <w:rsid w:val="002376A5"/>
    <w:rsid w:val="00242D9E"/>
    <w:rsid w:val="00244EA6"/>
    <w:rsid w:val="002457D8"/>
    <w:rsid w:val="002461C9"/>
    <w:rsid w:val="00246E3D"/>
    <w:rsid w:val="002512A2"/>
    <w:rsid w:val="00251FCE"/>
    <w:rsid w:val="00253234"/>
    <w:rsid w:val="00253B8B"/>
    <w:rsid w:val="002541B3"/>
    <w:rsid w:val="00254FAD"/>
    <w:rsid w:val="00257718"/>
    <w:rsid w:val="002605B0"/>
    <w:rsid w:val="00260775"/>
    <w:rsid w:val="00262636"/>
    <w:rsid w:val="00264059"/>
    <w:rsid w:val="002652D5"/>
    <w:rsid w:val="002711F9"/>
    <w:rsid w:val="00271653"/>
    <w:rsid w:val="00273DF1"/>
    <w:rsid w:val="00274DC5"/>
    <w:rsid w:val="0027689A"/>
    <w:rsid w:val="00276B83"/>
    <w:rsid w:val="00276BD2"/>
    <w:rsid w:val="002819BC"/>
    <w:rsid w:val="00282C8C"/>
    <w:rsid w:val="00284CBB"/>
    <w:rsid w:val="002867B5"/>
    <w:rsid w:val="002867C1"/>
    <w:rsid w:val="00287854"/>
    <w:rsid w:val="00287B6B"/>
    <w:rsid w:val="00287E2E"/>
    <w:rsid w:val="0029076F"/>
    <w:rsid w:val="002907EC"/>
    <w:rsid w:val="00292365"/>
    <w:rsid w:val="002935E0"/>
    <w:rsid w:val="00294C23"/>
    <w:rsid w:val="00296E4D"/>
    <w:rsid w:val="002978F8"/>
    <w:rsid w:val="00297AEF"/>
    <w:rsid w:val="002A09D3"/>
    <w:rsid w:val="002A1B3F"/>
    <w:rsid w:val="002A2995"/>
    <w:rsid w:val="002A2E79"/>
    <w:rsid w:val="002A2F8F"/>
    <w:rsid w:val="002A33AF"/>
    <w:rsid w:val="002A39A2"/>
    <w:rsid w:val="002A3B1A"/>
    <w:rsid w:val="002A4735"/>
    <w:rsid w:val="002A486C"/>
    <w:rsid w:val="002A571E"/>
    <w:rsid w:val="002A5DEE"/>
    <w:rsid w:val="002A7E08"/>
    <w:rsid w:val="002B0014"/>
    <w:rsid w:val="002B12E7"/>
    <w:rsid w:val="002B1F00"/>
    <w:rsid w:val="002B27E4"/>
    <w:rsid w:val="002B3A45"/>
    <w:rsid w:val="002B479B"/>
    <w:rsid w:val="002B5115"/>
    <w:rsid w:val="002B5643"/>
    <w:rsid w:val="002B6979"/>
    <w:rsid w:val="002C0294"/>
    <w:rsid w:val="002C0543"/>
    <w:rsid w:val="002C13CF"/>
    <w:rsid w:val="002C189D"/>
    <w:rsid w:val="002C1DB5"/>
    <w:rsid w:val="002C22D4"/>
    <w:rsid w:val="002C2318"/>
    <w:rsid w:val="002C2323"/>
    <w:rsid w:val="002C3278"/>
    <w:rsid w:val="002C3365"/>
    <w:rsid w:val="002C48D7"/>
    <w:rsid w:val="002C5BEE"/>
    <w:rsid w:val="002C5EE9"/>
    <w:rsid w:val="002C6505"/>
    <w:rsid w:val="002D10F5"/>
    <w:rsid w:val="002D1728"/>
    <w:rsid w:val="002D489E"/>
    <w:rsid w:val="002D5BF8"/>
    <w:rsid w:val="002D6C54"/>
    <w:rsid w:val="002E0191"/>
    <w:rsid w:val="002E48D0"/>
    <w:rsid w:val="002E5399"/>
    <w:rsid w:val="002F014B"/>
    <w:rsid w:val="002F16D9"/>
    <w:rsid w:val="002F41B8"/>
    <w:rsid w:val="002F4605"/>
    <w:rsid w:val="002F496F"/>
    <w:rsid w:val="002F6142"/>
    <w:rsid w:val="002F64F1"/>
    <w:rsid w:val="002F692D"/>
    <w:rsid w:val="002F6A34"/>
    <w:rsid w:val="002F723A"/>
    <w:rsid w:val="002F7B08"/>
    <w:rsid w:val="00300685"/>
    <w:rsid w:val="00302245"/>
    <w:rsid w:val="00303D9D"/>
    <w:rsid w:val="003041A0"/>
    <w:rsid w:val="00305496"/>
    <w:rsid w:val="00305BEB"/>
    <w:rsid w:val="00305FB3"/>
    <w:rsid w:val="00306280"/>
    <w:rsid w:val="00307DBA"/>
    <w:rsid w:val="00311171"/>
    <w:rsid w:val="00312DF1"/>
    <w:rsid w:val="003141CC"/>
    <w:rsid w:val="00314574"/>
    <w:rsid w:val="003162AE"/>
    <w:rsid w:val="0031692E"/>
    <w:rsid w:val="00316C8E"/>
    <w:rsid w:val="0031760A"/>
    <w:rsid w:val="00320117"/>
    <w:rsid w:val="00321154"/>
    <w:rsid w:val="00322063"/>
    <w:rsid w:val="003222C5"/>
    <w:rsid w:val="00325029"/>
    <w:rsid w:val="003255A2"/>
    <w:rsid w:val="003267BB"/>
    <w:rsid w:val="00327963"/>
    <w:rsid w:val="00327A89"/>
    <w:rsid w:val="003324AE"/>
    <w:rsid w:val="003344D9"/>
    <w:rsid w:val="00336245"/>
    <w:rsid w:val="003372EA"/>
    <w:rsid w:val="00337A16"/>
    <w:rsid w:val="00337B1D"/>
    <w:rsid w:val="00340C4B"/>
    <w:rsid w:val="00342110"/>
    <w:rsid w:val="003449B6"/>
    <w:rsid w:val="00345758"/>
    <w:rsid w:val="00345CA8"/>
    <w:rsid w:val="003460BF"/>
    <w:rsid w:val="003461B0"/>
    <w:rsid w:val="0034741F"/>
    <w:rsid w:val="00350893"/>
    <w:rsid w:val="00350A7D"/>
    <w:rsid w:val="00352F23"/>
    <w:rsid w:val="003539B9"/>
    <w:rsid w:val="00354F26"/>
    <w:rsid w:val="00355556"/>
    <w:rsid w:val="003579F6"/>
    <w:rsid w:val="00360713"/>
    <w:rsid w:val="003610EF"/>
    <w:rsid w:val="00361792"/>
    <w:rsid w:val="00361F14"/>
    <w:rsid w:val="00362546"/>
    <w:rsid w:val="003629CB"/>
    <w:rsid w:val="00362BAD"/>
    <w:rsid w:val="00362ECF"/>
    <w:rsid w:val="0036440D"/>
    <w:rsid w:val="0036631D"/>
    <w:rsid w:val="00366E4B"/>
    <w:rsid w:val="00370DC3"/>
    <w:rsid w:val="00373B2C"/>
    <w:rsid w:val="00375EAD"/>
    <w:rsid w:val="00382427"/>
    <w:rsid w:val="00382C74"/>
    <w:rsid w:val="00383C67"/>
    <w:rsid w:val="00384F48"/>
    <w:rsid w:val="003860AA"/>
    <w:rsid w:val="0038612C"/>
    <w:rsid w:val="00386230"/>
    <w:rsid w:val="0038624B"/>
    <w:rsid w:val="00390D3B"/>
    <w:rsid w:val="00391A56"/>
    <w:rsid w:val="00391ADE"/>
    <w:rsid w:val="003925C2"/>
    <w:rsid w:val="003938C4"/>
    <w:rsid w:val="003944FC"/>
    <w:rsid w:val="003959B9"/>
    <w:rsid w:val="00395E30"/>
    <w:rsid w:val="0039711D"/>
    <w:rsid w:val="003A104F"/>
    <w:rsid w:val="003A27F5"/>
    <w:rsid w:val="003A3E26"/>
    <w:rsid w:val="003A3E7D"/>
    <w:rsid w:val="003A49B8"/>
    <w:rsid w:val="003A539B"/>
    <w:rsid w:val="003A5BE8"/>
    <w:rsid w:val="003A5FE1"/>
    <w:rsid w:val="003A7260"/>
    <w:rsid w:val="003A7C9C"/>
    <w:rsid w:val="003B0C21"/>
    <w:rsid w:val="003B1CDC"/>
    <w:rsid w:val="003B22E9"/>
    <w:rsid w:val="003B2CEF"/>
    <w:rsid w:val="003B49A7"/>
    <w:rsid w:val="003B6F29"/>
    <w:rsid w:val="003C08CB"/>
    <w:rsid w:val="003C1978"/>
    <w:rsid w:val="003C1E9E"/>
    <w:rsid w:val="003C2E2D"/>
    <w:rsid w:val="003C30C3"/>
    <w:rsid w:val="003C39E6"/>
    <w:rsid w:val="003C5BE1"/>
    <w:rsid w:val="003D2573"/>
    <w:rsid w:val="003D2786"/>
    <w:rsid w:val="003E06CC"/>
    <w:rsid w:val="003E115D"/>
    <w:rsid w:val="003E1CCE"/>
    <w:rsid w:val="003E1F44"/>
    <w:rsid w:val="003E20B8"/>
    <w:rsid w:val="003E211E"/>
    <w:rsid w:val="003E3A83"/>
    <w:rsid w:val="003E5019"/>
    <w:rsid w:val="003E5313"/>
    <w:rsid w:val="003E63EC"/>
    <w:rsid w:val="003E7FEC"/>
    <w:rsid w:val="003F0B45"/>
    <w:rsid w:val="003F0F18"/>
    <w:rsid w:val="003F3A47"/>
    <w:rsid w:val="003F3D2A"/>
    <w:rsid w:val="003F4170"/>
    <w:rsid w:val="003F43CE"/>
    <w:rsid w:val="003F4FCF"/>
    <w:rsid w:val="003F7555"/>
    <w:rsid w:val="0040060F"/>
    <w:rsid w:val="00400F61"/>
    <w:rsid w:val="00401AF5"/>
    <w:rsid w:val="00403032"/>
    <w:rsid w:val="0040332D"/>
    <w:rsid w:val="004040EF"/>
    <w:rsid w:val="004053CB"/>
    <w:rsid w:val="0041039A"/>
    <w:rsid w:val="00411791"/>
    <w:rsid w:val="00413400"/>
    <w:rsid w:val="004136A5"/>
    <w:rsid w:val="0041409F"/>
    <w:rsid w:val="00416E2E"/>
    <w:rsid w:val="00420071"/>
    <w:rsid w:val="00420B72"/>
    <w:rsid w:val="00422748"/>
    <w:rsid w:val="004278B5"/>
    <w:rsid w:val="004300F4"/>
    <w:rsid w:val="004314CE"/>
    <w:rsid w:val="004346AD"/>
    <w:rsid w:val="004356EB"/>
    <w:rsid w:val="00435FAE"/>
    <w:rsid w:val="0043602D"/>
    <w:rsid w:val="0043675F"/>
    <w:rsid w:val="00436804"/>
    <w:rsid w:val="00436B92"/>
    <w:rsid w:val="00440AA8"/>
    <w:rsid w:val="00441D72"/>
    <w:rsid w:val="0044425F"/>
    <w:rsid w:val="00447103"/>
    <w:rsid w:val="0044762D"/>
    <w:rsid w:val="00450E12"/>
    <w:rsid w:val="00451CF6"/>
    <w:rsid w:val="0045366D"/>
    <w:rsid w:val="004547B4"/>
    <w:rsid w:val="00455497"/>
    <w:rsid w:val="00457348"/>
    <w:rsid w:val="004601F1"/>
    <w:rsid w:val="004622AB"/>
    <w:rsid w:val="00462D8E"/>
    <w:rsid w:val="0046363A"/>
    <w:rsid w:val="00463820"/>
    <w:rsid w:val="00464E48"/>
    <w:rsid w:val="00466677"/>
    <w:rsid w:val="0046676C"/>
    <w:rsid w:val="00466E8E"/>
    <w:rsid w:val="00470A8F"/>
    <w:rsid w:val="004722EF"/>
    <w:rsid w:val="00473CB2"/>
    <w:rsid w:val="00473FEF"/>
    <w:rsid w:val="0047509F"/>
    <w:rsid w:val="00476FB1"/>
    <w:rsid w:val="00477927"/>
    <w:rsid w:val="004821F6"/>
    <w:rsid w:val="004832FC"/>
    <w:rsid w:val="0048347D"/>
    <w:rsid w:val="00483F9A"/>
    <w:rsid w:val="00486E75"/>
    <w:rsid w:val="00487A1C"/>
    <w:rsid w:val="00487E35"/>
    <w:rsid w:val="00490AB5"/>
    <w:rsid w:val="00490EDD"/>
    <w:rsid w:val="00491A2E"/>
    <w:rsid w:val="004933CE"/>
    <w:rsid w:val="004957AB"/>
    <w:rsid w:val="00496E4C"/>
    <w:rsid w:val="00497F73"/>
    <w:rsid w:val="004A2642"/>
    <w:rsid w:val="004A2673"/>
    <w:rsid w:val="004A31D9"/>
    <w:rsid w:val="004A3992"/>
    <w:rsid w:val="004A4005"/>
    <w:rsid w:val="004A63C4"/>
    <w:rsid w:val="004B0D41"/>
    <w:rsid w:val="004B29CD"/>
    <w:rsid w:val="004B3531"/>
    <w:rsid w:val="004B38F1"/>
    <w:rsid w:val="004B3D5C"/>
    <w:rsid w:val="004B4C7A"/>
    <w:rsid w:val="004B6114"/>
    <w:rsid w:val="004B6AA4"/>
    <w:rsid w:val="004B7A61"/>
    <w:rsid w:val="004C0466"/>
    <w:rsid w:val="004C28C6"/>
    <w:rsid w:val="004C41B3"/>
    <w:rsid w:val="004C7563"/>
    <w:rsid w:val="004D2AC9"/>
    <w:rsid w:val="004D2AE8"/>
    <w:rsid w:val="004D2C13"/>
    <w:rsid w:val="004D5CF1"/>
    <w:rsid w:val="004D5DC8"/>
    <w:rsid w:val="004D643F"/>
    <w:rsid w:val="004D69D2"/>
    <w:rsid w:val="004E058B"/>
    <w:rsid w:val="004E0672"/>
    <w:rsid w:val="004E1362"/>
    <w:rsid w:val="004E2448"/>
    <w:rsid w:val="004E2A9A"/>
    <w:rsid w:val="004E2DD3"/>
    <w:rsid w:val="004E2FEA"/>
    <w:rsid w:val="004E305E"/>
    <w:rsid w:val="004E42D2"/>
    <w:rsid w:val="004E6EC6"/>
    <w:rsid w:val="004F06FA"/>
    <w:rsid w:val="004F1A3D"/>
    <w:rsid w:val="004F38AE"/>
    <w:rsid w:val="004F3C7C"/>
    <w:rsid w:val="004F3E1C"/>
    <w:rsid w:val="004F6280"/>
    <w:rsid w:val="004F697C"/>
    <w:rsid w:val="004F6CED"/>
    <w:rsid w:val="005016A8"/>
    <w:rsid w:val="00501B07"/>
    <w:rsid w:val="00501EA8"/>
    <w:rsid w:val="00503848"/>
    <w:rsid w:val="00503D14"/>
    <w:rsid w:val="00504B55"/>
    <w:rsid w:val="0050614A"/>
    <w:rsid w:val="00507E2A"/>
    <w:rsid w:val="00512070"/>
    <w:rsid w:val="005135D9"/>
    <w:rsid w:val="0051509D"/>
    <w:rsid w:val="005214A7"/>
    <w:rsid w:val="00522580"/>
    <w:rsid w:val="00523C28"/>
    <w:rsid w:val="0052474E"/>
    <w:rsid w:val="00526952"/>
    <w:rsid w:val="00526BBC"/>
    <w:rsid w:val="00530302"/>
    <w:rsid w:val="00530D24"/>
    <w:rsid w:val="0053194D"/>
    <w:rsid w:val="00533708"/>
    <w:rsid w:val="005350A0"/>
    <w:rsid w:val="00536900"/>
    <w:rsid w:val="00536D4D"/>
    <w:rsid w:val="00537472"/>
    <w:rsid w:val="00543953"/>
    <w:rsid w:val="00543A76"/>
    <w:rsid w:val="00543FDE"/>
    <w:rsid w:val="00545A3D"/>
    <w:rsid w:val="005476F7"/>
    <w:rsid w:val="00547873"/>
    <w:rsid w:val="0055520C"/>
    <w:rsid w:val="0055595D"/>
    <w:rsid w:val="00556DB2"/>
    <w:rsid w:val="005578B6"/>
    <w:rsid w:val="005607FC"/>
    <w:rsid w:val="00562E3E"/>
    <w:rsid w:val="00563999"/>
    <w:rsid w:val="005706B5"/>
    <w:rsid w:val="00571B40"/>
    <w:rsid w:val="00573C39"/>
    <w:rsid w:val="00574141"/>
    <w:rsid w:val="0057476C"/>
    <w:rsid w:val="0057502B"/>
    <w:rsid w:val="005750C8"/>
    <w:rsid w:val="00575DF7"/>
    <w:rsid w:val="00577A5F"/>
    <w:rsid w:val="00577A8B"/>
    <w:rsid w:val="00577CDF"/>
    <w:rsid w:val="00581446"/>
    <w:rsid w:val="00581962"/>
    <w:rsid w:val="00582019"/>
    <w:rsid w:val="00585E01"/>
    <w:rsid w:val="00586D12"/>
    <w:rsid w:val="00592EA9"/>
    <w:rsid w:val="00594091"/>
    <w:rsid w:val="00596A92"/>
    <w:rsid w:val="005A0AAD"/>
    <w:rsid w:val="005A1A80"/>
    <w:rsid w:val="005A1E6F"/>
    <w:rsid w:val="005A26CE"/>
    <w:rsid w:val="005A348F"/>
    <w:rsid w:val="005A53D7"/>
    <w:rsid w:val="005A751D"/>
    <w:rsid w:val="005B0949"/>
    <w:rsid w:val="005B1188"/>
    <w:rsid w:val="005B11F5"/>
    <w:rsid w:val="005B2518"/>
    <w:rsid w:val="005B2BFD"/>
    <w:rsid w:val="005B30B2"/>
    <w:rsid w:val="005B310A"/>
    <w:rsid w:val="005B3DDC"/>
    <w:rsid w:val="005B5054"/>
    <w:rsid w:val="005B5970"/>
    <w:rsid w:val="005B6D8C"/>
    <w:rsid w:val="005B755C"/>
    <w:rsid w:val="005B7DC2"/>
    <w:rsid w:val="005B7E6C"/>
    <w:rsid w:val="005C3532"/>
    <w:rsid w:val="005C4B55"/>
    <w:rsid w:val="005C4E64"/>
    <w:rsid w:val="005C4F86"/>
    <w:rsid w:val="005C7FAB"/>
    <w:rsid w:val="005D203C"/>
    <w:rsid w:val="005D2A15"/>
    <w:rsid w:val="005D2DB6"/>
    <w:rsid w:val="005D4160"/>
    <w:rsid w:val="005D419D"/>
    <w:rsid w:val="005D499C"/>
    <w:rsid w:val="005D4B94"/>
    <w:rsid w:val="005D4C6C"/>
    <w:rsid w:val="005E004F"/>
    <w:rsid w:val="005E0257"/>
    <w:rsid w:val="005E08C3"/>
    <w:rsid w:val="005E2BA8"/>
    <w:rsid w:val="005E2DD2"/>
    <w:rsid w:val="005E4B56"/>
    <w:rsid w:val="005E5310"/>
    <w:rsid w:val="005F10B1"/>
    <w:rsid w:val="005F26D0"/>
    <w:rsid w:val="005F2A85"/>
    <w:rsid w:val="005F5536"/>
    <w:rsid w:val="00600FA3"/>
    <w:rsid w:val="0060106F"/>
    <w:rsid w:val="006014A4"/>
    <w:rsid w:val="00602B73"/>
    <w:rsid w:val="00606353"/>
    <w:rsid w:val="006072A9"/>
    <w:rsid w:val="00607A81"/>
    <w:rsid w:val="00610C3F"/>
    <w:rsid w:val="006120E1"/>
    <w:rsid w:val="006137CA"/>
    <w:rsid w:val="00613D31"/>
    <w:rsid w:val="00614715"/>
    <w:rsid w:val="006174FF"/>
    <w:rsid w:val="0061787C"/>
    <w:rsid w:val="00620B4A"/>
    <w:rsid w:val="00621B0C"/>
    <w:rsid w:val="00621FE8"/>
    <w:rsid w:val="00622AD7"/>
    <w:rsid w:val="00623396"/>
    <w:rsid w:val="00624F47"/>
    <w:rsid w:val="006259EC"/>
    <w:rsid w:val="00627321"/>
    <w:rsid w:val="00631584"/>
    <w:rsid w:val="00631B2F"/>
    <w:rsid w:val="006320F1"/>
    <w:rsid w:val="00632A2C"/>
    <w:rsid w:val="00633087"/>
    <w:rsid w:val="0063351F"/>
    <w:rsid w:val="00634469"/>
    <w:rsid w:val="00634DF4"/>
    <w:rsid w:val="00636190"/>
    <w:rsid w:val="00636666"/>
    <w:rsid w:val="0064022C"/>
    <w:rsid w:val="00640FAB"/>
    <w:rsid w:val="00641667"/>
    <w:rsid w:val="00641F46"/>
    <w:rsid w:val="00641FC7"/>
    <w:rsid w:val="006420EA"/>
    <w:rsid w:val="006468D2"/>
    <w:rsid w:val="006521BE"/>
    <w:rsid w:val="00652A23"/>
    <w:rsid w:val="00652FDB"/>
    <w:rsid w:val="00653915"/>
    <w:rsid w:val="00655365"/>
    <w:rsid w:val="00656D35"/>
    <w:rsid w:val="00656DFB"/>
    <w:rsid w:val="00661178"/>
    <w:rsid w:val="006611CD"/>
    <w:rsid w:val="00661235"/>
    <w:rsid w:val="00662E2B"/>
    <w:rsid w:val="006646A8"/>
    <w:rsid w:val="006651F6"/>
    <w:rsid w:val="00665B0E"/>
    <w:rsid w:val="00665C57"/>
    <w:rsid w:val="006704FD"/>
    <w:rsid w:val="00672951"/>
    <w:rsid w:val="00674A4C"/>
    <w:rsid w:val="00675D41"/>
    <w:rsid w:val="006765F5"/>
    <w:rsid w:val="00676C2A"/>
    <w:rsid w:val="00680302"/>
    <w:rsid w:val="00680585"/>
    <w:rsid w:val="00680B76"/>
    <w:rsid w:val="00681061"/>
    <w:rsid w:val="00683953"/>
    <w:rsid w:val="0068422F"/>
    <w:rsid w:val="00691C48"/>
    <w:rsid w:val="00691CA6"/>
    <w:rsid w:val="0069554C"/>
    <w:rsid w:val="00695D19"/>
    <w:rsid w:val="00695EA3"/>
    <w:rsid w:val="00696E27"/>
    <w:rsid w:val="00697D2C"/>
    <w:rsid w:val="006A144A"/>
    <w:rsid w:val="006A22A1"/>
    <w:rsid w:val="006A25D7"/>
    <w:rsid w:val="006A39FD"/>
    <w:rsid w:val="006A458E"/>
    <w:rsid w:val="006A7AB4"/>
    <w:rsid w:val="006B58EE"/>
    <w:rsid w:val="006B5E98"/>
    <w:rsid w:val="006B6A79"/>
    <w:rsid w:val="006B7149"/>
    <w:rsid w:val="006C1E0B"/>
    <w:rsid w:val="006C3938"/>
    <w:rsid w:val="006C425F"/>
    <w:rsid w:val="006C4329"/>
    <w:rsid w:val="006C559F"/>
    <w:rsid w:val="006C65AA"/>
    <w:rsid w:val="006C756C"/>
    <w:rsid w:val="006C7975"/>
    <w:rsid w:val="006D0B05"/>
    <w:rsid w:val="006D46A5"/>
    <w:rsid w:val="006D622A"/>
    <w:rsid w:val="006E0824"/>
    <w:rsid w:val="006E17E3"/>
    <w:rsid w:val="006E2DF2"/>
    <w:rsid w:val="006E2F9F"/>
    <w:rsid w:val="006E70B8"/>
    <w:rsid w:val="006F206B"/>
    <w:rsid w:val="006F23AF"/>
    <w:rsid w:val="006F2A6C"/>
    <w:rsid w:val="006F3081"/>
    <w:rsid w:val="006F30BD"/>
    <w:rsid w:val="006F4046"/>
    <w:rsid w:val="006F58F0"/>
    <w:rsid w:val="006F6B63"/>
    <w:rsid w:val="007029D0"/>
    <w:rsid w:val="0070345E"/>
    <w:rsid w:val="0070376F"/>
    <w:rsid w:val="007042AA"/>
    <w:rsid w:val="007043C1"/>
    <w:rsid w:val="00704E84"/>
    <w:rsid w:val="00705017"/>
    <w:rsid w:val="0070636C"/>
    <w:rsid w:val="007077C2"/>
    <w:rsid w:val="00707F57"/>
    <w:rsid w:val="007117AB"/>
    <w:rsid w:val="00711AA7"/>
    <w:rsid w:val="00713707"/>
    <w:rsid w:val="00714C88"/>
    <w:rsid w:val="007153FB"/>
    <w:rsid w:val="00715EF5"/>
    <w:rsid w:val="007163A7"/>
    <w:rsid w:val="00716916"/>
    <w:rsid w:val="00716F24"/>
    <w:rsid w:val="007176C6"/>
    <w:rsid w:val="0072122A"/>
    <w:rsid w:val="00722684"/>
    <w:rsid w:val="00723A5F"/>
    <w:rsid w:val="00725F76"/>
    <w:rsid w:val="0072774E"/>
    <w:rsid w:val="00727A1A"/>
    <w:rsid w:val="0073084B"/>
    <w:rsid w:val="007308D9"/>
    <w:rsid w:val="007317BB"/>
    <w:rsid w:val="00731863"/>
    <w:rsid w:val="00731ADC"/>
    <w:rsid w:val="0073326B"/>
    <w:rsid w:val="00733628"/>
    <w:rsid w:val="00733BDB"/>
    <w:rsid w:val="0073530A"/>
    <w:rsid w:val="007369BD"/>
    <w:rsid w:val="00737D63"/>
    <w:rsid w:val="00737E11"/>
    <w:rsid w:val="00737EF0"/>
    <w:rsid w:val="00742A75"/>
    <w:rsid w:val="00742D5E"/>
    <w:rsid w:val="0074365E"/>
    <w:rsid w:val="007455B8"/>
    <w:rsid w:val="0074627D"/>
    <w:rsid w:val="0074648A"/>
    <w:rsid w:val="007476D8"/>
    <w:rsid w:val="007511FB"/>
    <w:rsid w:val="007513EB"/>
    <w:rsid w:val="00752B9C"/>
    <w:rsid w:val="0075561F"/>
    <w:rsid w:val="0075691C"/>
    <w:rsid w:val="00756FCA"/>
    <w:rsid w:val="00757266"/>
    <w:rsid w:val="007578B3"/>
    <w:rsid w:val="00760AD1"/>
    <w:rsid w:val="00762127"/>
    <w:rsid w:val="007638B2"/>
    <w:rsid w:val="00765F00"/>
    <w:rsid w:val="0076735B"/>
    <w:rsid w:val="007673B1"/>
    <w:rsid w:val="00771F53"/>
    <w:rsid w:val="00774DDB"/>
    <w:rsid w:val="007750B2"/>
    <w:rsid w:val="00775422"/>
    <w:rsid w:val="00780864"/>
    <w:rsid w:val="00781B39"/>
    <w:rsid w:val="0078266A"/>
    <w:rsid w:val="0078422C"/>
    <w:rsid w:val="00785ECF"/>
    <w:rsid w:val="00787543"/>
    <w:rsid w:val="00790918"/>
    <w:rsid w:val="00790CE5"/>
    <w:rsid w:val="00791CC2"/>
    <w:rsid w:val="00792F48"/>
    <w:rsid w:val="007946B0"/>
    <w:rsid w:val="00796312"/>
    <w:rsid w:val="007A0830"/>
    <w:rsid w:val="007A0C9B"/>
    <w:rsid w:val="007A1649"/>
    <w:rsid w:val="007A2E34"/>
    <w:rsid w:val="007A40F2"/>
    <w:rsid w:val="007A4B89"/>
    <w:rsid w:val="007B1662"/>
    <w:rsid w:val="007B1E9D"/>
    <w:rsid w:val="007B43DA"/>
    <w:rsid w:val="007B570C"/>
    <w:rsid w:val="007B5F15"/>
    <w:rsid w:val="007B656E"/>
    <w:rsid w:val="007C0C8B"/>
    <w:rsid w:val="007C16D6"/>
    <w:rsid w:val="007C1FCE"/>
    <w:rsid w:val="007C58EA"/>
    <w:rsid w:val="007C5C54"/>
    <w:rsid w:val="007D0F25"/>
    <w:rsid w:val="007D1776"/>
    <w:rsid w:val="007D1AD5"/>
    <w:rsid w:val="007D1DFD"/>
    <w:rsid w:val="007D2A02"/>
    <w:rsid w:val="007D2A46"/>
    <w:rsid w:val="007D370D"/>
    <w:rsid w:val="007D410C"/>
    <w:rsid w:val="007D64F6"/>
    <w:rsid w:val="007E021F"/>
    <w:rsid w:val="007E1945"/>
    <w:rsid w:val="007E2B96"/>
    <w:rsid w:val="007E2F3F"/>
    <w:rsid w:val="007E30DF"/>
    <w:rsid w:val="007E4F2E"/>
    <w:rsid w:val="007E59F2"/>
    <w:rsid w:val="007E5E20"/>
    <w:rsid w:val="007E6778"/>
    <w:rsid w:val="007F1CDC"/>
    <w:rsid w:val="007F2ED8"/>
    <w:rsid w:val="007F349E"/>
    <w:rsid w:val="007F5A96"/>
    <w:rsid w:val="007F72E4"/>
    <w:rsid w:val="007F79DF"/>
    <w:rsid w:val="007F7AA3"/>
    <w:rsid w:val="007F7C13"/>
    <w:rsid w:val="008019B8"/>
    <w:rsid w:val="00802CB6"/>
    <w:rsid w:val="00803565"/>
    <w:rsid w:val="00803612"/>
    <w:rsid w:val="008047A2"/>
    <w:rsid w:val="008054F9"/>
    <w:rsid w:val="00806486"/>
    <w:rsid w:val="00806744"/>
    <w:rsid w:val="00806D41"/>
    <w:rsid w:val="00807F84"/>
    <w:rsid w:val="00810E74"/>
    <w:rsid w:val="00811280"/>
    <w:rsid w:val="00811B8B"/>
    <w:rsid w:val="00811EA4"/>
    <w:rsid w:val="0081257B"/>
    <w:rsid w:val="00814B59"/>
    <w:rsid w:val="0081556A"/>
    <w:rsid w:val="008156B0"/>
    <w:rsid w:val="008170F5"/>
    <w:rsid w:val="00817623"/>
    <w:rsid w:val="008178E2"/>
    <w:rsid w:val="0082028F"/>
    <w:rsid w:val="00820D56"/>
    <w:rsid w:val="008222C3"/>
    <w:rsid w:val="008226AF"/>
    <w:rsid w:val="00823835"/>
    <w:rsid w:val="008251CB"/>
    <w:rsid w:val="00825757"/>
    <w:rsid w:val="00826AC1"/>
    <w:rsid w:val="008275C1"/>
    <w:rsid w:val="00832F4E"/>
    <w:rsid w:val="008330FA"/>
    <w:rsid w:val="008354A3"/>
    <w:rsid w:val="00835D3E"/>
    <w:rsid w:val="008373AD"/>
    <w:rsid w:val="0084058A"/>
    <w:rsid w:val="00841556"/>
    <w:rsid w:val="00842A43"/>
    <w:rsid w:val="00843274"/>
    <w:rsid w:val="0084363F"/>
    <w:rsid w:val="00843817"/>
    <w:rsid w:val="0084475E"/>
    <w:rsid w:val="0084486C"/>
    <w:rsid w:val="008455AF"/>
    <w:rsid w:val="0084655B"/>
    <w:rsid w:val="00846BB0"/>
    <w:rsid w:val="00850609"/>
    <w:rsid w:val="00850B14"/>
    <w:rsid w:val="00851383"/>
    <w:rsid w:val="00851563"/>
    <w:rsid w:val="00851688"/>
    <w:rsid w:val="00851DB9"/>
    <w:rsid w:val="00851F82"/>
    <w:rsid w:val="008522C4"/>
    <w:rsid w:val="00852C97"/>
    <w:rsid w:val="00852EDF"/>
    <w:rsid w:val="00854479"/>
    <w:rsid w:val="00854769"/>
    <w:rsid w:val="008558AA"/>
    <w:rsid w:val="008562FD"/>
    <w:rsid w:val="00856EDA"/>
    <w:rsid w:val="0086134D"/>
    <w:rsid w:val="008619CD"/>
    <w:rsid w:val="00861AD4"/>
    <w:rsid w:val="00864F67"/>
    <w:rsid w:val="00865C51"/>
    <w:rsid w:val="00866CFB"/>
    <w:rsid w:val="00870F0E"/>
    <w:rsid w:val="008711C0"/>
    <w:rsid w:val="008731B3"/>
    <w:rsid w:val="0087575D"/>
    <w:rsid w:val="008763C5"/>
    <w:rsid w:val="0087789B"/>
    <w:rsid w:val="00877F78"/>
    <w:rsid w:val="008815FE"/>
    <w:rsid w:val="00883A5D"/>
    <w:rsid w:val="00883CD8"/>
    <w:rsid w:val="00883E98"/>
    <w:rsid w:val="008845C4"/>
    <w:rsid w:val="00884B45"/>
    <w:rsid w:val="00887F79"/>
    <w:rsid w:val="00890300"/>
    <w:rsid w:val="00890E6E"/>
    <w:rsid w:val="0089106F"/>
    <w:rsid w:val="00892ED7"/>
    <w:rsid w:val="008938AC"/>
    <w:rsid w:val="00894601"/>
    <w:rsid w:val="00894B1A"/>
    <w:rsid w:val="00896E8D"/>
    <w:rsid w:val="00897757"/>
    <w:rsid w:val="008A08C6"/>
    <w:rsid w:val="008A0CDC"/>
    <w:rsid w:val="008A288E"/>
    <w:rsid w:val="008A3B32"/>
    <w:rsid w:val="008A4ADD"/>
    <w:rsid w:val="008A4BDD"/>
    <w:rsid w:val="008A4D88"/>
    <w:rsid w:val="008A5256"/>
    <w:rsid w:val="008A6EF6"/>
    <w:rsid w:val="008B0E3E"/>
    <w:rsid w:val="008B17EE"/>
    <w:rsid w:val="008B34F2"/>
    <w:rsid w:val="008B409A"/>
    <w:rsid w:val="008B4D70"/>
    <w:rsid w:val="008B5835"/>
    <w:rsid w:val="008B6D57"/>
    <w:rsid w:val="008B7B9B"/>
    <w:rsid w:val="008C0438"/>
    <w:rsid w:val="008C09F3"/>
    <w:rsid w:val="008C2E4D"/>
    <w:rsid w:val="008C30F4"/>
    <w:rsid w:val="008C5037"/>
    <w:rsid w:val="008C7F85"/>
    <w:rsid w:val="008D2C22"/>
    <w:rsid w:val="008D3D8A"/>
    <w:rsid w:val="008D4C34"/>
    <w:rsid w:val="008D76B5"/>
    <w:rsid w:val="008E0285"/>
    <w:rsid w:val="008E322E"/>
    <w:rsid w:val="008E6235"/>
    <w:rsid w:val="008E68BA"/>
    <w:rsid w:val="008E72B4"/>
    <w:rsid w:val="008F2081"/>
    <w:rsid w:val="008F7FF9"/>
    <w:rsid w:val="00900AEF"/>
    <w:rsid w:val="00902B2B"/>
    <w:rsid w:val="009030E7"/>
    <w:rsid w:val="00903192"/>
    <w:rsid w:val="00903F93"/>
    <w:rsid w:val="009058A8"/>
    <w:rsid w:val="00907A51"/>
    <w:rsid w:val="00907F52"/>
    <w:rsid w:val="00912A6C"/>
    <w:rsid w:val="00914937"/>
    <w:rsid w:val="0091628A"/>
    <w:rsid w:val="009171BC"/>
    <w:rsid w:val="0092083F"/>
    <w:rsid w:val="009227DD"/>
    <w:rsid w:val="00923F55"/>
    <w:rsid w:val="0092482D"/>
    <w:rsid w:val="00925318"/>
    <w:rsid w:val="00925EA4"/>
    <w:rsid w:val="009301F6"/>
    <w:rsid w:val="00931412"/>
    <w:rsid w:val="009319E8"/>
    <w:rsid w:val="00934483"/>
    <w:rsid w:val="00937764"/>
    <w:rsid w:val="009379C2"/>
    <w:rsid w:val="00940D2A"/>
    <w:rsid w:val="00941295"/>
    <w:rsid w:val="00941CE0"/>
    <w:rsid w:val="00943F7A"/>
    <w:rsid w:val="00947A35"/>
    <w:rsid w:val="00950A31"/>
    <w:rsid w:val="00951F14"/>
    <w:rsid w:val="009540D2"/>
    <w:rsid w:val="009574FE"/>
    <w:rsid w:val="00963BC9"/>
    <w:rsid w:val="009642C5"/>
    <w:rsid w:val="00964E90"/>
    <w:rsid w:val="00965879"/>
    <w:rsid w:val="00965B42"/>
    <w:rsid w:val="00967337"/>
    <w:rsid w:val="00967407"/>
    <w:rsid w:val="00967511"/>
    <w:rsid w:val="0096779F"/>
    <w:rsid w:val="00970D02"/>
    <w:rsid w:val="00970FB9"/>
    <w:rsid w:val="0097211B"/>
    <w:rsid w:val="00972BB4"/>
    <w:rsid w:val="009761C5"/>
    <w:rsid w:val="0097664E"/>
    <w:rsid w:val="00977DD6"/>
    <w:rsid w:val="00980F37"/>
    <w:rsid w:val="00982BE1"/>
    <w:rsid w:val="00983660"/>
    <w:rsid w:val="00984F4D"/>
    <w:rsid w:val="00986B3A"/>
    <w:rsid w:val="0098700B"/>
    <w:rsid w:val="00987F76"/>
    <w:rsid w:val="0099118D"/>
    <w:rsid w:val="00991782"/>
    <w:rsid w:val="00993624"/>
    <w:rsid w:val="009951C6"/>
    <w:rsid w:val="0099614E"/>
    <w:rsid w:val="00997EF2"/>
    <w:rsid w:val="009A00CC"/>
    <w:rsid w:val="009A0D55"/>
    <w:rsid w:val="009A2185"/>
    <w:rsid w:val="009A65E8"/>
    <w:rsid w:val="009A6947"/>
    <w:rsid w:val="009A6B73"/>
    <w:rsid w:val="009A72CE"/>
    <w:rsid w:val="009A7644"/>
    <w:rsid w:val="009B014A"/>
    <w:rsid w:val="009B2AEB"/>
    <w:rsid w:val="009B2E12"/>
    <w:rsid w:val="009B499C"/>
    <w:rsid w:val="009B7234"/>
    <w:rsid w:val="009B7760"/>
    <w:rsid w:val="009C1BE8"/>
    <w:rsid w:val="009C3747"/>
    <w:rsid w:val="009C3DB8"/>
    <w:rsid w:val="009C45C6"/>
    <w:rsid w:val="009C4F82"/>
    <w:rsid w:val="009C6EF4"/>
    <w:rsid w:val="009C730E"/>
    <w:rsid w:val="009D0212"/>
    <w:rsid w:val="009D0D2A"/>
    <w:rsid w:val="009D19D5"/>
    <w:rsid w:val="009D2C7C"/>
    <w:rsid w:val="009D4127"/>
    <w:rsid w:val="009D586E"/>
    <w:rsid w:val="009D744F"/>
    <w:rsid w:val="009D7B26"/>
    <w:rsid w:val="009E1B18"/>
    <w:rsid w:val="009E1F10"/>
    <w:rsid w:val="009E2157"/>
    <w:rsid w:val="009E2C46"/>
    <w:rsid w:val="009E58E3"/>
    <w:rsid w:val="009E6D66"/>
    <w:rsid w:val="009E7B91"/>
    <w:rsid w:val="009F3595"/>
    <w:rsid w:val="009F4AF8"/>
    <w:rsid w:val="009F5451"/>
    <w:rsid w:val="009F5D6B"/>
    <w:rsid w:val="009F675F"/>
    <w:rsid w:val="009F72A5"/>
    <w:rsid w:val="00A002BA"/>
    <w:rsid w:val="00A00541"/>
    <w:rsid w:val="00A01367"/>
    <w:rsid w:val="00A01CBE"/>
    <w:rsid w:val="00A01EBD"/>
    <w:rsid w:val="00A02096"/>
    <w:rsid w:val="00A0237C"/>
    <w:rsid w:val="00A02EF3"/>
    <w:rsid w:val="00A03BF9"/>
    <w:rsid w:val="00A053E8"/>
    <w:rsid w:val="00A06748"/>
    <w:rsid w:val="00A07CC4"/>
    <w:rsid w:val="00A07EFA"/>
    <w:rsid w:val="00A07FFB"/>
    <w:rsid w:val="00A103A7"/>
    <w:rsid w:val="00A12301"/>
    <w:rsid w:val="00A13D67"/>
    <w:rsid w:val="00A142D6"/>
    <w:rsid w:val="00A15018"/>
    <w:rsid w:val="00A20093"/>
    <w:rsid w:val="00A207D3"/>
    <w:rsid w:val="00A20DAD"/>
    <w:rsid w:val="00A21A21"/>
    <w:rsid w:val="00A22743"/>
    <w:rsid w:val="00A22BAD"/>
    <w:rsid w:val="00A24A27"/>
    <w:rsid w:val="00A25571"/>
    <w:rsid w:val="00A258B2"/>
    <w:rsid w:val="00A27105"/>
    <w:rsid w:val="00A30296"/>
    <w:rsid w:val="00A32195"/>
    <w:rsid w:val="00A3398E"/>
    <w:rsid w:val="00A37508"/>
    <w:rsid w:val="00A37BAA"/>
    <w:rsid w:val="00A40B3C"/>
    <w:rsid w:val="00A42333"/>
    <w:rsid w:val="00A47302"/>
    <w:rsid w:val="00A4760B"/>
    <w:rsid w:val="00A47728"/>
    <w:rsid w:val="00A51A89"/>
    <w:rsid w:val="00A5245A"/>
    <w:rsid w:val="00A531D2"/>
    <w:rsid w:val="00A53288"/>
    <w:rsid w:val="00A539FD"/>
    <w:rsid w:val="00A547FB"/>
    <w:rsid w:val="00A5523D"/>
    <w:rsid w:val="00A55F0C"/>
    <w:rsid w:val="00A57961"/>
    <w:rsid w:val="00A61F42"/>
    <w:rsid w:val="00A621E5"/>
    <w:rsid w:val="00A63CDC"/>
    <w:rsid w:val="00A65E23"/>
    <w:rsid w:val="00A67072"/>
    <w:rsid w:val="00A673A0"/>
    <w:rsid w:val="00A6744F"/>
    <w:rsid w:val="00A67911"/>
    <w:rsid w:val="00A70A70"/>
    <w:rsid w:val="00A73D37"/>
    <w:rsid w:val="00A73FA6"/>
    <w:rsid w:val="00A7532F"/>
    <w:rsid w:val="00A75ACB"/>
    <w:rsid w:val="00A76E5D"/>
    <w:rsid w:val="00A8123B"/>
    <w:rsid w:val="00A81AF3"/>
    <w:rsid w:val="00A82F82"/>
    <w:rsid w:val="00A83E06"/>
    <w:rsid w:val="00A86161"/>
    <w:rsid w:val="00A86CB6"/>
    <w:rsid w:val="00A87702"/>
    <w:rsid w:val="00A91900"/>
    <w:rsid w:val="00A92AB8"/>
    <w:rsid w:val="00A93FAC"/>
    <w:rsid w:val="00A965B7"/>
    <w:rsid w:val="00A97E4A"/>
    <w:rsid w:val="00AA0054"/>
    <w:rsid w:val="00AA16B2"/>
    <w:rsid w:val="00AA1C68"/>
    <w:rsid w:val="00AA2952"/>
    <w:rsid w:val="00AA31C3"/>
    <w:rsid w:val="00AA35BF"/>
    <w:rsid w:val="00AA3B07"/>
    <w:rsid w:val="00AA5866"/>
    <w:rsid w:val="00AA5C5B"/>
    <w:rsid w:val="00AA5CD8"/>
    <w:rsid w:val="00AA66AA"/>
    <w:rsid w:val="00AA695C"/>
    <w:rsid w:val="00AA76F9"/>
    <w:rsid w:val="00AB0B93"/>
    <w:rsid w:val="00AB3B4E"/>
    <w:rsid w:val="00AB3DED"/>
    <w:rsid w:val="00AB4692"/>
    <w:rsid w:val="00AB4E49"/>
    <w:rsid w:val="00AC0FE4"/>
    <w:rsid w:val="00AC248F"/>
    <w:rsid w:val="00AC263C"/>
    <w:rsid w:val="00AC2F29"/>
    <w:rsid w:val="00AC33AE"/>
    <w:rsid w:val="00AC3B01"/>
    <w:rsid w:val="00AC3F87"/>
    <w:rsid w:val="00AC40C5"/>
    <w:rsid w:val="00AC4746"/>
    <w:rsid w:val="00AC7F0E"/>
    <w:rsid w:val="00AD0444"/>
    <w:rsid w:val="00AD0914"/>
    <w:rsid w:val="00AD1C1B"/>
    <w:rsid w:val="00AD1EE1"/>
    <w:rsid w:val="00AD3733"/>
    <w:rsid w:val="00AD442D"/>
    <w:rsid w:val="00AD482A"/>
    <w:rsid w:val="00AD48F7"/>
    <w:rsid w:val="00AD5CB4"/>
    <w:rsid w:val="00AD6D29"/>
    <w:rsid w:val="00AD7A12"/>
    <w:rsid w:val="00AD7D83"/>
    <w:rsid w:val="00AE38D9"/>
    <w:rsid w:val="00AE5AB6"/>
    <w:rsid w:val="00AE6172"/>
    <w:rsid w:val="00AF18DD"/>
    <w:rsid w:val="00AF2E9B"/>
    <w:rsid w:val="00AF63C5"/>
    <w:rsid w:val="00AF79D0"/>
    <w:rsid w:val="00B0131B"/>
    <w:rsid w:val="00B019CA"/>
    <w:rsid w:val="00B0343B"/>
    <w:rsid w:val="00B039AF"/>
    <w:rsid w:val="00B03E5E"/>
    <w:rsid w:val="00B03F48"/>
    <w:rsid w:val="00B04A7C"/>
    <w:rsid w:val="00B0531F"/>
    <w:rsid w:val="00B0626D"/>
    <w:rsid w:val="00B062AB"/>
    <w:rsid w:val="00B10FF9"/>
    <w:rsid w:val="00B121F3"/>
    <w:rsid w:val="00B122B9"/>
    <w:rsid w:val="00B12767"/>
    <w:rsid w:val="00B133F2"/>
    <w:rsid w:val="00B1346D"/>
    <w:rsid w:val="00B13EB0"/>
    <w:rsid w:val="00B142C6"/>
    <w:rsid w:val="00B201C9"/>
    <w:rsid w:val="00B2047C"/>
    <w:rsid w:val="00B22966"/>
    <w:rsid w:val="00B22BAC"/>
    <w:rsid w:val="00B23A0F"/>
    <w:rsid w:val="00B23E35"/>
    <w:rsid w:val="00B27534"/>
    <w:rsid w:val="00B3026B"/>
    <w:rsid w:val="00B3254B"/>
    <w:rsid w:val="00B32B98"/>
    <w:rsid w:val="00B32C83"/>
    <w:rsid w:val="00B3672F"/>
    <w:rsid w:val="00B37A3E"/>
    <w:rsid w:val="00B40687"/>
    <w:rsid w:val="00B40D7A"/>
    <w:rsid w:val="00B4225D"/>
    <w:rsid w:val="00B434B0"/>
    <w:rsid w:val="00B43BFF"/>
    <w:rsid w:val="00B476CD"/>
    <w:rsid w:val="00B51A60"/>
    <w:rsid w:val="00B51FE4"/>
    <w:rsid w:val="00B52D8B"/>
    <w:rsid w:val="00B53096"/>
    <w:rsid w:val="00B546C4"/>
    <w:rsid w:val="00B55F9B"/>
    <w:rsid w:val="00B56EBF"/>
    <w:rsid w:val="00B602CD"/>
    <w:rsid w:val="00B60EC4"/>
    <w:rsid w:val="00B617D6"/>
    <w:rsid w:val="00B62F16"/>
    <w:rsid w:val="00B6476C"/>
    <w:rsid w:val="00B66DA1"/>
    <w:rsid w:val="00B6735C"/>
    <w:rsid w:val="00B72ACC"/>
    <w:rsid w:val="00B736C2"/>
    <w:rsid w:val="00B75A84"/>
    <w:rsid w:val="00B81DEF"/>
    <w:rsid w:val="00B81F9F"/>
    <w:rsid w:val="00B82F1B"/>
    <w:rsid w:val="00B8360E"/>
    <w:rsid w:val="00B83916"/>
    <w:rsid w:val="00B83DFF"/>
    <w:rsid w:val="00B8503A"/>
    <w:rsid w:val="00B90C54"/>
    <w:rsid w:val="00B90E9B"/>
    <w:rsid w:val="00B919A9"/>
    <w:rsid w:val="00B94FB4"/>
    <w:rsid w:val="00B9558A"/>
    <w:rsid w:val="00B95E78"/>
    <w:rsid w:val="00B9624E"/>
    <w:rsid w:val="00B96C7D"/>
    <w:rsid w:val="00BA1BDD"/>
    <w:rsid w:val="00BA33D5"/>
    <w:rsid w:val="00BA4830"/>
    <w:rsid w:val="00BA528E"/>
    <w:rsid w:val="00BA662C"/>
    <w:rsid w:val="00BA67CE"/>
    <w:rsid w:val="00BA6A02"/>
    <w:rsid w:val="00BA7494"/>
    <w:rsid w:val="00BA777D"/>
    <w:rsid w:val="00BB0D26"/>
    <w:rsid w:val="00BB1121"/>
    <w:rsid w:val="00BB13B1"/>
    <w:rsid w:val="00BB18B3"/>
    <w:rsid w:val="00BB1B45"/>
    <w:rsid w:val="00BB3A14"/>
    <w:rsid w:val="00BB7A7C"/>
    <w:rsid w:val="00BB7BFC"/>
    <w:rsid w:val="00BC0B94"/>
    <w:rsid w:val="00BC128B"/>
    <w:rsid w:val="00BC19DC"/>
    <w:rsid w:val="00BC365E"/>
    <w:rsid w:val="00BC50B6"/>
    <w:rsid w:val="00BC5C02"/>
    <w:rsid w:val="00BC7C8F"/>
    <w:rsid w:val="00BD0135"/>
    <w:rsid w:val="00BD0B27"/>
    <w:rsid w:val="00BD38BD"/>
    <w:rsid w:val="00BD451F"/>
    <w:rsid w:val="00BE05AF"/>
    <w:rsid w:val="00BE174A"/>
    <w:rsid w:val="00BE194F"/>
    <w:rsid w:val="00BE1DA9"/>
    <w:rsid w:val="00BE2974"/>
    <w:rsid w:val="00BE3B30"/>
    <w:rsid w:val="00BE5A13"/>
    <w:rsid w:val="00BE6A13"/>
    <w:rsid w:val="00BF046A"/>
    <w:rsid w:val="00BF17B9"/>
    <w:rsid w:val="00BF1B54"/>
    <w:rsid w:val="00BF1C93"/>
    <w:rsid w:val="00BF2CEA"/>
    <w:rsid w:val="00BF6169"/>
    <w:rsid w:val="00BF64F4"/>
    <w:rsid w:val="00BF6D0B"/>
    <w:rsid w:val="00BF73B0"/>
    <w:rsid w:val="00C010B6"/>
    <w:rsid w:val="00C01CD5"/>
    <w:rsid w:val="00C03A93"/>
    <w:rsid w:val="00C04419"/>
    <w:rsid w:val="00C05792"/>
    <w:rsid w:val="00C060BC"/>
    <w:rsid w:val="00C066BC"/>
    <w:rsid w:val="00C06F68"/>
    <w:rsid w:val="00C07C21"/>
    <w:rsid w:val="00C07E78"/>
    <w:rsid w:val="00C11C38"/>
    <w:rsid w:val="00C11E5E"/>
    <w:rsid w:val="00C12837"/>
    <w:rsid w:val="00C14F84"/>
    <w:rsid w:val="00C1569C"/>
    <w:rsid w:val="00C159AF"/>
    <w:rsid w:val="00C165A1"/>
    <w:rsid w:val="00C1668F"/>
    <w:rsid w:val="00C1742D"/>
    <w:rsid w:val="00C20B50"/>
    <w:rsid w:val="00C20F4E"/>
    <w:rsid w:val="00C23CF1"/>
    <w:rsid w:val="00C243D2"/>
    <w:rsid w:val="00C24D2E"/>
    <w:rsid w:val="00C2595D"/>
    <w:rsid w:val="00C25FEA"/>
    <w:rsid w:val="00C264E9"/>
    <w:rsid w:val="00C266F5"/>
    <w:rsid w:val="00C26A17"/>
    <w:rsid w:val="00C315D5"/>
    <w:rsid w:val="00C32D87"/>
    <w:rsid w:val="00C330D6"/>
    <w:rsid w:val="00C33452"/>
    <w:rsid w:val="00C36EDB"/>
    <w:rsid w:val="00C40614"/>
    <w:rsid w:val="00C41742"/>
    <w:rsid w:val="00C41B58"/>
    <w:rsid w:val="00C445BE"/>
    <w:rsid w:val="00C44E38"/>
    <w:rsid w:val="00C460DE"/>
    <w:rsid w:val="00C46510"/>
    <w:rsid w:val="00C50344"/>
    <w:rsid w:val="00C5274C"/>
    <w:rsid w:val="00C5363D"/>
    <w:rsid w:val="00C54293"/>
    <w:rsid w:val="00C55D95"/>
    <w:rsid w:val="00C57360"/>
    <w:rsid w:val="00C57AA7"/>
    <w:rsid w:val="00C57E7D"/>
    <w:rsid w:val="00C602AF"/>
    <w:rsid w:val="00C63397"/>
    <w:rsid w:val="00C63B0F"/>
    <w:rsid w:val="00C67061"/>
    <w:rsid w:val="00C672C6"/>
    <w:rsid w:val="00C71844"/>
    <w:rsid w:val="00C72048"/>
    <w:rsid w:val="00C72410"/>
    <w:rsid w:val="00C72E0B"/>
    <w:rsid w:val="00C7376F"/>
    <w:rsid w:val="00C75C41"/>
    <w:rsid w:val="00C82BCB"/>
    <w:rsid w:val="00C82FB3"/>
    <w:rsid w:val="00C84622"/>
    <w:rsid w:val="00C84841"/>
    <w:rsid w:val="00C8559C"/>
    <w:rsid w:val="00C85E9D"/>
    <w:rsid w:val="00C87457"/>
    <w:rsid w:val="00C87587"/>
    <w:rsid w:val="00C9043E"/>
    <w:rsid w:val="00C919E6"/>
    <w:rsid w:val="00C91D8E"/>
    <w:rsid w:val="00C92BC4"/>
    <w:rsid w:val="00C95961"/>
    <w:rsid w:val="00CA2538"/>
    <w:rsid w:val="00CA29F8"/>
    <w:rsid w:val="00CA332F"/>
    <w:rsid w:val="00CA563B"/>
    <w:rsid w:val="00CA5672"/>
    <w:rsid w:val="00CA5B38"/>
    <w:rsid w:val="00CA64E4"/>
    <w:rsid w:val="00CB00A4"/>
    <w:rsid w:val="00CB043F"/>
    <w:rsid w:val="00CB0A2F"/>
    <w:rsid w:val="00CB12B5"/>
    <w:rsid w:val="00CB1619"/>
    <w:rsid w:val="00CB32ED"/>
    <w:rsid w:val="00CB472C"/>
    <w:rsid w:val="00CB76A4"/>
    <w:rsid w:val="00CC0FB5"/>
    <w:rsid w:val="00CC1FA6"/>
    <w:rsid w:val="00CC5335"/>
    <w:rsid w:val="00CC7F17"/>
    <w:rsid w:val="00CD1237"/>
    <w:rsid w:val="00CD1F3E"/>
    <w:rsid w:val="00CD510E"/>
    <w:rsid w:val="00CD5637"/>
    <w:rsid w:val="00CD5FCA"/>
    <w:rsid w:val="00CD62B5"/>
    <w:rsid w:val="00CD7055"/>
    <w:rsid w:val="00CE31C9"/>
    <w:rsid w:val="00CE324F"/>
    <w:rsid w:val="00CE4471"/>
    <w:rsid w:val="00CE4BA5"/>
    <w:rsid w:val="00CE4D13"/>
    <w:rsid w:val="00CE5DF7"/>
    <w:rsid w:val="00CE7CCC"/>
    <w:rsid w:val="00CF0A83"/>
    <w:rsid w:val="00CF12BE"/>
    <w:rsid w:val="00CF1D76"/>
    <w:rsid w:val="00CF29BC"/>
    <w:rsid w:val="00CF2BE3"/>
    <w:rsid w:val="00CF60E2"/>
    <w:rsid w:val="00D00B2D"/>
    <w:rsid w:val="00D0104C"/>
    <w:rsid w:val="00D01EA7"/>
    <w:rsid w:val="00D02D23"/>
    <w:rsid w:val="00D03557"/>
    <w:rsid w:val="00D063A8"/>
    <w:rsid w:val="00D064FF"/>
    <w:rsid w:val="00D065EA"/>
    <w:rsid w:val="00D069B3"/>
    <w:rsid w:val="00D07622"/>
    <w:rsid w:val="00D07E88"/>
    <w:rsid w:val="00D100E0"/>
    <w:rsid w:val="00D1155D"/>
    <w:rsid w:val="00D11BC7"/>
    <w:rsid w:val="00D12A88"/>
    <w:rsid w:val="00D13439"/>
    <w:rsid w:val="00D14B03"/>
    <w:rsid w:val="00D157DD"/>
    <w:rsid w:val="00D173F3"/>
    <w:rsid w:val="00D2174E"/>
    <w:rsid w:val="00D22B29"/>
    <w:rsid w:val="00D23189"/>
    <w:rsid w:val="00D256C4"/>
    <w:rsid w:val="00D26DAA"/>
    <w:rsid w:val="00D26F70"/>
    <w:rsid w:val="00D27659"/>
    <w:rsid w:val="00D277C9"/>
    <w:rsid w:val="00D31358"/>
    <w:rsid w:val="00D31E13"/>
    <w:rsid w:val="00D32D89"/>
    <w:rsid w:val="00D34627"/>
    <w:rsid w:val="00D3574A"/>
    <w:rsid w:val="00D365C1"/>
    <w:rsid w:val="00D36AE0"/>
    <w:rsid w:val="00D372D9"/>
    <w:rsid w:val="00D40CEF"/>
    <w:rsid w:val="00D41398"/>
    <w:rsid w:val="00D41603"/>
    <w:rsid w:val="00D416D7"/>
    <w:rsid w:val="00D43650"/>
    <w:rsid w:val="00D44FDB"/>
    <w:rsid w:val="00D46064"/>
    <w:rsid w:val="00D507E6"/>
    <w:rsid w:val="00D546F0"/>
    <w:rsid w:val="00D54DA0"/>
    <w:rsid w:val="00D5597A"/>
    <w:rsid w:val="00D55A0F"/>
    <w:rsid w:val="00D56881"/>
    <w:rsid w:val="00D56A0D"/>
    <w:rsid w:val="00D56ABF"/>
    <w:rsid w:val="00D570F3"/>
    <w:rsid w:val="00D57460"/>
    <w:rsid w:val="00D576E4"/>
    <w:rsid w:val="00D60062"/>
    <w:rsid w:val="00D61762"/>
    <w:rsid w:val="00D63AF2"/>
    <w:rsid w:val="00D65514"/>
    <w:rsid w:val="00D65689"/>
    <w:rsid w:val="00D65C31"/>
    <w:rsid w:val="00D661A8"/>
    <w:rsid w:val="00D66D85"/>
    <w:rsid w:val="00D67D46"/>
    <w:rsid w:val="00D705F1"/>
    <w:rsid w:val="00D711C3"/>
    <w:rsid w:val="00D72DB1"/>
    <w:rsid w:val="00D7434C"/>
    <w:rsid w:val="00D747A4"/>
    <w:rsid w:val="00D7687D"/>
    <w:rsid w:val="00D76A65"/>
    <w:rsid w:val="00D831FC"/>
    <w:rsid w:val="00D84170"/>
    <w:rsid w:val="00D844BA"/>
    <w:rsid w:val="00D84AC2"/>
    <w:rsid w:val="00D84ACF"/>
    <w:rsid w:val="00D8581C"/>
    <w:rsid w:val="00D8584C"/>
    <w:rsid w:val="00D85B3A"/>
    <w:rsid w:val="00D87A93"/>
    <w:rsid w:val="00D87F8D"/>
    <w:rsid w:val="00D9006B"/>
    <w:rsid w:val="00D90198"/>
    <w:rsid w:val="00D916B4"/>
    <w:rsid w:val="00D919AA"/>
    <w:rsid w:val="00D91CEE"/>
    <w:rsid w:val="00D924C0"/>
    <w:rsid w:val="00D93007"/>
    <w:rsid w:val="00D9376B"/>
    <w:rsid w:val="00D94261"/>
    <w:rsid w:val="00D94299"/>
    <w:rsid w:val="00D94588"/>
    <w:rsid w:val="00DA23CF"/>
    <w:rsid w:val="00DA37A8"/>
    <w:rsid w:val="00DA3CE9"/>
    <w:rsid w:val="00DA58B2"/>
    <w:rsid w:val="00DA58E1"/>
    <w:rsid w:val="00DA649B"/>
    <w:rsid w:val="00DA7B74"/>
    <w:rsid w:val="00DB2748"/>
    <w:rsid w:val="00DB53C2"/>
    <w:rsid w:val="00DB7765"/>
    <w:rsid w:val="00DC1FBE"/>
    <w:rsid w:val="00DC2761"/>
    <w:rsid w:val="00DC2C3A"/>
    <w:rsid w:val="00DC300C"/>
    <w:rsid w:val="00DC33B4"/>
    <w:rsid w:val="00DC5960"/>
    <w:rsid w:val="00DC6966"/>
    <w:rsid w:val="00DC6DD9"/>
    <w:rsid w:val="00DC7A65"/>
    <w:rsid w:val="00DC7C6B"/>
    <w:rsid w:val="00DD0015"/>
    <w:rsid w:val="00DD0481"/>
    <w:rsid w:val="00DD12E4"/>
    <w:rsid w:val="00DD2D28"/>
    <w:rsid w:val="00DD3238"/>
    <w:rsid w:val="00DD370A"/>
    <w:rsid w:val="00DD3ABB"/>
    <w:rsid w:val="00DD5B11"/>
    <w:rsid w:val="00DD6986"/>
    <w:rsid w:val="00DD7BE0"/>
    <w:rsid w:val="00DD7EA6"/>
    <w:rsid w:val="00DE26CF"/>
    <w:rsid w:val="00DE2D12"/>
    <w:rsid w:val="00DE3E92"/>
    <w:rsid w:val="00DE428D"/>
    <w:rsid w:val="00DE58FA"/>
    <w:rsid w:val="00DE6573"/>
    <w:rsid w:val="00DE6816"/>
    <w:rsid w:val="00DF0619"/>
    <w:rsid w:val="00DF588F"/>
    <w:rsid w:val="00DF6479"/>
    <w:rsid w:val="00DF7819"/>
    <w:rsid w:val="00E00406"/>
    <w:rsid w:val="00E00FE7"/>
    <w:rsid w:val="00E0154E"/>
    <w:rsid w:val="00E01D44"/>
    <w:rsid w:val="00E01F77"/>
    <w:rsid w:val="00E02ED6"/>
    <w:rsid w:val="00E04463"/>
    <w:rsid w:val="00E04EEA"/>
    <w:rsid w:val="00E059F3"/>
    <w:rsid w:val="00E05DD8"/>
    <w:rsid w:val="00E05F59"/>
    <w:rsid w:val="00E07ACA"/>
    <w:rsid w:val="00E10490"/>
    <w:rsid w:val="00E107EC"/>
    <w:rsid w:val="00E11ECD"/>
    <w:rsid w:val="00E132AD"/>
    <w:rsid w:val="00E134B9"/>
    <w:rsid w:val="00E1373D"/>
    <w:rsid w:val="00E13A8D"/>
    <w:rsid w:val="00E13F7D"/>
    <w:rsid w:val="00E14227"/>
    <w:rsid w:val="00E148D3"/>
    <w:rsid w:val="00E165B0"/>
    <w:rsid w:val="00E17315"/>
    <w:rsid w:val="00E219D5"/>
    <w:rsid w:val="00E2309E"/>
    <w:rsid w:val="00E240A6"/>
    <w:rsid w:val="00E260FB"/>
    <w:rsid w:val="00E263D0"/>
    <w:rsid w:val="00E3083B"/>
    <w:rsid w:val="00E31ED1"/>
    <w:rsid w:val="00E31F8F"/>
    <w:rsid w:val="00E32B18"/>
    <w:rsid w:val="00E330A8"/>
    <w:rsid w:val="00E3459F"/>
    <w:rsid w:val="00E36635"/>
    <w:rsid w:val="00E37736"/>
    <w:rsid w:val="00E40671"/>
    <w:rsid w:val="00E418C3"/>
    <w:rsid w:val="00E43ED6"/>
    <w:rsid w:val="00E445BF"/>
    <w:rsid w:val="00E44B38"/>
    <w:rsid w:val="00E47910"/>
    <w:rsid w:val="00E47CF2"/>
    <w:rsid w:val="00E509FF"/>
    <w:rsid w:val="00E51DEA"/>
    <w:rsid w:val="00E51F41"/>
    <w:rsid w:val="00E5304E"/>
    <w:rsid w:val="00E53059"/>
    <w:rsid w:val="00E53D67"/>
    <w:rsid w:val="00E53FDB"/>
    <w:rsid w:val="00E54273"/>
    <w:rsid w:val="00E54FB1"/>
    <w:rsid w:val="00E555B5"/>
    <w:rsid w:val="00E609C5"/>
    <w:rsid w:val="00E61514"/>
    <w:rsid w:val="00E63113"/>
    <w:rsid w:val="00E6587E"/>
    <w:rsid w:val="00E65C68"/>
    <w:rsid w:val="00E66289"/>
    <w:rsid w:val="00E66978"/>
    <w:rsid w:val="00E66A56"/>
    <w:rsid w:val="00E670C2"/>
    <w:rsid w:val="00E70255"/>
    <w:rsid w:val="00E74316"/>
    <w:rsid w:val="00E7444B"/>
    <w:rsid w:val="00E75636"/>
    <w:rsid w:val="00E75EA5"/>
    <w:rsid w:val="00E8074C"/>
    <w:rsid w:val="00E8157D"/>
    <w:rsid w:val="00E825B6"/>
    <w:rsid w:val="00E84541"/>
    <w:rsid w:val="00E8559C"/>
    <w:rsid w:val="00E857B6"/>
    <w:rsid w:val="00E85A93"/>
    <w:rsid w:val="00E9111D"/>
    <w:rsid w:val="00E9192B"/>
    <w:rsid w:val="00E91CFC"/>
    <w:rsid w:val="00E92188"/>
    <w:rsid w:val="00E933ED"/>
    <w:rsid w:val="00E93620"/>
    <w:rsid w:val="00E937DC"/>
    <w:rsid w:val="00E95C32"/>
    <w:rsid w:val="00E97254"/>
    <w:rsid w:val="00E9743A"/>
    <w:rsid w:val="00E974D5"/>
    <w:rsid w:val="00E976B1"/>
    <w:rsid w:val="00EA0975"/>
    <w:rsid w:val="00EA0AF8"/>
    <w:rsid w:val="00EA31D3"/>
    <w:rsid w:val="00EA3B42"/>
    <w:rsid w:val="00EA3C8B"/>
    <w:rsid w:val="00EA3D0C"/>
    <w:rsid w:val="00EA585B"/>
    <w:rsid w:val="00EA6654"/>
    <w:rsid w:val="00EA73FF"/>
    <w:rsid w:val="00EB1079"/>
    <w:rsid w:val="00EB12DC"/>
    <w:rsid w:val="00EB1D56"/>
    <w:rsid w:val="00EB35E7"/>
    <w:rsid w:val="00EB4AF4"/>
    <w:rsid w:val="00EB74F9"/>
    <w:rsid w:val="00EC077F"/>
    <w:rsid w:val="00EC2199"/>
    <w:rsid w:val="00EC2807"/>
    <w:rsid w:val="00EC2C02"/>
    <w:rsid w:val="00EC3C72"/>
    <w:rsid w:val="00EC4EA2"/>
    <w:rsid w:val="00ED23AD"/>
    <w:rsid w:val="00ED330C"/>
    <w:rsid w:val="00ED5A32"/>
    <w:rsid w:val="00ED6254"/>
    <w:rsid w:val="00ED68EE"/>
    <w:rsid w:val="00ED6C19"/>
    <w:rsid w:val="00EE2196"/>
    <w:rsid w:val="00EE2404"/>
    <w:rsid w:val="00EE2DF2"/>
    <w:rsid w:val="00EE336C"/>
    <w:rsid w:val="00EE51F2"/>
    <w:rsid w:val="00EE699E"/>
    <w:rsid w:val="00EE73CE"/>
    <w:rsid w:val="00EE7C55"/>
    <w:rsid w:val="00EF0B3B"/>
    <w:rsid w:val="00EF6554"/>
    <w:rsid w:val="00EF67DA"/>
    <w:rsid w:val="00F03FF8"/>
    <w:rsid w:val="00F04521"/>
    <w:rsid w:val="00F04810"/>
    <w:rsid w:val="00F04A3F"/>
    <w:rsid w:val="00F064EA"/>
    <w:rsid w:val="00F06E9C"/>
    <w:rsid w:val="00F073BE"/>
    <w:rsid w:val="00F10309"/>
    <w:rsid w:val="00F1087F"/>
    <w:rsid w:val="00F11616"/>
    <w:rsid w:val="00F11A16"/>
    <w:rsid w:val="00F1237A"/>
    <w:rsid w:val="00F12554"/>
    <w:rsid w:val="00F15E32"/>
    <w:rsid w:val="00F20933"/>
    <w:rsid w:val="00F211EE"/>
    <w:rsid w:val="00F21A7A"/>
    <w:rsid w:val="00F22DAE"/>
    <w:rsid w:val="00F22E0F"/>
    <w:rsid w:val="00F239B6"/>
    <w:rsid w:val="00F2439C"/>
    <w:rsid w:val="00F30A7E"/>
    <w:rsid w:val="00F320DF"/>
    <w:rsid w:val="00F325F9"/>
    <w:rsid w:val="00F33F84"/>
    <w:rsid w:val="00F3414D"/>
    <w:rsid w:val="00F34D8C"/>
    <w:rsid w:val="00F35791"/>
    <w:rsid w:val="00F36970"/>
    <w:rsid w:val="00F37818"/>
    <w:rsid w:val="00F4079D"/>
    <w:rsid w:val="00F41950"/>
    <w:rsid w:val="00F41C79"/>
    <w:rsid w:val="00F42053"/>
    <w:rsid w:val="00F43E0A"/>
    <w:rsid w:val="00F448F4"/>
    <w:rsid w:val="00F45242"/>
    <w:rsid w:val="00F45C23"/>
    <w:rsid w:val="00F45FC0"/>
    <w:rsid w:val="00F46BAD"/>
    <w:rsid w:val="00F46D70"/>
    <w:rsid w:val="00F47143"/>
    <w:rsid w:val="00F50371"/>
    <w:rsid w:val="00F5170C"/>
    <w:rsid w:val="00F53A66"/>
    <w:rsid w:val="00F53ACE"/>
    <w:rsid w:val="00F54CD2"/>
    <w:rsid w:val="00F55CCB"/>
    <w:rsid w:val="00F56113"/>
    <w:rsid w:val="00F56732"/>
    <w:rsid w:val="00F60D1E"/>
    <w:rsid w:val="00F60D3E"/>
    <w:rsid w:val="00F62169"/>
    <w:rsid w:val="00F62FE6"/>
    <w:rsid w:val="00F64E13"/>
    <w:rsid w:val="00F65914"/>
    <w:rsid w:val="00F70B27"/>
    <w:rsid w:val="00F719DD"/>
    <w:rsid w:val="00F7304E"/>
    <w:rsid w:val="00F73117"/>
    <w:rsid w:val="00F73215"/>
    <w:rsid w:val="00F73366"/>
    <w:rsid w:val="00F738F5"/>
    <w:rsid w:val="00F739A7"/>
    <w:rsid w:val="00F73F7D"/>
    <w:rsid w:val="00F749B0"/>
    <w:rsid w:val="00F75204"/>
    <w:rsid w:val="00F7529E"/>
    <w:rsid w:val="00F753E7"/>
    <w:rsid w:val="00F75C29"/>
    <w:rsid w:val="00F77175"/>
    <w:rsid w:val="00F771FE"/>
    <w:rsid w:val="00F8338E"/>
    <w:rsid w:val="00F85AF1"/>
    <w:rsid w:val="00F87A53"/>
    <w:rsid w:val="00F90BA4"/>
    <w:rsid w:val="00F936A3"/>
    <w:rsid w:val="00F959A4"/>
    <w:rsid w:val="00F959FD"/>
    <w:rsid w:val="00F95E42"/>
    <w:rsid w:val="00F96BA0"/>
    <w:rsid w:val="00F970AA"/>
    <w:rsid w:val="00F97B9A"/>
    <w:rsid w:val="00FA0954"/>
    <w:rsid w:val="00FA1991"/>
    <w:rsid w:val="00FA264A"/>
    <w:rsid w:val="00FA2A79"/>
    <w:rsid w:val="00FA5CD5"/>
    <w:rsid w:val="00FA7295"/>
    <w:rsid w:val="00FB1848"/>
    <w:rsid w:val="00FB3A49"/>
    <w:rsid w:val="00FB4062"/>
    <w:rsid w:val="00FB456A"/>
    <w:rsid w:val="00FB494A"/>
    <w:rsid w:val="00FB5073"/>
    <w:rsid w:val="00FC188E"/>
    <w:rsid w:val="00FC2E70"/>
    <w:rsid w:val="00FC3250"/>
    <w:rsid w:val="00FC3AAC"/>
    <w:rsid w:val="00FC41DA"/>
    <w:rsid w:val="00FC5DD0"/>
    <w:rsid w:val="00FC5E37"/>
    <w:rsid w:val="00FC7574"/>
    <w:rsid w:val="00FC77D7"/>
    <w:rsid w:val="00FC7B31"/>
    <w:rsid w:val="00FC7B61"/>
    <w:rsid w:val="00FD0ED5"/>
    <w:rsid w:val="00FD15DD"/>
    <w:rsid w:val="00FD3373"/>
    <w:rsid w:val="00FD450C"/>
    <w:rsid w:val="00FD68E0"/>
    <w:rsid w:val="00FD6CD0"/>
    <w:rsid w:val="00FD733D"/>
    <w:rsid w:val="00FD73EA"/>
    <w:rsid w:val="00FD7A39"/>
    <w:rsid w:val="00FE5E39"/>
    <w:rsid w:val="00FE63A1"/>
    <w:rsid w:val="00FE71DC"/>
    <w:rsid w:val="00FE74C3"/>
    <w:rsid w:val="00FE74CD"/>
    <w:rsid w:val="00FF08F9"/>
    <w:rsid w:val="00FF0D35"/>
    <w:rsid w:val="00FF4540"/>
    <w:rsid w:val="00FF580D"/>
    <w:rsid w:val="00FF7757"/>
    <w:rsid w:val="00FF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3CAA1E"/>
  <w15:docId w15:val="{677CF055-CECF-4E46-BD82-A6DEEB7B3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 w:qFormat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aliases w:val="正文基准"/>
    <w:rsid w:val="000605DA"/>
    <w:pPr>
      <w:topLinePunct/>
      <w:adjustRightInd w:val="0"/>
      <w:snapToGrid w:val="0"/>
      <w:spacing w:before="80" w:after="80" w:line="240" w:lineRule="atLeast"/>
      <w:ind w:left="1134"/>
    </w:pPr>
    <w:rPr>
      <w:rFonts w:ascii="HuaweiSans-Regular" w:eastAsia="方正兰亭黑简体" w:hAnsi="HuaweiSans-Regular" w:cs="Arial"/>
      <w:sz w:val="32"/>
      <w:szCs w:val="32"/>
    </w:rPr>
  </w:style>
  <w:style w:type="paragraph" w:styleId="1">
    <w:name w:val="heading 1"/>
    <w:aliases w:val="ALT+1"/>
    <w:basedOn w:val="a2"/>
    <w:next w:val="2"/>
    <w:link w:val="10"/>
    <w:autoRedefine/>
    <w:qFormat/>
    <w:rsid w:val="000605DA"/>
    <w:pPr>
      <w:keepNext/>
      <w:numPr>
        <w:numId w:val="4"/>
      </w:numPr>
      <w:pBdr>
        <w:bottom w:val="single" w:sz="12" w:space="1" w:color="auto"/>
      </w:pBdr>
      <w:spacing w:before="0" w:after="800"/>
      <w:jc w:val="right"/>
      <w:outlineLvl w:val="0"/>
    </w:pPr>
    <w:rPr>
      <w:rFonts w:ascii="Huawei Sans" w:hAnsi="Huawei Sans"/>
      <w:b/>
      <w:bCs/>
      <w:sz w:val="44"/>
      <w:szCs w:val="44"/>
    </w:rPr>
  </w:style>
  <w:style w:type="paragraph" w:styleId="2">
    <w:name w:val="heading 2"/>
    <w:aliases w:val="ALT+2"/>
    <w:basedOn w:val="a2"/>
    <w:next w:val="3"/>
    <w:link w:val="20"/>
    <w:autoRedefine/>
    <w:qFormat/>
    <w:rsid w:val="000605DA"/>
    <w:pPr>
      <w:keepNext/>
      <w:keepLines/>
      <w:numPr>
        <w:ilvl w:val="1"/>
        <w:numId w:val="4"/>
      </w:numPr>
      <w:spacing w:before="600"/>
      <w:outlineLvl w:val="1"/>
    </w:pPr>
    <w:rPr>
      <w:rFonts w:ascii="Huawei Sans" w:hAnsi="Huawei Sans"/>
      <w:bCs/>
      <w:noProof/>
      <w:sz w:val="36"/>
      <w:szCs w:val="36"/>
      <w:lang w:eastAsia="en-US"/>
    </w:rPr>
  </w:style>
  <w:style w:type="paragraph" w:styleId="3">
    <w:name w:val="heading 3"/>
    <w:aliases w:val="ALT+3"/>
    <w:basedOn w:val="a2"/>
    <w:link w:val="31"/>
    <w:autoRedefine/>
    <w:qFormat/>
    <w:rsid w:val="000605DA"/>
    <w:pPr>
      <w:keepNext/>
      <w:keepLines/>
      <w:numPr>
        <w:ilvl w:val="2"/>
        <w:numId w:val="4"/>
      </w:numPr>
      <w:spacing w:before="200"/>
      <w:outlineLvl w:val="2"/>
    </w:pPr>
    <w:rPr>
      <w:rFonts w:ascii="Huawei Sans" w:hAnsi="Huawei Sans"/>
      <w:noProof/>
    </w:rPr>
  </w:style>
  <w:style w:type="paragraph" w:styleId="4">
    <w:name w:val="heading 4"/>
    <w:aliases w:val="ALT+4"/>
    <w:basedOn w:val="a2"/>
    <w:next w:val="5"/>
    <w:link w:val="41"/>
    <w:autoRedefine/>
    <w:qFormat/>
    <w:rsid w:val="000605DA"/>
    <w:pPr>
      <w:keepNext/>
      <w:keepLines/>
      <w:numPr>
        <w:ilvl w:val="3"/>
        <w:numId w:val="4"/>
      </w:numPr>
      <w:outlineLvl w:val="3"/>
    </w:pPr>
    <w:rPr>
      <w:rFonts w:ascii="Huawei Sans" w:hAnsi="Huawei Sans"/>
      <w:noProof/>
      <w:sz w:val="28"/>
      <w:szCs w:val="28"/>
    </w:rPr>
  </w:style>
  <w:style w:type="paragraph" w:styleId="5">
    <w:name w:val="heading 5"/>
    <w:aliases w:val="ALT+5"/>
    <w:basedOn w:val="a2"/>
    <w:next w:val="BlockLabel"/>
    <w:link w:val="52"/>
    <w:autoRedefine/>
    <w:qFormat/>
    <w:rsid w:val="000605DA"/>
    <w:pPr>
      <w:keepNext/>
      <w:keepLines/>
      <w:numPr>
        <w:ilvl w:val="4"/>
        <w:numId w:val="4"/>
      </w:numPr>
      <w:outlineLvl w:val="4"/>
    </w:pPr>
    <w:rPr>
      <w:rFonts w:ascii="Huawei Sans" w:hAnsi="Huawei Sans"/>
      <w:noProof/>
      <w:sz w:val="24"/>
      <w:szCs w:val="24"/>
    </w:rPr>
  </w:style>
  <w:style w:type="paragraph" w:styleId="6">
    <w:name w:val="heading 6"/>
    <w:basedOn w:val="a2"/>
    <w:next w:val="a2"/>
    <w:link w:val="60"/>
    <w:qFormat/>
    <w:rsid w:val="000605DA"/>
    <w:pPr>
      <w:keepNext/>
      <w:keepLines/>
      <w:spacing w:before="240" w:after="64" w:line="320" w:lineRule="atLeast"/>
      <w:outlineLvl w:val="5"/>
    </w:pPr>
    <w:rPr>
      <w:rFonts w:ascii="Arial" w:eastAsia="黑体" w:hAnsi="Arial" w:cs="Times New Roman"/>
      <w:b/>
      <w:bCs/>
    </w:rPr>
  </w:style>
  <w:style w:type="paragraph" w:styleId="7">
    <w:name w:val="heading 7"/>
    <w:basedOn w:val="1"/>
    <w:next w:val="8"/>
    <w:link w:val="70"/>
    <w:rsid w:val="000605DA"/>
    <w:pPr>
      <w:keepLines/>
      <w:numPr>
        <w:numId w:val="0"/>
      </w:numPr>
      <w:topLinePunct w:val="0"/>
      <w:outlineLvl w:val="6"/>
    </w:pPr>
    <w:rPr>
      <w:bCs w:val="0"/>
    </w:rPr>
  </w:style>
  <w:style w:type="paragraph" w:styleId="8">
    <w:name w:val="heading 8"/>
    <w:basedOn w:val="2"/>
    <w:next w:val="90"/>
    <w:link w:val="80"/>
    <w:rsid w:val="000605DA"/>
    <w:pPr>
      <w:numPr>
        <w:ilvl w:val="0"/>
        <w:numId w:val="0"/>
      </w:numPr>
      <w:topLinePunct w:val="0"/>
      <w:spacing w:before="200"/>
      <w:outlineLvl w:val="7"/>
    </w:pPr>
    <w:rPr>
      <w:rFonts w:cs="Times New Roman"/>
    </w:rPr>
  </w:style>
  <w:style w:type="paragraph" w:styleId="90">
    <w:name w:val="heading 9"/>
    <w:basedOn w:val="3"/>
    <w:next w:val="a2"/>
    <w:link w:val="91"/>
    <w:rsid w:val="000605DA"/>
    <w:pPr>
      <w:numPr>
        <w:ilvl w:val="0"/>
        <w:numId w:val="0"/>
      </w:numPr>
      <w:topLinePunct w:val="0"/>
      <w:outlineLvl w:val="8"/>
    </w:pPr>
    <w:rPr>
      <w:rFonts w:cs="Times New Roman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BlockLabel">
    <w:name w:val="Block Label"/>
    <w:basedOn w:val="a2"/>
    <w:next w:val="a2"/>
    <w:rsid w:val="000605DA"/>
    <w:pPr>
      <w:keepNext/>
      <w:keepLines/>
      <w:spacing w:before="300"/>
      <w:ind w:left="0"/>
    </w:pPr>
    <w:rPr>
      <w:rFonts w:ascii="Arial Unicode MS" w:eastAsia="黑体" w:hAnsi="Arial Unicode MS" w:cs="Book Antiqua"/>
      <w:bCs/>
      <w:sz w:val="26"/>
      <w:szCs w:val="26"/>
    </w:rPr>
  </w:style>
  <w:style w:type="paragraph" w:customStyle="1" w:styleId="Cover1">
    <w:name w:val="Cover1"/>
    <w:basedOn w:val="a2"/>
    <w:rsid w:val="000605DA"/>
    <w:pPr>
      <w:spacing w:line="240" w:lineRule="auto"/>
      <w:ind w:left="0"/>
    </w:pPr>
    <w:rPr>
      <w:rFonts w:ascii="Arial" w:eastAsia="黑体" w:hAnsi="Arial"/>
      <w:b/>
      <w:bCs/>
      <w:noProof/>
      <w:sz w:val="48"/>
      <w:szCs w:val="48"/>
    </w:rPr>
  </w:style>
  <w:style w:type="paragraph" w:customStyle="1" w:styleId="Cover4">
    <w:name w:val="Cover 4"/>
    <w:basedOn w:val="Cover3"/>
    <w:rsid w:val="000605DA"/>
    <w:pPr>
      <w:spacing w:before="0" w:after="0" w:line="240" w:lineRule="auto"/>
      <w:jc w:val="both"/>
    </w:pPr>
    <w:rPr>
      <w:sz w:val="21"/>
      <w:szCs w:val="21"/>
    </w:rPr>
  </w:style>
  <w:style w:type="character" w:customStyle="1" w:styleId="a6">
    <w:name w:val="页眉 字符"/>
    <w:basedOn w:val="a3"/>
    <w:link w:val="a7"/>
    <w:rsid w:val="000605DA"/>
    <w:rPr>
      <w:rFonts w:cs="Arial"/>
      <w:kern w:val="2"/>
      <w:sz w:val="2"/>
      <w:szCs w:val="2"/>
    </w:rPr>
  </w:style>
  <w:style w:type="table" w:customStyle="1" w:styleId="TableNoFrame">
    <w:name w:val="Table No Frame"/>
    <w:basedOn w:val="a8"/>
    <w:semiHidden/>
    <w:rsid w:val="000605DA"/>
    <w:pPr>
      <w:adjustRightInd/>
      <w:snapToGrid/>
      <w:jc w:val="left"/>
    </w:pPr>
    <w:tblPr/>
    <w:trPr>
      <w:cantSplit/>
    </w:trPr>
  </w:style>
  <w:style w:type="paragraph" w:customStyle="1" w:styleId="Figure">
    <w:name w:val="Figure"/>
    <w:basedOn w:val="a2"/>
    <w:next w:val="a2"/>
    <w:rsid w:val="000605DA"/>
  </w:style>
  <w:style w:type="paragraph" w:customStyle="1" w:styleId="FigureDescription">
    <w:name w:val="Figure Description"/>
    <w:next w:val="Figure"/>
    <w:link w:val="FigureDescription0"/>
    <w:rsid w:val="000605DA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ascii="HuaweiSans-Regular" w:eastAsia="黑体" w:hAnsi="HuaweiSans-Regular" w:cs="Arial"/>
      <w:spacing w:val="-4"/>
      <w:kern w:val="2"/>
      <w:sz w:val="21"/>
      <w:szCs w:val="21"/>
    </w:rPr>
  </w:style>
  <w:style w:type="paragraph" w:customStyle="1" w:styleId="FigureText">
    <w:name w:val="Figure Text"/>
    <w:rsid w:val="000605DA"/>
    <w:pPr>
      <w:widowControl w:val="0"/>
      <w:adjustRightInd w:val="0"/>
      <w:snapToGrid w:val="0"/>
      <w:spacing w:line="240" w:lineRule="atLeast"/>
    </w:pPr>
    <w:rPr>
      <w:rFonts w:ascii="HuaweiSans-Regular" w:eastAsia="方正兰亭黑简体" w:hAnsi="HuaweiSans-Regular" w:cs="Arial"/>
      <w:sz w:val="18"/>
      <w:szCs w:val="18"/>
      <w:lang w:eastAsia="en-US"/>
    </w:rPr>
  </w:style>
  <w:style w:type="paragraph" w:customStyle="1" w:styleId="HeadingLeft">
    <w:name w:val="Heading Left"/>
    <w:basedOn w:val="a2"/>
    <w:rsid w:val="000605DA"/>
    <w:pPr>
      <w:spacing w:before="0" w:after="0"/>
      <w:ind w:left="0"/>
    </w:pPr>
    <w:rPr>
      <w:sz w:val="20"/>
      <w:szCs w:val="20"/>
    </w:rPr>
  </w:style>
  <w:style w:type="paragraph" w:customStyle="1" w:styleId="HeadingRight">
    <w:name w:val="Heading Right"/>
    <w:basedOn w:val="a2"/>
    <w:rsid w:val="000605DA"/>
    <w:pPr>
      <w:spacing w:before="0" w:after="0"/>
      <w:ind w:left="0"/>
      <w:jc w:val="right"/>
    </w:pPr>
    <w:rPr>
      <w:sz w:val="20"/>
      <w:szCs w:val="20"/>
    </w:rPr>
  </w:style>
  <w:style w:type="paragraph" w:customStyle="1" w:styleId="Heading1NoNumber">
    <w:name w:val="Heading1 No Number"/>
    <w:basedOn w:val="1"/>
    <w:next w:val="a2"/>
    <w:link w:val="Heading1NoNumber0"/>
    <w:rsid w:val="000605DA"/>
    <w:pPr>
      <w:pageBreakBefore/>
      <w:numPr>
        <w:numId w:val="0"/>
      </w:numPr>
    </w:pPr>
  </w:style>
  <w:style w:type="paragraph" w:customStyle="1" w:styleId="Heading2NoNumber">
    <w:name w:val="Heading2 No Number"/>
    <w:basedOn w:val="2"/>
    <w:next w:val="a2"/>
    <w:link w:val="Heading2NoNumber0"/>
    <w:rsid w:val="000605DA"/>
    <w:pPr>
      <w:numPr>
        <w:ilvl w:val="0"/>
        <w:numId w:val="0"/>
      </w:numPr>
    </w:pPr>
  </w:style>
  <w:style w:type="paragraph" w:customStyle="1" w:styleId="Heading3NoNumber">
    <w:name w:val="Heading3 No Number"/>
    <w:basedOn w:val="3"/>
    <w:next w:val="a2"/>
    <w:link w:val="Heading3NoNumber0"/>
    <w:autoRedefine/>
    <w:rsid w:val="000605DA"/>
    <w:pPr>
      <w:numPr>
        <w:ilvl w:val="0"/>
        <w:numId w:val="0"/>
      </w:numPr>
      <w:outlineLvl w:val="9"/>
    </w:pPr>
    <w:rPr>
      <w:rFonts w:cs="Book Antiqua"/>
      <w:sz w:val="26"/>
    </w:rPr>
  </w:style>
  <w:style w:type="paragraph" w:customStyle="1" w:styleId="Heading4NoNumber">
    <w:name w:val="Heading4 No Number"/>
    <w:basedOn w:val="a2"/>
    <w:semiHidden/>
    <w:rsid w:val="000605DA"/>
    <w:pPr>
      <w:keepNext/>
      <w:spacing w:before="200"/>
    </w:pPr>
    <w:rPr>
      <w:rFonts w:eastAsia="黑体"/>
      <w:bCs/>
      <w:spacing w:val="-4"/>
    </w:rPr>
  </w:style>
  <w:style w:type="paragraph" w:customStyle="1" w:styleId="AboutThisChapter">
    <w:name w:val="About This Chapter"/>
    <w:basedOn w:val="Heading2NoNumber"/>
    <w:next w:val="a2"/>
    <w:rsid w:val="000605DA"/>
    <w:pPr>
      <w:spacing w:after="560"/>
    </w:pPr>
  </w:style>
  <w:style w:type="numbering" w:styleId="111111">
    <w:name w:val="Outline List 2"/>
    <w:basedOn w:val="a5"/>
    <w:semiHidden/>
    <w:rsid w:val="000605DA"/>
  </w:style>
  <w:style w:type="paragraph" w:customStyle="1" w:styleId="ItemList">
    <w:name w:val="Item List"/>
    <w:link w:val="ItemList0"/>
    <w:rsid w:val="000605DA"/>
    <w:pPr>
      <w:numPr>
        <w:numId w:val="6"/>
      </w:numPr>
      <w:adjustRightInd w:val="0"/>
      <w:snapToGrid w:val="0"/>
      <w:spacing w:before="80" w:after="80" w:line="240" w:lineRule="atLeast"/>
    </w:pPr>
    <w:rPr>
      <w:rFonts w:ascii="FrutigerNext LT Regular" w:eastAsia="华文细黑" w:hAnsi="FrutigerNext LT Regular" w:cs="Arial"/>
      <w:kern w:val="2"/>
      <w:sz w:val="21"/>
      <w:szCs w:val="21"/>
    </w:rPr>
  </w:style>
  <w:style w:type="paragraph" w:customStyle="1" w:styleId="ItemListinTable">
    <w:name w:val="Item List in Table"/>
    <w:basedOn w:val="a2"/>
    <w:rsid w:val="000605DA"/>
    <w:pPr>
      <w:numPr>
        <w:numId w:val="9"/>
      </w:numPr>
      <w:tabs>
        <w:tab w:val="left" w:pos="284"/>
      </w:tabs>
      <w:ind w:left="284" w:hanging="284"/>
    </w:pPr>
  </w:style>
  <w:style w:type="paragraph" w:customStyle="1" w:styleId="ItemListText">
    <w:name w:val="Item List Text"/>
    <w:rsid w:val="000605DA"/>
    <w:pPr>
      <w:adjustRightInd w:val="0"/>
      <w:snapToGrid w:val="0"/>
      <w:spacing w:before="80" w:after="80" w:line="240" w:lineRule="atLeast"/>
      <w:ind w:left="2126"/>
    </w:pPr>
    <w:rPr>
      <w:rFonts w:ascii="HuaweiSans-Regular" w:eastAsia="方正兰亭黑简体" w:hAnsi="HuaweiSans-Regular" w:cs="Arial"/>
      <w:kern w:val="2"/>
      <w:sz w:val="21"/>
      <w:szCs w:val="21"/>
    </w:rPr>
  </w:style>
  <w:style w:type="paragraph" w:customStyle="1" w:styleId="ItemStep">
    <w:name w:val="Item Step"/>
    <w:rsid w:val="000605DA"/>
    <w:pPr>
      <w:numPr>
        <w:ilvl w:val="6"/>
        <w:numId w:val="4"/>
      </w:numPr>
      <w:adjustRightInd w:val="0"/>
      <w:snapToGrid w:val="0"/>
      <w:spacing w:before="80" w:after="80" w:line="240" w:lineRule="atLeast"/>
      <w:outlineLvl w:val="6"/>
    </w:pPr>
    <w:rPr>
      <w:rFonts w:ascii="HuaweiSans-Regular" w:eastAsia="方正兰亭黑简体" w:hAnsi="HuaweiSans-Regular" w:cs="Arial"/>
      <w:sz w:val="21"/>
      <w:szCs w:val="21"/>
    </w:rPr>
  </w:style>
  <w:style w:type="paragraph" w:customStyle="1" w:styleId="ManualTitle1">
    <w:name w:val="Manual Title1"/>
    <w:semiHidden/>
    <w:rsid w:val="000605DA"/>
    <w:rPr>
      <w:rFonts w:ascii="Arial" w:eastAsia="黑体" w:hAnsi="Arial" w:cs="Arial"/>
      <w:noProof/>
      <w:sz w:val="30"/>
      <w:szCs w:val="32"/>
      <w:lang w:eastAsia="en-US"/>
    </w:rPr>
  </w:style>
  <w:style w:type="paragraph" w:customStyle="1" w:styleId="CAUTIONHeading">
    <w:name w:val="CAUTION Heading"/>
    <w:basedOn w:val="a2"/>
    <w:rsid w:val="000605DA"/>
    <w:pPr>
      <w:keepNext/>
      <w:pBdr>
        <w:top w:val="single" w:sz="12" w:space="4" w:color="auto"/>
      </w:pBdr>
    </w:pPr>
    <w:rPr>
      <w:rFonts w:ascii="Book Antiqua" w:eastAsia="黑体" w:hAnsi="Book Antiqua"/>
      <w:bCs/>
      <w:noProof/>
    </w:rPr>
  </w:style>
  <w:style w:type="paragraph" w:customStyle="1" w:styleId="NotesHeadinginTable">
    <w:name w:val="Notes Heading in Table"/>
    <w:next w:val="NotesTextinTable"/>
    <w:rsid w:val="000605DA"/>
    <w:pPr>
      <w:keepNext/>
      <w:adjustRightInd w:val="0"/>
      <w:snapToGrid w:val="0"/>
      <w:spacing w:before="80" w:after="40" w:line="240" w:lineRule="atLeast"/>
    </w:pPr>
    <w:rPr>
      <w:rFonts w:ascii="HuaweiSans-Regular" w:eastAsia="黑体" w:hAnsi="HuaweiSans-Regular" w:cs="Arial"/>
      <w:bCs/>
      <w:kern w:val="2"/>
      <w:sz w:val="18"/>
      <w:szCs w:val="18"/>
    </w:rPr>
  </w:style>
  <w:style w:type="paragraph" w:customStyle="1" w:styleId="CAUTIONText">
    <w:name w:val="CAUTION Text"/>
    <w:basedOn w:val="a2"/>
    <w:rsid w:val="000605DA"/>
    <w:pPr>
      <w:keepLines/>
      <w:pBdr>
        <w:bottom w:val="single" w:sz="12" w:space="4" w:color="auto"/>
      </w:pBdr>
    </w:pPr>
    <w:rPr>
      <w:rFonts w:eastAsia="楷体_GB2312"/>
      <w:iCs/>
    </w:rPr>
  </w:style>
  <w:style w:type="paragraph" w:customStyle="1" w:styleId="NotesTextinTable">
    <w:name w:val="Notes Text in Table"/>
    <w:rsid w:val="000605DA"/>
    <w:pPr>
      <w:widowControl w:val="0"/>
      <w:adjustRightInd w:val="0"/>
      <w:snapToGrid w:val="0"/>
      <w:spacing w:before="40" w:after="80" w:line="240" w:lineRule="atLeast"/>
      <w:ind w:left="170"/>
    </w:pPr>
    <w:rPr>
      <w:rFonts w:ascii="HuaweiSans-Regular" w:eastAsia="楷体_GB2312" w:hAnsi="HuaweiSans-Regular" w:cs="Arial"/>
      <w:iCs/>
      <w:kern w:val="2"/>
      <w:sz w:val="32"/>
      <w:szCs w:val="18"/>
    </w:rPr>
  </w:style>
  <w:style w:type="paragraph" w:customStyle="1" w:styleId="CAUTIONTextList">
    <w:name w:val="CAUTION Text List"/>
    <w:basedOn w:val="CAUTIONText"/>
    <w:rsid w:val="000605DA"/>
    <w:pPr>
      <w:keepNext/>
      <w:numPr>
        <w:numId w:val="12"/>
      </w:numPr>
    </w:pPr>
  </w:style>
  <w:style w:type="paragraph" w:customStyle="1" w:styleId="11">
    <w:name w:val="表格1"/>
    <w:basedOn w:val="TableHeading"/>
    <w:link w:val="12"/>
    <w:rsid w:val="000605DA"/>
    <w:pPr>
      <w:jc w:val="center"/>
    </w:pPr>
    <w:rPr>
      <w:b/>
    </w:rPr>
  </w:style>
  <w:style w:type="table" w:styleId="a8">
    <w:name w:val="Table Grid"/>
    <w:basedOn w:val="a4"/>
    <w:rsid w:val="000605DA"/>
    <w:pPr>
      <w:widowControl w:val="0"/>
      <w:adjustRightInd w:val="0"/>
      <w:snapToGrid w:val="0"/>
      <w:jc w:val="both"/>
    </w:pPr>
    <w:rPr>
      <w:rFonts w:ascii="HuaweiSans-Regular" w:eastAsia="方正兰亭黑简体" w:hAnsi="HuaweiSans-Regular" w:cs="Arial"/>
      <w:sz w:val="32"/>
      <w:szCs w:val="32"/>
    </w:rPr>
    <w:tblPr>
      <w:tblInd w:w="113" w:type="dxa"/>
    </w:tblPr>
  </w:style>
  <w:style w:type="paragraph" w:customStyle="1" w:styleId="Step">
    <w:name w:val="Step"/>
    <w:basedOn w:val="a2"/>
    <w:link w:val="Step0"/>
    <w:rsid w:val="000605DA"/>
    <w:pPr>
      <w:tabs>
        <w:tab w:val="num" w:pos="1701"/>
      </w:tabs>
      <w:ind w:left="1701" w:hanging="159"/>
      <w:outlineLvl w:val="5"/>
    </w:pPr>
    <w:rPr>
      <w:snapToGrid w:val="0"/>
    </w:rPr>
  </w:style>
  <w:style w:type="paragraph" w:customStyle="1" w:styleId="SubItemList">
    <w:name w:val="Sub Item List"/>
    <w:basedOn w:val="a2"/>
    <w:rsid w:val="000605DA"/>
    <w:pPr>
      <w:numPr>
        <w:numId w:val="7"/>
      </w:numPr>
    </w:pPr>
  </w:style>
  <w:style w:type="paragraph" w:customStyle="1" w:styleId="SubItemListText">
    <w:name w:val="Sub Item List Text"/>
    <w:rsid w:val="000605DA"/>
    <w:pPr>
      <w:adjustRightInd w:val="0"/>
      <w:snapToGrid w:val="0"/>
      <w:spacing w:before="80" w:after="80" w:line="240" w:lineRule="atLeast"/>
      <w:ind w:left="2410"/>
    </w:pPr>
    <w:rPr>
      <w:rFonts w:ascii="HuaweiSans-Regular" w:eastAsia="方正兰亭黑简体" w:hAnsi="HuaweiSans-Regular" w:cs="Arial"/>
      <w:kern w:val="2"/>
      <w:sz w:val="21"/>
      <w:szCs w:val="21"/>
    </w:rPr>
  </w:style>
  <w:style w:type="paragraph" w:styleId="a9">
    <w:name w:val="Title"/>
    <w:basedOn w:val="a2"/>
    <w:link w:val="aa"/>
    <w:qFormat/>
    <w:rsid w:val="000605DA"/>
    <w:pPr>
      <w:spacing w:before="240" w:after="60"/>
      <w:jc w:val="center"/>
      <w:outlineLvl w:val="0"/>
    </w:pPr>
    <w:rPr>
      <w:rFonts w:ascii="Arial" w:hAnsi="Arial"/>
      <w:b/>
      <w:bCs/>
    </w:rPr>
  </w:style>
  <w:style w:type="table" w:styleId="ab">
    <w:name w:val="Table Professional"/>
    <w:basedOn w:val="a4"/>
    <w:semiHidden/>
    <w:rsid w:val="000605DA"/>
    <w:pPr>
      <w:widowControl w:val="0"/>
      <w:jc w:val="both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ableDescription">
    <w:name w:val="Table Description"/>
    <w:basedOn w:val="a2"/>
    <w:next w:val="a2"/>
    <w:link w:val="TableDescription0"/>
    <w:rsid w:val="000605DA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TableNote">
    <w:name w:val="Table Note"/>
    <w:basedOn w:val="a2"/>
    <w:rsid w:val="000605DA"/>
    <w:rPr>
      <w:sz w:val="18"/>
      <w:szCs w:val="18"/>
    </w:rPr>
  </w:style>
  <w:style w:type="paragraph" w:customStyle="1" w:styleId="TerminalDisplay">
    <w:name w:val="Terminal Display"/>
    <w:rsid w:val="000605DA"/>
    <w:pPr>
      <w:snapToGrid w:val="0"/>
      <w:spacing w:line="240" w:lineRule="atLeast"/>
      <w:ind w:left="1701"/>
    </w:pPr>
    <w:rPr>
      <w:rFonts w:ascii="Courier New" w:eastAsia="方正兰亭黑简体" w:hAnsi="Courier New" w:cs="Courier New"/>
      <w:snapToGrid w:val="0"/>
      <w:spacing w:val="-1"/>
      <w:sz w:val="21"/>
      <w:szCs w:val="16"/>
    </w:rPr>
  </w:style>
  <w:style w:type="paragraph" w:styleId="TOC1">
    <w:name w:val="toc 1"/>
    <w:basedOn w:val="a2"/>
    <w:next w:val="a2"/>
    <w:uiPriority w:val="39"/>
    <w:rsid w:val="000605DA"/>
    <w:pPr>
      <w:ind w:left="0"/>
    </w:pPr>
    <w:rPr>
      <w:rFonts w:ascii="Huawei Sans" w:hAnsi="Huawei Sans" w:cs="Book Antiqua"/>
      <w:b/>
      <w:bCs/>
      <w:sz w:val="24"/>
      <w:szCs w:val="24"/>
    </w:rPr>
  </w:style>
  <w:style w:type="paragraph" w:styleId="TOC2">
    <w:name w:val="toc 2"/>
    <w:basedOn w:val="a2"/>
    <w:next w:val="a2"/>
    <w:autoRedefine/>
    <w:uiPriority w:val="39"/>
    <w:qFormat/>
    <w:rsid w:val="000605DA"/>
    <w:pPr>
      <w:ind w:left="0"/>
    </w:pPr>
    <w:rPr>
      <w:rFonts w:ascii="Huawei Sans" w:hAnsi="Huawei Sans"/>
      <w:noProof/>
      <w:sz w:val="20"/>
      <w:szCs w:val="20"/>
    </w:rPr>
  </w:style>
  <w:style w:type="paragraph" w:styleId="TOC3">
    <w:name w:val="toc 3"/>
    <w:basedOn w:val="a2"/>
    <w:next w:val="a2"/>
    <w:uiPriority w:val="39"/>
    <w:rsid w:val="000605DA"/>
    <w:pPr>
      <w:ind w:left="0"/>
    </w:pPr>
    <w:rPr>
      <w:rFonts w:ascii="Huawei Sans" w:hAnsi="Huawei Sans"/>
      <w:noProof/>
      <w:sz w:val="20"/>
      <w:szCs w:val="20"/>
    </w:rPr>
  </w:style>
  <w:style w:type="paragraph" w:styleId="TOC4">
    <w:name w:val="toc 4"/>
    <w:basedOn w:val="a2"/>
    <w:next w:val="a2"/>
    <w:uiPriority w:val="39"/>
    <w:rsid w:val="000605DA"/>
    <w:pPr>
      <w:ind w:left="0"/>
    </w:pPr>
    <w:rPr>
      <w:rFonts w:ascii="Huawei Sans" w:hAnsi="Huawei Sans"/>
      <w:sz w:val="20"/>
      <w:szCs w:val="20"/>
    </w:rPr>
  </w:style>
  <w:style w:type="paragraph" w:styleId="TOC5">
    <w:name w:val="toc 5"/>
    <w:basedOn w:val="a2"/>
    <w:next w:val="a2"/>
    <w:uiPriority w:val="39"/>
    <w:rsid w:val="000605DA"/>
    <w:pPr>
      <w:ind w:left="0"/>
    </w:pPr>
    <w:rPr>
      <w:rFonts w:ascii="Huawei Sans" w:hAnsi="Huawei Sans"/>
      <w:sz w:val="20"/>
    </w:rPr>
  </w:style>
  <w:style w:type="paragraph" w:styleId="TOC6">
    <w:name w:val="toc 6"/>
    <w:basedOn w:val="a2"/>
    <w:next w:val="a2"/>
    <w:autoRedefine/>
    <w:uiPriority w:val="39"/>
    <w:rsid w:val="000605DA"/>
    <w:pPr>
      <w:ind w:left="2100"/>
    </w:pPr>
    <w:rPr>
      <w:rFonts w:ascii="Huawei Sans" w:hAnsi="Huawei Sans"/>
      <w:sz w:val="24"/>
    </w:rPr>
  </w:style>
  <w:style w:type="paragraph" w:styleId="TOC7">
    <w:name w:val="toc 7"/>
    <w:basedOn w:val="a2"/>
    <w:next w:val="a2"/>
    <w:autoRedefine/>
    <w:uiPriority w:val="39"/>
    <w:rsid w:val="000605DA"/>
    <w:pPr>
      <w:ind w:left="2520"/>
    </w:pPr>
    <w:rPr>
      <w:sz w:val="24"/>
    </w:rPr>
  </w:style>
  <w:style w:type="paragraph" w:styleId="TOC8">
    <w:name w:val="toc 8"/>
    <w:basedOn w:val="a2"/>
    <w:next w:val="a2"/>
    <w:autoRedefine/>
    <w:uiPriority w:val="39"/>
    <w:rsid w:val="000605DA"/>
    <w:pPr>
      <w:ind w:left="2940"/>
    </w:pPr>
    <w:rPr>
      <w:sz w:val="24"/>
    </w:rPr>
  </w:style>
  <w:style w:type="paragraph" w:styleId="TOC9">
    <w:name w:val="toc 9"/>
    <w:basedOn w:val="a2"/>
    <w:next w:val="a2"/>
    <w:autoRedefine/>
    <w:uiPriority w:val="39"/>
    <w:rsid w:val="000605DA"/>
    <w:pPr>
      <w:ind w:left="3360"/>
    </w:pPr>
    <w:rPr>
      <w:sz w:val="24"/>
    </w:rPr>
  </w:style>
  <w:style w:type="paragraph" w:styleId="13">
    <w:name w:val="index 1"/>
    <w:basedOn w:val="a2"/>
    <w:next w:val="a2"/>
    <w:autoRedefine/>
    <w:semiHidden/>
    <w:rsid w:val="000605DA"/>
    <w:rPr>
      <w:sz w:val="24"/>
    </w:rPr>
  </w:style>
  <w:style w:type="paragraph" w:styleId="21">
    <w:name w:val="index 2"/>
    <w:basedOn w:val="a2"/>
    <w:next w:val="a2"/>
    <w:autoRedefine/>
    <w:semiHidden/>
    <w:rsid w:val="000605DA"/>
    <w:pPr>
      <w:ind w:leftChars="200" w:left="200"/>
    </w:pPr>
    <w:rPr>
      <w:sz w:val="24"/>
    </w:rPr>
  </w:style>
  <w:style w:type="paragraph" w:styleId="32">
    <w:name w:val="index 3"/>
    <w:basedOn w:val="a2"/>
    <w:next w:val="a2"/>
    <w:autoRedefine/>
    <w:semiHidden/>
    <w:rsid w:val="000605DA"/>
    <w:pPr>
      <w:ind w:leftChars="400" w:left="400"/>
    </w:pPr>
    <w:rPr>
      <w:sz w:val="24"/>
    </w:rPr>
  </w:style>
  <w:style w:type="paragraph" w:styleId="53">
    <w:name w:val="index 5"/>
    <w:basedOn w:val="a2"/>
    <w:next w:val="a2"/>
    <w:autoRedefine/>
    <w:semiHidden/>
    <w:rsid w:val="000605DA"/>
    <w:pPr>
      <w:ind w:left="1050" w:hanging="210"/>
    </w:pPr>
    <w:rPr>
      <w:sz w:val="20"/>
      <w:szCs w:val="20"/>
    </w:rPr>
  </w:style>
  <w:style w:type="paragraph" w:styleId="61">
    <w:name w:val="index 6"/>
    <w:basedOn w:val="a2"/>
    <w:next w:val="a2"/>
    <w:autoRedefine/>
    <w:semiHidden/>
    <w:rsid w:val="000605DA"/>
    <w:pPr>
      <w:ind w:left="1260" w:hanging="210"/>
    </w:pPr>
    <w:rPr>
      <w:sz w:val="20"/>
      <w:szCs w:val="20"/>
    </w:rPr>
  </w:style>
  <w:style w:type="paragraph" w:styleId="71">
    <w:name w:val="index 7"/>
    <w:basedOn w:val="a2"/>
    <w:next w:val="a2"/>
    <w:autoRedefine/>
    <w:semiHidden/>
    <w:rsid w:val="000605DA"/>
    <w:pPr>
      <w:ind w:left="1470" w:hanging="210"/>
    </w:pPr>
    <w:rPr>
      <w:sz w:val="20"/>
      <w:szCs w:val="20"/>
    </w:rPr>
  </w:style>
  <w:style w:type="paragraph" w:styleId="81">
    <w:name w:val="index 8"/>
    <w:basedOn w:val="a2"/>
    <w:next w:val="a2"/>
    <w:autoRedefine/>
    <w:semiHidden/>
    <w:rsid w:val="000605DA"/>
    <w:pPr>
      <w:ind w:left="1680" w:hanging="210"/>
    </w:pPr>
    <w:rPr>
      <w:sz w:val="20"/>
      <w:szCs w:val="20"/>
    </w:rPr>
  </w:style>
  <w:style w:type="paragraph" w:styleId="92">
    <w:name w:val="index 9"/>
    <w:basedOn w:val="a2"/>
    <w:next w:val="a2"/>
    <w:autoRedefine/>
    <w:semiHidden/>
    <w:rsid w:val="000605DA"/>
    <w:pPr>
      <w:ind w:left="1890" w:hanging="210"/>
    </w:pPr>
    <w:rPr>
      <w:sz w:val="20"/>
      <w:szCs w:val="20"/>
    </w:rPr>
  </w:style>
  <w:style w:type="paragraph" w:styleId="ac">
    <w:name w:val="table of figures"/>
    <w:basedOn w:val="a2"/>
    <w:next w:val="a2"/>
    <w:semiHidden/>
    <w:rsid w:val="000605DA"/>
    <w:pPr>
      <w:spacing w:afterLines="50"/>
      <w:ind w:leftChars="300" w:left="300"/>
    </w:pPr>
    <w:rPr>
      <w:sz w:val="20"/>
      <w:szCs w:val="20"/>
    </w:rPr>
  </w:style>
  <w:style w:type="paragraph" w:styleId="ad">
    <w:name w:val="Document Map"/>
    <w:basedOn w:val="a2"/>
    <w:link w:val="ae"/>
    <w:semiHidden/>
    <w:rsid w:val="000605DA"/>
    <w:pPr>
      <w:shd w:val="clear" w:color="auto" w:fill="000080"/>
    </w:pPr>
  </w:style>
  <w:style w:type="paragraph" w:styleId="af">
    <w:name w:val="footer"/>
    <w:basedOn w:val="HeadingLeft"/>
    <w:link w:val="af0"/>
    <w:uiPriority w:val="99"/>
    <w:rsid w:val="000605DA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TerminalDisplayinTable">
    <w:name w:val="Terminal Display in Table"/>
    <w:rsid w:val="000605DA"/>
    <w:pPr>
      <w:widowControl w:val="0"/>
      <w:adjustRightInd w:val="0"/>
      <w:snapToGrid w:val="0"/>
      <w:spacing w:before="80" w:after="80" w:line="240" w:lineRule="atLeast"/>
    </w:pPr>
    <w:rPr>
      <w:rFonts w:ascii="Courier New" w:eastAsia="方正兰亭黑简体" w:hAnsi="Courier New" w:cs="Courier New"/>
      <w:snapToGrid w:val="0"/>
      <w:spacing w:val="-1"/>
      <w:sz w:val="16"/>
      <w:szCs w:val="16"/>
    </w:rPr>
  </w:style>
  <w:style w:type="paragraph" w:styleId="a7">
    <w:name w:val="header"/>
    <w:basedOn w:val="a2"/>
    <w:link w:val="a6"/>
    <w:rsid w:val="000605DA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rFonts w:ascii="Times New Roman" w:eastAsia="宋体" w:hAnsi="Times New Roman"/>
      <w:kern w:val="2"/>
      <w:sz w:val="2"/>
      <w:szCs w:val="2"/>
    </w:rPr>
  </w:style>
  <w:style w:type="character" w:styleId="af1">
    <w:name w:val="Hyperlink"/>
    <w:uiPriority w:val="99"/>
    <w:rsid w:val="000605DA"/>
    <w:rPr>
      <w:color w:val="0000FF"/>
      <w:u w:val="none"/>
    </w:rPr>
  </w:style>
  <w:style w:type="paragraph" w:customStyle="1" w:styleId="CopyrightDeclaration">
    <w:name w:val="Copyright Declaration"/>
    <w:semiHidden/>
    <w:rsid w:val="000605DA"/>
    <w:pPr>
      <w:spacing w:before="80" w:after="80"/>
    </w:pPr>
    <w:rPr>
      <w:rFonts w:ascii="Arial" w:eastAsia="黑体" w:hAnsi="Arial" w:cs="Arial"/>
      <w:sz w:val="36"/>
      <w:szCs w:val="32"/>
    </w:rPr>
  </w:style>
  <w:style w:type="numbering" w:styleId="1111110">
    <w:name w:val="Outline List 1"/>
    <w:basedOn w:val="a5"/>
    <w:semiHidden/>
    <w:rsid w:val="000605DA"/>
  </w:style>
  <w:style w:type="paragraph" w:customStyle="1" w:styleId="TableHeading">
    <w:name w:val="Table Heading"/>
    <w:basedOn w:val="a2"/>
    <w:link w:val="TableHeading0"/>
    <w:rsid w:val="000605DA"/>
    <w:pPr>
      <w:keepNext/>
      <w:widowControl w:val="0"/>
      <w:ind w:left="0"/>
    </w:pPr>
    <w:rPr>
      <w:rFonts w:ascii="Book Antiqua" w:eastAsia="黑体" w:hAnsi="Book Antiqua" w:cs="Book Antiqua"/>
      <w:bCs/>
      <w:snapToGrid w:val="0"/>
    </w:rPr>
  </w:style>
  <w:style w:type="paragraph" w:customStyle="1" w:styleId="TableText">
    <w:name w:val="Table Text"/>
    <w:basedOn w:val="a2"/>
    <w:link w:val="TableText0"/>
    <w:rsid w:val="000605DA"/>
    <w:pPr>
      <w:widowControl w:val="0"/>
      <w:ind w:left="0"/>
    </w:pPr>
    <w:rPr>
      <w:snapToGrid w:val="0"/>
    </w:rPr>
  </w:style>
  <w:style w:type="paragraph" w:customStyle="1" w:styleId="HeadingMiddle">
    <w:name w:val="Heading Middle"/>
    <w:rsid w:val="000605DA"/>
    <w:pPr>
      <w:adjustRightInd w:val="0"/>
      <w:snapToGrid w:val="0"/>
      <w:spacing w:line="240" w:lineRule="atLeast"/>
      <w:jc w:val="center"/>
    </w:pPr>
    <w:rPr>
      <w:rFonts w:ascii="HuaweiSans-Regular" w:eastAsia="方正兰亭黑简体" w:hAnsi="HuaweiSans-Regular" w:cs="Arial"/>
      <w:snapToGrid w:val="0"/>
      <w:sz w:val="32"/>
      <w:szCs w:val="32"/>
    </w:rPr>
  </w:style>
  <w:style w:type="paragraph" w:styleId="af2">
    <w:name w:val="macro"/>
    <w:link w:val="af3"/>
    <w:semiHidden/>
    <w:rsid w:val="000605D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eastAsia="方正兰亭黑简体" w:hAnsi="Courier New" w:cs="Courier New"/>
      <w:kern w:val="2"/>
      <w:sz w:val="24"/>
      <w:szCs w:val="24"/>
    </w:rPr>
  </w:style>
  <w:style w:type="paragraph" w:styleId="af4">
    <w:name w:val="footnote text"/>
    <w:basedOn w:val="a2"/>
    <w:link w:val="af5"/>
    <w:uiPriority w:val="99"/>
    <w:rsid w:val="000605DA"/>
    <w:rPr>
      <w:sz w:val="18"/>
      <w:szCs w:val="18"/>
    </w:rPr>
  </w:style>
  <w:style w:type="character" w:styleId="af6">
    <w:name w:val="footnote reference"/>
    <w:basedOn w:val="a3"/>
    <w:rsid w:val="000605DA"/>
    <w:rPr>
      <w:vertAlign w:val="superscript"/>
    </w:rPr>
  </w:style>
  <w:style w:type="paragraph" w:styleId="af7">
    <w:name w:val="Balloon Text"/>
    <w:basedOn w:val="a2"/>
    <w:link w:val="af8"/>
    <w:semiHidden/>
    <w:rsid w:val="000605DA"/>
    <w:rPr>
      <w:sz w:val="18"/>
      <w:szCs w:val="18"/>
    </w:rPr>
  </w:style>
  <w:style w:type="paragraph" w:styleId="af9">
    <w:name w:val="annotation text"/>
    <w:basedOn w:val="a2"/>
    <w:link w:val="afa"/>
    <w:semiHidden/>
    <w:rsid w:val="000605DA"/>
  </w:style>
  <w:style w:type="character" w:styleId="afb">
    <w:name w:val="annotation reference"/>
    <w:basedOn w:val="a3"/>
    <w:semiHidden/>
    <w:rsid w:val="000605DA"/>
    <w:rPr>
      <w:sz w:val="21"/>
      <w:szCs w:val="21"/>
    </w:rPr>
  </w:style>
  <w:style w:type="paragraph" w:styleId="afc">
    <w:name w:val="annotation subject"/>
    <w:basedOn w:val="af9"/>
    <w:next w:val="af9"/>
    <w:link w:val="afd"/>
    <w:semiHidden/>
    <w:rsid w:val="000605DA"/>
    <w:rPr>
      <w:b/>
      <w:bCs/>
    </w:rPr>
  </w:style>
  <w:style w:type="paragraph" w:styleId="42">
    <w:name w:val="index 4"/>
    <w:basedOn w:val="a2"/>
    <w:next w:val="a2"/>
    <w:autoRedefine/>
    <w:semiHidden/>
    <w:rsid w:val="000605DA"/>
    <w:pPr>
      <w:ind w:left="1260"/>
    </w:pPr>
  </w:style>
  <w:style w:type="paragraph" w:styleId="afe">
    <w:name w:val="index heading"/>
    <w:basedOn w:val="a2"/>
    <w:next w:val="13"/>
    <w:semiHidden/>
    <w:rsid w:val="000605DA"/>
    <w:rPr>
      <w:rFonts w:ascii="Arial" w:hAnsi="Arial"/>
      <w:b/>
      <w:bCs/>
    </w:rPr>
  </w:style>
  <w:style w:type="paragraph" w:styleId="aff">
    <w:name w:val="caption"/>
    <w:basedOn w:val="a2"/>
    <w:next w:val="a2"/>
    <w:link w:val="aff0"/>
    <w:qFormat/>
    <w:rsid w:val="000605DA"/>
    <w:pPr>
      <w:spacing w:before="152"/>
    </w:pPr>
    <w:rPr>
      <w:rFonts w:ascii="Arial" w:eastAsia="黑体" w:hAnsi="Arial"/>
      <w:sz w:val="20"/>
      <w:szCs w:val="20"/>
    </w:rPr>
  </w:style>
  <w:style w:type="paragraph" w:styleId="aff1">
    <w:name w:val="endnote text"/>
    <w:basedOn w:val="a2"/>
    <w:link w:val="aff2"/>
    <w:semiHidden/>
    <w:rsid w:val="000605DA"/>
  </w:style>
  <w:style w:type="character" w:styleId="aff3">
    <w:name w:val="endnote reference"/>
    <w:basedOn w:val="a3"/>
    <w:semiHidden/>
    <w:rsid w:val="000605DA"/>
    <w:rPr>
      <w:vertAlign w:val="superscript"/>
    </w:rPr>
  </w:style>
  <w:style w:type="paragraph" w:styleId="aff4">
    <w:name w:val="table of authorities"/>
    <w:basedOn w:val="a2"/>
    <w:next w:val="a2"/>
    <w:semiHidden/>
    <w:rsid w:val="000605DA"/>
    <w:pPr>
      <w:ind w:left="420"/>
    </w:pPr>
  </w:style>
  <w:style w:type="paragraph" w:styleId="aff5">
    <w:name w:val="toa heading"/>
    <w:basedOn w:val="a2"/>
    <w:next w:val="a2"/>
    <w:semiHidden/>
    <w:rsid w:val="000605DA"/>
    <w:pPr>
      <w:spacing w:before="120"/>
    </w:pPr>
    <w:rPr>
      <w:rFonts w:ascii="Arial" w:hAnsi="Arial"/>
    </w:rPr>
  </w:style>
  <w:style w:type="paragraph" w:customStyle="1" w:styleId="Contents">
    <w:name w:val="Contents"/>
    <w:basedOn w:val="Heading1NoNumber"/>
    <w:rsid w:val="000605DA"/>
    <w:pPr>
      <w:outlineLvl w:val="9"/>
    </w:pPr>
  </w:style>
  <w:style w:type="character" w:styleId="HTML">
    <w:name w:val="HTML Variable"/>
    <w:basedOn w:val="a3"/>
    <w:semiHidden/>
    <w:rsid w:val="000605DA"/>
    <w:rPr>
      <w:i/>
      <w:iCs/>
    </w:rPr>
  </w:style>
  <w:style w:type="character" w:styleId="HTML0">
    <w:name w:val="HTML Typewriter"/>
    <w:basedOn w:val="a3"/>
    <w:semiHidden/>
    <w:rsid w:val="000605DA"/>
    <w:rPr>
      <w:rFonts w:ascii="Courier New" w:hAnsi="Courier New" w:cs="Courier New"/>
      <w:sz w:val="20"/>
      <w:szCs w:val="20"/>
    </w:rPr>
  </w:style>
  <w:style w:type="character" w:styleId="HTML1">
    <w:name w:val="HTML Code"/>
    <w:basedOn w:val="a3"/>
    <w:semiHidden/>
    <w:rsid w:val="000605DA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2"/>
    <w:link w:val="HTML3"/>
    <w:semiHidden/>
    <w:rsid w:val="000605DA"/>
    <w:rPr>
      <w:i/>
      <w:iCs/>
    </w:rPr>
  </w:style>
  <w:style w:type="character" w:styleId="HTML4">
    <w:name w:val="HTML Definition"/>
    <w:basedOn w:val="a3"/>
    <w:semiHidden/>
    <w:rsid w:val="000605DA"/>
    <w:rPr>
      <w:i/>
      <w:iCs/>
    </w:rPr>
  </w:style>
  <w:style w:type="character" w:styleId="HTML5">
    <w:name w:val="HTML Keyboard"/>
    <w:basedOn w:val="a3"/>
    <w:semiHidden/>
    <w:rsid w:val="000605DA"/>
    <w:rPr>
      <w:rFonts w:ascii="Courier New" w:hAnsi="Courier New" w:cs="Courier New"/>
      <w:sz w:val="20"/>
      <w:szCs w:val="20"/>
    </w:rPr>
  </w:style>
  <w:style w:type="character" w:styleId="HTML6">
    <w:name w:val="HTML Acronym"/>
    <w:basedOn w:val="a3"/>
    <w:semiHidden/>
    <w:rsid w:val="000605DA"/>
  </w:style>
  <w:style w:type="character" w:styleId="HTML7">
    <w:name w:val="HTML Sample"/>
    <w:basedOn w:val="a3"/>
    <w:semiHidden/>
    <w:rsid w:val="000605DA"/>
    <w:rPr>
      <w:rFonts w:ascii="Courier New" w:hAnsi="Courier New" w:cs="Courier New"/>
    </w:rPr>
  </w:style>
  <w:style w:type="character" w:styleId="HTML8">
    <w:name w:val="HTML Cite"/>
    <w:basedOn w:val="a3"/>
    <w:semiHidden/>
    <w:rsid w:val="000605DA"/>
    <w:rPr>
      <w:i/>
      <w:iCs/>
    </w:rPr>
  </w:style>
  <w:style w:type="paragraph" w:styleId="HTML9">
    <w:name w:val="HTML Preformatted"/>
    <w:basedOn w:val="a2"/>
    <w:link w:val="HTMLa"/>
    <w:semiHidden/>
    <w:rsid w:val="000605DA"/>
    <w:rPr>
      <w:rFonts w:ascii="Courier New" w:hAnsi="Courier New" w:cs="Courier New"/>
      <w:sz w:val="20"/>
      <w:szCs w:val="20"/>
    </w:rPr>
  </w:style>
  <w:style w:type="table" w:styleId="14">
    <w:name w:val="Table Web 1"/>
    <w:basedOn w:val="a4"/>
    <w:semiHidden/>
    <w:rsid w:val="000605DA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2">
    <w:name w:val="Table Web 2"/>
    <w:basedOn w:val="a4"/>
    <w:semiHidden/>
    <w:rsid w:val="000605DA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Web 3"/>
    <w:basedOn w:val="a4"/>
    <w:semiHidden/>
    <w:rsid w:val="000605DA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6">
    <w:name w:val="Table Theme"/>
    <w:basedOn w:val="a4"/>
    <w:semiHidden/>
    <w:rsid w:val="000605DA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Colorful 1"/>
    <w:basedOn w:val="a4"/>
    <w:semiHidden/>
    <w:rsid w:val="000605DA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color w:val="FFFFFF"/>
      <w:sz w:val="32"/>
      <w:szCs w:val="32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Colorful 2"/>
    <w:basedOn w:val="a4"/>
    <w:semiHidden/>
    <w:rsid w:val="000605DA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Colorful 3"/>
    <w:basedOn w:val="a4"/>
    <w:semiHidden/>
    <w:rsid w:val="000605DA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7">
    <w:name w:val="Salutation"/>
    <w:basedOn w:val="a2"/>
    <w:next w:val="a2"/>
    <w:link w:val="aff8"/>
    <w:semiHidden/>
    <w:rsid w:val="000605DA"/>
  </w:style>
  <w:style w:type="paragraph" w:styleId="aff9">
    <w:name w:val="Plain Text"/>
    <w:basedOn w:val="a2"/>
    <w:link w:val="affa"/>
    <w:semiHidden/>
    <w:rsid w:val="000605DA"/>
    <w:rPr>
      <w:rFonts w:ascii="宋体" w:hAnsi="Courier New" w:cs="Courier New"/>
    </w:rPr>
  </w:style>
  <w:style w:type="table" w:styleId="affb">
    <w:name w:val="Table Elegant"/>
    <w:basedOn w:val="a4"/>
    <w:semiHidden/>
    <w:rsid w:val="000605DA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c">
    <w:name w:val="E-mail Signature"/>
    <w:basedOn w:val="a2"/>
    <w:link w:val="affd"/>
    <w:semiHidden/>
    <w:rsid w:val="000605DA"/>
  </w:style>
  <w:style w:type="paragraph" w:styleId="affe">
    <w:name w:val="Subtitle"/>
    <w:basedOn w:val="a2"/>
    <w:link w:val="afff"/>
    <w:qFormat/>
    <w:rsid w:val="000605DA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</w:rPr>
  </w:style>
  <w:style w:type="table" w:styleId="16">
    <w:name w:val="Table Classic 1"/>
    <w:basedOn w:val="a4"/>
    <w:semiHidden/>
    <w:rsid w:val="000605DA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Classic 2"/>
    <w:basedOn w:val="a4"/>
    <w:semiHidden/>
    <w:rsid w:val="000605DA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lassic 3"/>
    <w:basedOn w:val="a4"/>
    <w:semiHidden/>
    <w:rsid w:val="000605DA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color w:val="000080"/>
      <w:sz w:val="32"/>
      <w:szCs w:val="32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4"/>
    <w:semiHidden/>
    <w:rsid w:val="000605DA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0">
    <w:name w:val="envelope return"/>
    <w:basedOn w:val="a2"/>
    <w:semiHidden/>
    <w:rsid w:val="000605DA"/>
    <w:rPr>
      <w:rFonts w:ascii="Arial" w:hAnsi="Arial"/>
    </w:rPr>
  </w:style>
  <w:style w:type="table" w:styleId="17">
    <w:name w:val="Table Simple 1"/>
    <w:basedOn w:val="a4"/>
    <w:semiHidden/>
    <w:rsid w:val="000605DA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Simple 2"/>
    <w:basedOn w:val="a4"/>
    <w:semiHidden/>
    <w:rsid w:val="000605DA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Simple 3"/>
    <w:basedOn w:val="a4"/>
    <w:semiHidden/>
    <w:rsid w:val="000605DA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f1">
    <w:name w:val="Closing"/>
    <w:basedOn w:val="a2"/>
    <w:link w:val="afff2"/>
    <w:semiHidden/>
    <w:rsid w:val="000605DA"/>
    <w:pPr>
      <w:ind w:leftChars="2100" w:left="100"/>
    </w:pPr>
  </w:style>
  <w:style w:type="table" w:styleId="18">
    <w:name w:val="Table Subtle 1"/>
    <w:basedOn w:val="a4"/>
    <w:semiHidden/>
    <w:rsid w:val="000605DA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Subtle 2"/>
    <w:basedOn w:val="a4"/>
    <w:semiHidden/>
    <w:rsid w:val="000605DA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3D effects 1"/>
    <w:basedOn w:val="a4"/>
    <w:semiHidden/>
    <w:rsid w:val="000605DA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3D effects 2"/>
    <w:basedOn w:val="a4"/>
    <w:semiHidden/>
    <w:rsid w:val="000605DA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3D effects 3"/>
    <w:basedOn w:val="a4"/>
    <w:semiHidden/>
    <w:rsid w:val="000605DA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3">
    <w:name w:val="List"/>
    <w:basedOn w:val="a2"/>
    <w:semiHidden/>
    <w:rsid w:val="000605DA"/>
    <w:pPr>
      <w:ind w:left="200" w:hangingChars="200" w:hanging="200"/>
    </w:pPr>
  </w:style>
  <w:style w:type="paragraph" w:styleId="28">
    <w:name w:val="List 2"/>
    <w:basedOn w:val="a2"/>
    <w:semiHidden/>
    <w:rsid w:val="000605DA"/>
    <w:pPr>
      <w:ind w:leftChars="200" w:left="100" w:hangingChars="200" w:hanging="200"/>
    </w:pPr>
  </w:style>
  <w:style w:type="paragraph" w:styleId="38">
    <w:name w:val="List 3"/>
    <w:basedOn w:val="a2"/>
    <w:semiHidden/>
    <w:rsid w:val="000605DA"/>
    <w:pPr>
      <w:ind w:leftChars="400" w:left="100" w:hangingChars="200" w:hanging="200"/>
    </w:pPr>
  </w:style>
  <w:style w:type="paragraph" w:styleId="44">
    <w:name w:val="List 4"/>
    <w:basedOn w:val="a2"/>
    <w:semiHidden/>
    <w:rsid w:val="000605DA"/>
    <w:pPr>
      <w:ind w:leftChars="600" w:left="100" w:hangingChars="200" w:hanging="200"/>
    </w:pPr>
  </w:style>
  <w:style w:type="paragraph" w:styleId="54">
    <w:name w:val="List 5"/>
    <w:basedOn w:val="a2"/>
    <w:semiHidden/>
    <w:rsid w:val="000605DA"/>
    <w:pPr>
      <w:ind w:leftChars="800" w:left="100" w:hangingChars="200" w:hanging="200"/>
    </w:pPr>
  </w:style>
  <w:style w:type="paragraph" w:styleId="a1">
    <w:name w:val="List Number"/>
    <w:basedOn w:val="a2"/>
    <w:semiHidden/>
    <w:rsid w:val="000605DA"/>
    <w:pPr>
      <w:numPr>
        <w:numId w:val="1"/>
      </w:numPr>
    </w:pPr>
  </w:style>
  <w:style w:type="paragraph" w:styleId="29">
    <w:name w:val="List Number 2"/>
    <w:basedOn w:val="a2"/>
    <w:semiHidden/>
    <w:rsid w:val="000605DA"/>
    <w:pPr>
      <w:tabs>
        <w:tab w:val="num" w:pos="432"/>
      </w:tabs>
      <w:ind w:left="432" w:hanging="432"/>
    </w:pPr>
  </w:style>
  <w:style w:type="paragraph" w:styleId="39">
    <w:name w:val="List Number 3"/>
    <w:basedOn w:val="a2"/>
    <w:semiHidden/>
    <w:rsid w:val="000605DA"/>
    <w:pPr>
      <w:tabs>
        <w:tab w:val="num" w:pos="432"/>
      </w:tabs>
      <w:ind w:left="432" w:hanging="432"/>
    </w:pPr>
  </w:style>
  <w:style w:type="paragraph" w:styleId="40">
    <w:name w:val="List Number 4"/>
    <w:basedOn w:val="a2"/>
    <w:semiHidden/>
    <w:rsid w:val="000605DA"/>
    <w:pPr>
      <w:numPr>
        <w:numId w:val="41"/>
      </w:numPr>
    </w:pPr>
  </w:style>
  <w:style w:type="paragraph" w:styleId="55">
    <w:name w:val="List Number 5"/>
    <w:basedOn w:val="a2"/>
    <w:semiHidden/>
    <w:rsid w:val="000605DA"/>
    <w:pPr>
      <w:ind w:left="0"/>
    </w:pPr>
  </w:style>
  <w:style w:type="paragraph" w:styleId="afff4">
    <w:name w:val="List Continue"/>
    <w:basedOn w:val="a2"/>
    <w:semiHidden/>
    <w:rsid w:val="000605DA"/>
    <w:pPr>
      <w:spacing w:after="120"/>
      <w:ind w:leftChars="200" w:left="420"/>
    </w:pPr>
  </w:style>
  <w:style w:type="paragraph" w:styleId="2a">
    <w:name w:val="List Continue 2"/>
    <w:basedOn w:val="a2"/>
    <w:semiHidden/>
    <w:rsid w:val="000605DA"/>
    <w:pPr>
      <w:spacing w:after="120"/>
      <w:ind w:leftChars="400" w:left="840"/>
    </w:pPr>
  </w:style>
  <w:style w:type="paragraph" w:styleId="3a">
    <w:name w:val="List Continue 3"/>
    <w:basedOn w:val="a2"/>
    <w:semiHidden/>
    <w:rsid w:val="000605DA"/>
    <w:pPr>
      <w:spacing w:after="120"/>
      <w:ind w:leftChars="600" w:left="1260"/>
    </w:pPr>
  </w:style>
  <w:style w:type="paragraph" w:styleId="45">
    <w:name w:val="List Continue 4"/>
    <w:basedOn w:val="a2"/>
    <w:semiHidden/>
    <w:rsid w:val="000605DA"/>
    <w:pPr>
      <w:spacing w:after="120"/>
      <w:ind w:leftChars="800" w:left="1680"/>
    </w:pPr>
  </w:style>
  <w:style w:type="paragraph" w:styleId="56">
    <w:name w:val="List Continue 5"/>
    <w:basedOn w:val="a2"/>
    <w:semiHidden/>
    <w:rsid w:val="000605DA"/>
    <w:pPr>
      <w:spacing w:after="120"/>
      <w:ind w:leftChars="1000" w:left="2100"/>
    </w:pPr>
  </w:style>
  <w:style w:type="paragraph" w:styleId="afff5">
    <w:name w:val="List Bullet"/>
    <w:basedOn w:val="a2"/>
    <w:autoRedefine/>
    <w:semiHidden/>
    <w:rsid w:val="000605DA"/>
    <w:pPr>
      <w:tabs>
        <w:tab w:val="num" w:pos="432"/>
      </w:tabs>
      <w:ind w:left="432" w:hanging="432"/>
    </w:pPr>
  </w:style>
  <w:style w:type="paragraph" w:styleId="2b">
    <w:name w:val="List Bullet 2"/>
    <w:basedOn w:val="a2"/>
    <w:autoRedefine/>
    <w:semiHidden/>
    <w:rsid w:val="000605DA"/>
    <w:pPr>
      <w:tabs>
        <w:tab w:val="num" w:pos="432"/>
      </w:tabs>
      <w:ind w:left="432" w:hanging="432"/>
    </w:pPr>
  </w:style>
  <w:style w:type="paragraph" w:styleId="3b">
    <w:name w:val="List Bullet 3"/>
    <w:basedOn w:val="a2"/>
    <w:autoRedefine/>
    <w:semiHidden/>
    <w:rsid w:val="000605DA"/>
    <w:pPr>
      <w:tabs>
        <w:tab w:val="num" w:pos="432"/>
      </w:tabs>
      <w:ind w:left="432" w:hanging="432"/>
    </w:pPr>
  </w:style>
  <w:style w:type="paragraph" w:styleId="46">
    <w:name w:val="List Bullet 4"/>
    <w:basedOn w:val="a2"/>
    <w:autoRedefine/>
    <w:semiHidden/>
    <w:rsid w:val="000605DA"/>
    <w:pPr>
      <w:tabs>
        <w:tab w:val="num" w:pos="432"/>
      </w:tabs>
      <w:ind w:left="432" w:hanging="432"/>
    </w:pPr>
  </w:style>
  <w:style w:type="paragraph" w:styleId="51">
    <w:name w:val="List Bullet 5"/>
    <w:basedOn w:val="a2"/>
    <w:autoRedefine/>
    <w:semiHidden/>
    <w:rsid w:val="000605DA"/>
    <w:pPr>
      <w:numPr>
        <w:numId w:val="3"/>
      </w:numPr>
    </w:pPr>
  </w:style>
  <w:style w:type="table" w:styleId="1a">
    <w:name w:val="Table List 1"/>
    <w:basedOn w:val="a4"/>
    <w:semiHidden/>
    <w:rsid w:val="000605DA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List 2"/>
    <w:basedOn w:val="a4"/>
    <w:semiHidden/>
    <w:rsid w:val="000605DA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List 3"/>
    <w:basedOn w:val="a4"/>
    <w:semiHidden/>
    <w:rsid w:val="000605DA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List 4"/>
    <w:basedOn w:val="a4"/>
    <w:semiHidden/>
    <w:rsid w:val="000605DA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7">
    <w:name w:val="Table List 5"/>
    <w:basedOn w:val="a4"/>
    <w:semiHidden/>
    <w:rsid w:val="000605DA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4"/>
    <w:semiHidden/>
    <w:rsid w:val="000605DA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List 7"/>
    <w:basedOn w:val="a4"/>
    <w:semiHidden/>
    <w:rsid w:val="000605DA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4"/>
    <w:semiHidden/>
    <w:rsid w:val="000605DA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f6">
    <w:name w:val="Table Contemporary"/>
    <w:basedOn w:val="a4"/>
    <w:semiHidden/>
    <w:rsid w:val="000605DA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ff7">
    <w:name w:val="Normal (Web)"/>
    <w:basedOn w:val="a2"/>
    <w:semiHidden/>
    <w:rsid w:val="000605DA"/>
    <w:rPr>
      <w:rFonts w:cs="Times New Roman"/>
    </w:rPr>
  </w:style>
  <w:style w:type="paragraph" w:styleId="afff8">
    <w:name w:val="Signature"/>
    <w:basedOn w:val="a2"/>
    <w:link w:val="afff9"/>
    <w:semiHidden/>
    <w:rsid w:val="000605DA"/>
    <w:pPr>
      <w:ind w:leftChars="2100" w:left="100"/>
    </w:pPr>
  </w:style>
  <w:style w:type="character" w:styleId="afffa">
    <w:name w:val="Emphasis"/>
    <w:basedOn w:val="a3"/>
    <w:qFormat/>
    <w:rsid w:val="000605DA"/>
    <w:rPr>
      <w:i/>
      <w:iCs/>
    </w:rPr>
  </w:style>
  <w:style w:type="paragraph" w:styleId="afffb">
    <w:name w:val="Date"/>
    <w:basedOn w:val="a2"/>
    <w:next w:val="a2"/>
    <w:link w:val="afffc"/>
    <w:rsid w:val="000605DA"/>
    <w:pPr>
      <w:ind w:leftChars="2500" w:left="100"/>
    </w:pPr>
  </w:style>
  <w:style w:type="table" w:styleId="1b">
    <w:name w:val="Table Columns 1"/>
    <w:basedOn w:val="a4"/>
    <w:semiHidden/>
    <w:rsid w:val="000605DA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b/>
      <w:bCs/>
      <w:sz w:val="32"/>
      <w:szCs w:val="32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umns 2"/>
    <w:basedOn w:val="a4"/>
    <w:semiHidden/>
    <w:rsid w:val="000605DA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b/>
      <w:bCs/>
      <w:sz w:val="32"/>
      <w:szCs w:val="32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4"/>
    <w:semiHidden/>
    <w:rsid w:val="000605DA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b/>
      <w:bCs/>
      <w:sz w:val="32"/>
      <w:szCs w:val="32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semiHidden/>
    <w:rsid w:val="000605DA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4"/>
    <w:semiHidden/>
    <w:rsid w:val="000605DA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c">
    <w:name w:val="Table Grid 1"/>
    <w:basedOn w:val="a4"/>
    <w:semiHidden/>
    <w:rsid w:val="000605DA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e">
    <w:name w:val="Table Grid 2"/>
    <w:basedOn w:val="a4"/>
    <w:semiHidden/>
    <w:rsid w:val="000605DA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4"/>
    <w:semiHidden/>
    <w:rsid w:val="000605DA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9">
    <w:name w:val="Table Grid 4"/>
    <w:basedOn w:val="a4"/>
    <w:semiHidden/>
    <w:rsid w:val="000605DA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4"/>
    <w:semiHidden/>
    <w:rsid w:val="000605DA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4"/>
    <w:semiHidden/>
    <w:rsid w:val="000605DA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4"/>
    <w:semiHidden/>
    <w:rsid w:val="000605DA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b/>
      <w:bCs/>
      <w:sz w:val="32"/>
      <w:szCs w:val="32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semiHidden/>
    <w:rsid w:val="000605DA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d">
    <w:name w:val="Block Text"/>
    <w:basedOn w:val="a2"/>
    <w:rsid w:val="000605DA"/>
    <w:pPr>
      <w:spacing w:after="120"/>
      <w:ind w:leftChars="700" w:left="1440" w:rightChars="700" w:right="1440"/>
    </w:pPr>
  </w:style>
  <w:style w:type="numbering" w:styleId="a">
    <w:name w:val="Outline List 3"/>
    <w:basedOn w:val="a5"/>
    <w:semiHidden/>
    <w:rsid w:val="000605DA"/>
    <w:pPr>
      <w:numPr>
        <w:numId w:val="8"/>
      </w:numPr>
    </w:pPr>
  </w:style>
  <w:style w:type="paragraph" w:styleId="afffe">
    <w:name w:val="envelope address"/>
    <w:basedOn w:val="a2"/>
    <w:semiHidden/>
    <w:rsid w:val="000605DA"/>
    <w:pPr>
      <w:framePr w:w="7920" w:h="1980" w:hRule="exact" w:hSpace="180" w:wrap="auto" w:hAnchor="page" w:xAlign="center" w:yAlign="bottom"/>
      <w:ind w:leftChars="1400" w:left="100"/>
    </w:pPr>
    <w:rPr>
      <w:rFonts w:ascii="Arial" w:hAnsi="Arial"/>
    </w:rPr>
  </w:style>
  <w:style w:type="paragraph" w:styleId="affff">
    <w:name w:val="Message Header"/>
    <w:basedOn w:val="a2"/>
    <w:link w:val="affff0"/>
    <w:semiHidden/>
    <w:rsid w:val="000605D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character" w:styleId="affff1">
    <w:name w:val="line number"/>
    <w:basedOn w:val="a3"/>
    <w:semiHidden/>
    <w:rsid w:val="000605DA"/>
  </w:style>
  <w:style w:type="character" w:styleId="affff2">
    <w:name w:val="Strong"/>
    <w:basedOn w:val="a3"/>
    <w:qFormat/>
    <w:rsid w:val="000605DA"/>
    <w:rPr>
      <w:b/>
      <w:bCs/>
    </w:rPr>
  </w:style>
  <w:style w:type="character" w:styleId="affff3">
    <w:name w:val="page number"/>
    <w:basedOn w:val="a3"/>
    <w:semiHidden/>
    <w:rsid w:val="000605DA"/>
  </w:style>
  <w:style w:type="character" w:styleId="affff4">
    <w:name w:val="FollowedHyperlink"/>
    <w:semiHidden/>
    <w:rsid w:val="000605DA"/>
    <w:rPr>
      <w:color w:val="800080"/>
      <w:u w:val="none"/>
    </w:rPr>
  </w:style>
  <w:style w:type="paragraph" w:styleId="affff5">
    <w:name w:val="Body Text"/>
    <w:basedOn w:val="a2"/>
    <w:link w:val="affff6"/>
    <w:rsid w:val="000605DA"/>
    <w:pPr>
      <w:spacing w:after="120"/>
    </w:pPr>
  </w:style>
  <w:style w:type="paragraph" w:styleId="affff7">
    <w:name w:val="Body Text First Indent"/>
    <w:basedOn w:val="affff5"/>
    <w:link w:val="affff8"/>
    <w:semiHidden/>
    <w:rsid w:val="000605DA"/>
    <w:pPr>
      <w:ind w:firstLineChars="100" w:firstLine="420"/>
    </w:pPr>
  </w:style>
  <w:style w:type="paragraph" w:styleId="affff9">
    <w:name w:val="Body Text Indent"/>
    <w:basedOn w:val="a2"/>
    <w:link w:val="affffa"/>
    <w:semiHidden/>
    <w:rsid w:val="000605DA"/>
    <w:pPr>
      <w:spacing w:after="120"/>
      <w:ind w:leftChars="200" w:left="420"/>
    </w:pPr>
  </w:style>
  <w:style w:type="paragraph" w:styleId="2f">
    <w:name w:val="Body Text First Indent 2"/>
    <w:basedOn w:val="affff9"/>
    <w:link w:val="2f0"/>
    <w:semiHidden/>
    <w:rsid w:val="000605DA"/>
    <w:pPr>
      <w:ind w:firstLineChars="200" w:firstLine="420"/>
    </w:pPr>
  </w:style>
  <w:style w:type="paragraph" w:styleId="affffb">
    <w:name w:val="Normal Indent"/>
    <w:basedOn w:val="a2"/>
    <w:semiHidden/>
    <w:rsid w:val="000605DA"/>
    <w:pPr>
      <w:ind w:firstLineChars="200" w:firstLine="420"/>
    </w:pPr>
  </w:style>
  <w:style w:type="paragraph" w:styleId="2f1">
    <w:name w:val="Body Text 2"/>
    <w:basedOn w:val="a2"/>
    <w:link w:val="2f2"/>
    <w:semiHidden/>
    <w:rsid w:val="000605DA"/>
    <w:pPr>
      <w:spacing w:after="120" w:line="480" w:lineRule="auto"/>
    </w:pPr>
  </w:style>
  <w:style w:type="paragraph" w:styleId="3f">
    <w:name w:val="Body Text 3"/>
    <w:basedOn w:val="a2"/>
    <w:link w:val="3f0"/>
    <w:semiHidden/>
    <w:rsid w:val="000605DA"/>
    <w:pPr>
      <w:spacing w:after="120"/>
    </w:pPr>
    <w:rPr>
      <w:sz w:val="16"/>
      <w:szCs w:val="16"/>
    </w:rPr>
  </w:style>
  <w:style w:type="paragraph" w:styleId="2f3">
    <w:name w:val="Body Text Indent 2"/>
    <w:basedOn w:val="a2"/>
    <w:link w:val="2f4"/>
    <w:semiHidden/>
    <w:rsid w:val="000605DA"/>
    <w:pPr>
      <w:spacing w:after="120" w:line="480" w:lineRule="auto"/>
      <w:ind w:leftChars="200" w:left="420"/>
    </w:pPr>
  </w:style>
  <w:style w:type="paragraph" w:styleId="3f1">
    <w:name w:val="Body Text Indent 3"/>
    <w:basedOn w:val="a2"/>
    <w:link w:val="3f2"/>
    <w:semiHidden/>
    <w:rsid w:val="000605DA"/>
    <w:pPr>
      <w:spacing w:after="120"/>
      <w:ind w:leftChars="200" w:left="420"/>
    </w:pPr>
    <w:rPr>
      <w:sz w:val="16"/>
      <w:szCs w:val="16"/>
    </w:rPr>
  </w:style>
  <w:style w:type="paragraph" w:styleId="affffc">
    <w:name w:val="Note Heading"/>
    <w:basedOn w:val="a2"/>
    <w:next w:val="a2"/>
    <w:link w:val="affffd"/>
    <w:semiHidden/>
    <w:rsid w:val="000605DA"/>
    <w:pPr>
      <w:jc w:val="center"/>
    </w:pPr>
  </w:style>
  <w:style w:type="paragraph" w:customStyle="1" w:styleId="ItemStepinTable">
    <w:name w:val="Item Step in Table"/>
    <w:rsid w:val="000605DA"/>
    <w:pPr>
      <w:numPr>
        <w:numId w:val="10"/>
      </w:numPr>
      <w:topLinePunct/>
      <w:spacing w:before="80" w:after="80" w:line="240" w:lineRule="atLeast"/>
    </w:pPr>
    <w:rPr>
      <w:rFonts w:ascii="HuaweiSans-Regular" w:eastAsia="方正兰亭黑简体" w:hAnsi="HuaweiSans-Regular" w:cs="Arial"/>
      <w:sz w:val="21"/>
      <w:szCs w:val="22"/>
    </w:rPr>
  </w:style>
  <w:style w:type="paragraph" w:customStyle="1" w:styleId="End">
    <w:name w:val="End"/>
    <w:basedOn w:val="a2"/>
    <w:rsid w:val="000605DA"/>
    <w:pPr>
      <w:spacing w:after="400"/>
    </w:pPr>
    <w:rPr>
      <w:b/>
    </w:rPr>
  </w:style>
  <w:style w:type="paragraph" w:customStyle="1" w:styleId="1d">
    <w:name w:val="样式1"/>
    <w:basedOn w:val="End"/>
    <w:semiHidden/>
    <w:rsid w:val="000605DA"/>
    <w:rPr>
      <w:b w:val="0"/>
    </w:rPr>
  </w:style>
  <w:style w:type="paragraph" w:customStyle="1" w:styleId="NotesTextListinTable">
    <w:name w:val="Notes Text List in Table"/>
    <w:rsid w:val="000605DA"/>
    <w:pPr>
      <w:numPr>
        <w:numId w:val="14"/>
      </w:numPr>
      <w:spacing w:before="40" w:after="80" w:line="200" w:lineRule="atLeast"/>
      <w:ind w:left="454" w:hanging="284"/>
      <w:jc w:val="both"/>
    </w:pPr>
    <w:rPr>
      <w:rFonts w:ascii="HuaweiSans-Regular" w:eastAsia="楷体_GB2312" w:hAnsi="HuaweiSans-Regular" w:cs="楷体_GB2312"/>
      <w:noProof/>
      <w:sz w:val="18"/>
      <w:szCs w:val="18"/>
    </w:rPr>
  </w:style>
  <w:style w:type="paragraph" w:customStyle="1" w:styleId="NotesHeading">
    <w:name w:val="Notes Heading"/>
    <w:basedOn w:val="CAUTIONHeading"/>
    <w:rsid w:val="000605DA"/>
    <w:pPr>
      <w:pBdr>
        <w:top w:val="none" w:sz="0" w:space="0" w:color="auto"/>
      </w:pBdr>
      <w:spacing w:after="40"/>
    </w:pPr>
    <w:rPr>
      <w:position w:val="-6"/>
      <w:sz w:val="18"/>
      <w:szCs w:val="18"/>
    </w:rPr>
  </w:style>
  <w:style w:type="paragraph" w:customStyle="1" w:styleId="NotesText">
    <w:name w:val="Notes Text"/>
    <w:basedOn w:val="CAUTIONText"/>
    <w:rsid w:val="000605DA"/>
    <w:pPr>
      <w:pBdr>
        <w:bottom w:val="none" w:sz="0" w:space="0" w:color="auto"/>
      </w:pBdr>
      <w:spacing w:before="40" w:line="200" w:lineRule="atLeast"/>
      <w:ind w:left="2075"/>
    </w:pPr>
    <w:rPr>
      <w:szCs w:val="18"/>
    </w:rPr>
  </w:style>
  <w:style w:type="paragraph" w:customStyle="1" w:styleId="NotesTextList">
    <w:name w:val="Notes Text List"/>
    <w:basedOn w:val="CAUTIONTextList"/>
    <w:rsid w:val="000605DA"/>
    <w:pPr>
      <w:numPr>
        <w:numId w:val="11"/>
      </w:numPr>
      <w:pBdr>
        <w:bottom w:val="none" w:sz="0" w:space="0" w:color="auto"/>
      </w:pBdr>
      <w:spacing w:before="40" w:line="200" w:lineRule="atLeast"/>
    </w:pPr>
    <w:rPr>
      <w:sz w:val="20"/>
      <w:szCs w:val="18"/>
    </w:rPr>
  </w:style>
  <w:style w:type="paragraph" w:customStyle="1" w:styleId="FigureDescriptioninAppendix">
    <w:name w:val="Figure Description in Appendix"/>
    <w:basedOn w:val="Figure"/>
    <w:next w:val="Figure"/>
    <w:rsid w:val="000605DA"/>
    <w:pPr>
      <w:keepNext/>
      <w:numPr>
        <w:ilvl w:val="7"/>
        <w:numId w:val="38"/>
      </w:numPr>
      <w:topLinePunct w:val="0"/>
      <w:outlineLvl w:val="7"/>
    </w:pPr>
    <w:rPr>
      <w:rFonts w:eastAsia="黑体"/>
    </w:rPr>
  </w:style>
  <w:style w:type="paragraph" w:customStyle="1" w:styleId="Cover2">
    <w:name w:val="Cover 2"/>
    <w:rsid w:val="000605DA"/>
    <w:pPr>
      <w:adjustRightInd w:val="0"/>
      <w:snapToGrid w:val="0"/>
      <w:jc w:val="center"/>
    </w:pPr>
    <w:rPr>
      <w:rFonts w:ascii="Arial" w:eastAsia="黑体" w:hAnsi="Arial" w:cs="Arial"/>
      <w:noProof/>
      <w:sz w:val="32"/>
      <w:szCs w:val="32"/>
      <w:lang w:eastAsia="en-US"/>
    </w:rPr>
  </w:style>
  <w:style w:type="paragraph" w:customStyle="1" w:styleId="CoverText">
    <w:name w:val="Cover Text"/>
    <w:rsid w:val="000605DA"/>
    <w:pPr>
      <w:adjustRightInd w:val="0"/>
      <w:snapToGrid w:val="0"/>
      <w:spacing w:before="80" w:after="80" w:line="240" w:lineRule="atLeast"/>
      <w:jc w:val="both"/>
    </w:pPr>
    <w:rPr>
      <w:rFonts w:ascii="Arial" w:eastAsia="方正兰亭黑简体" w:hAnsi="Arial" w:cs="Arial"/>
      <w:snapToGrid w:val="0"/>
      <w:sz w:val="32"/>
      <w:szCs w:val="32"/>
    </w:rPr>
  </w:style>
  <w:style w:type="paragraph" w:customStyle="1" w:styleId="Cover3">
    <w:name w:val="Cover 3"/>
    <w:basedOn w:val="a2"/>
    <w:rsid w:val="000605DA"/>
    <w:pPr>
      <w:widowControl w:val="0"/>
      <w:topLinePunct w:val="0"/>
      <w:ind w:left="0"/>
    </w:pPr>
    <w:rPr>
      <w:rFonts w:ascii="Arial" w:eastAsia="黑体" w:hAnsi="Arial"/>
      <w:b/>
      <w:bCs/>
      <w:spacing w:val="-4"/>
      <w:sz w:val="22"/>
      <w:szCs w:val="22"/>
    </w:rPr>
  </w:style>
  <w:style w:type="paragraph" w:customStyle="1" w:styleId="TOC10">
    <w:name w:val="TOC 标题1"/>
    <w:next w:val="TOC1"/>
    <w:semiHidden/>
    <w:rsid w:val="000605DA"/>
    <w:pPr>
      <w:keepNext/>
      <w:snapToGrid w:val="0"/>
      <w:spacing w:before="480" w:after="360"/>
      <w:jc w:val="center"/>
    </w:pPr>
    <w:rPr>
      <w:rFonts w:ascii="Arial" w:eastAsia="黑体" w:hAnsi="Arial" w:cs="Arial"/>
      <w:noProof/>
      <w:sz w:val="36"/>
      <w:szCs w:val="36"/>
    </w:rPr>
  </w:style>
  <w:style w:type="paragraph" w:customStyle="1" w:styleId="Command">
    <w:name w:val="Command"/>
    <w:basedOn w:val="a2"/>
    <w:rsid w:val="000605DA"/>
    <w:pPr>
      <w:topLinePunct w:val="0"/>
      <w:adjustRightInd/>
      <w:snapToGrid/>
      <w:spacing w:before="40" w:after="40" w:line="240" w:lineRule="auto"/>
      <w:ind w:leftChars="810" w:left="810" w:rightChars="100" w:right="210"/>
    </w:pPr>
    <w:rPr>
      <w:rFonts w:ascii="Courier New" w:eastAsia="黑体" w:hAnsi="Courier New" w:cs="宋体"/>
      <w:szCs w:val="20"/>
    </w:rPr>
  </w:style>
  <w:style w:type="character" w:customStyle="1" w:styleId="commandparameter">
    <w:name w:val="command parameter"/>
    <w:rsid w:val="000605DA"/>
    <w:rPr>
      <w:rFonts w:ascii="Arial" w:eastAsia="宋体" w:hAnsi="Arial"/>
      <w:i/>
      <w:color w:val="auto"/>
      <w:sz w:val="21"/>
      <w:szCs w:val="21"/>
    </w:rPr>
  </w:style>
  <w:style w:type="character" w:customStyle="1" w:styleId="commandkeywords">
    <w:name w:val="command keywords"/>
    <w:rsid w:val="000605DA"/>
    <w:rPr>
      <w:rFonts w:ascii="Arial" w:eastAsia="宋体" w:hAnsi="Arial"/>
      <w:b/>
      <w:color w:val="auto"/>
      <w:sz w:val="21"/>
      <w:szCs w:val="21"/>
    </w:rPr>
  </w:style>
  <w:style w:type="character" w:customStyle="1" w:styleId="TableHeading0">
    <w:name w:val="Table Heading 字符"/>
    <w:basedOn w:val="a3"/>
    <w:link w:val="TableHeading"/>
    <w:rsid w:val="000605DA"/>
    <w:rPr>
      <w:rFonts w:ascii="Book Antiqua" w:eastAsia="黑体" w:hAnsi="Book Antiqua" w:cs="Book Antiqua"/>
      <w:bCs/>
      <w:snapToGrid w:val="0"/>
      <w:sz w:val="32"/>
      <w:szCs w:val="32"/>
    </w:rPr>
  </w:style>
  <w:style w:type="paragraph" w:customStyle="1" w:styleId="Outline">
    <w:name w:val="Outline"/>
    <w:basedOn w:val="a2"/>
    <w:semiHidden/>
    <w:rsid w:val="000605DA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TableDescriptioninAppendix">
    <w:name w:val="Table Description in Appendix"/>
    <w:basedOn w:val="TableDescription"/>
    <w:next w:val="a2"/>
    <w:rsid w:val="000605DA"/>
    <w:pPr>
      <w:ind w:left="0"/>
    </w:pPr>
  </w:style>
  <w:style w:type="paragraph" w:customStyle="1" w:styleId="Code">
    <w:name w:val="Code"/>
    <w:basedOn w:val="a2"/>
    <w:rsid w:val="000605DA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CopyrightDeclaration1">
    <w:name w:val="Copyright Declaration1"/>
    <w:rsid w:val="000605DA"/>
    <w:pPr>
      <w:spacing w:before="80" w:after="80"/>
    </w:pPr>
    <w:rPr>
      <w:rFonts w:ascii="Arial" w:eastAsia="黑体" w:hAnsi="Arial" w:cs="Arial"/>
      <w:sz w:val="36"/>
      <w:szCs w:val="32"/>
    </w:rPr>
  </w:style>
  <w:style w:type="paragraph" w:customStyle="1" w:styleId="Cover30">
    <w:name w:val="Cover3"/>
    <w:semiHidden/>
    <w:rsid w:val="000605DA"/>
    <w:pPr>
      <w:adjustRightInd w:val="0"/>
      <w:snapToGrid w:val="0"/>
      <w:spacing w:before="80" w:after="80" w:line="240" w:lineRule="atLeast"/>
    </w:pPr>
    <w:rPr>
      <w:rFonts w:ascii="Arial" w:eastAsia="黑体" w:hAnsi="Arial" w:cs="Arial"/>
      <w:noProof/>
      <w:sz w:val="32"/>
      <w:szCs w:val="32"/>
      <w:lang w:eastAsia="en-US"/>
    </w:rPr>
  </w:style>
  <w:style w:type="paragraph" w:customStyle="1" w:styleId="Cover40">
    <w:name w:val="Cover4"/>
    <w:basedOn w:val="a2"/>
    <w:semiHidden/>
    <w:rsid w:val="000605DA"/>
    <w:pPr>
      <w:topLinePunct w:val="0"/>
      <w:ind w:left="0"/>
    </w:pPr>
    <w:rPr>
      <w:rFonts w:ascii="Arial" w:eastAsia="Arial" w:hAnsi="Arial"/>
      <w:b/>
      <w:bCs/>
      <w:sz w:val="24"/>
      <w:szCs w:val="24"/>
    </w:rPr>
  </w:style>
  <w:style w:type="paragraph" w:customStyle="1" w:styleId="SubItemListTextTD">
    <w:name w:val="Sub Item List Text TD"/>
    <w:basedOn w:val="TerminalDisplay"/>
    <w:rsid w:val="000605DA"/>
    <w:pPr>
      <w:adjustRightInd w:val="0"/>
      <w:ind w:left="2410"/>
    </w:pPr>
  </w:style>
  <w:style w:type="paragraph" w:customStyle="1" w:styleId="ItemlistTextTD">
    <w:name w:val="Item list Text TD"/>
    <w:basedOn w:val="TerminalDisplay"/>
    <w:rsid w:val="000605DA"/>
    <w:pPr>
      <w:adjustRightInd w:val="0"/>
      <w:ind w:left="2126"/>
    </w:pPr>
  </w:style>
  <w:style w:type="paragraph" w:customStyle="1" w:styleId="ItemListTextinTable">
    <w:name w:val="Item List Text in Table"/>
    <w:basedOn w:val="TableText"/>
    <w:autoRedefine/>
    <w:rsid w:val="000605DA"/>
    <w:pPr>
      <w:ind w:left="284"/>
    </w:pPr>
  </w:style>
  <w:style w:type="paragraph" w:customStyle="1" w:styleId="Appendixheading1">
    <w:name w:val="Appendix heading 1"/>
    <w:basedOn w:val="1"/>
    <w:next w:val="2"/>
    <w:rsid w:val="000605DA"/>
    <w:pPr>
      <w:keepLines/>
      <w:numPr>
        <w:numId w:val="38"/>
      </w:numPr>
      <w:topLinePunct w:val="0"/>
    </w:pPr>
    <w:rPr>
      <w:rFonts w:hint="eastAsia"/>
      <w:bCs w:val="0"/>
    </w:rPr>
  </w:style>
  <w:style w:type="paragraph" w:customStyle="1" w:styleId="Appendixheading2">
    <w:name w:val="Appendix heading 2"/>
    <w:basedOn w:val="2"/>
    <w:next w:val="Appendixheading3"/>
    <w:rsid w:val="000605DA"/>
    <w:pPr>
      <w:numPr>
        <w:numId w:val="38"/>
      </w:numPr>
      <w:topLinePunct w:val="0"/>
      <w:spacing w:before="200"/>
    </w:pPr>
    <w:rPr>
      <w:rFonts w:cs="Times New Roman" w:hint="eastAsia"/>
    </w:rPr>
  </w:style>
  <w:style w:type="paragraph" w:customStyle="1" w:styleId="Appendixheading3">
    <w:name w:val="Appendix heading 3"/>
    <w:basedOn w:val="3"/>
    <w:next w:val="Appendixheading4"/>
    <w:rsid w:val="000605DA"/>
    <w:pPr>
      <w:numPr>
        <w:numId w:val="38"/>
      </w:numPr>
      <w:topLinePunct w:val="0"/>
    </w:pPr>
    <w:rPr>
      <w:rFonts w:cs="Times New Roman" w:hint="eastAsia"/>
    </w:rPr>
  </w:style>
  <w:style w:type="paragraph" w:customStyle="1" w:styleId="Appendixheading4">
    <w:name w:val="Appendix heading 4"/>
    <w:basedOn w:val="4"/>
    <w:next w:val="Appendixheading5"/>
    <w:rsid w:val="000605DA"/>
    <w:pPr>
      <w:numPr>
        <w:numId w:val="38"/>
      </w:numPr>
      <w:topLinePunct w:val="0"/>
    </w:pPr>
    <w:rPr>
      <w:bCs/>
    </w:rPr>
  </w:style>
  <w:style w:type="paragraph" w:customStyle="1" w:styleId="Appendixheading5">
    <w:name w:val="Appendix heading 5"/>
    <w:basedOn w:val="5"/>
    <w:next w:val="BlockLabel"/>
    <w:rsid w:val="000605DA"/>
    <w:pPr>
      <w:numPr>
        <w:numId w:val="38"/>
      </w:numPr>
      <w:topLinePunct w:val="0"/>
    </w:pPr>
    <w:rPr>
      <w:rFonts w:cs="Times New Roman"/>
      <w:bCs/>
    </w:rPr>
  </w:style>
  <w:style w:type="character" w:styleId="affffe">
    <w:name w:val="Placeholder Text"/>
    <w:basedOn w:val="a3"/>
    <w:uiPriority w:val="99"/>
    <w:semiHidden/>
    <w:rsid w:val="000605DA"/>
    <w:rPr>
      <w:color w:val="808080"/>
    </w:rPr>
  </w:style>
  <w:style w:type="paragraph" w:customStyle="1" w:styleId="DecimalAligned">
    <w:name w:val="Decimal Aligned"/>
    <w:basedOn w:val="a2"/>
    <w:autoRedefine/>
    <w:uiPriority w:val="40"/>
    <w:rsid w:val="000605DA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af5">
    <w:name w:val="脚注文本 字符"/>
    <w:basedOn w:val="a3"/>
    <w:link w:val="af4"/>
    <w:uiPriority w:val="99"/>
    <w:rsid w:val="000605DA"/>
    <w:rPr>
      <w:rFonts w:ascii="HuaweiSans-Regular" w:eastAsia="方正兰亭黑简体" w:hAnsi="HuaweiSans-Regular" w:cs="Arial"/>
      <w:sz w:val="18"/>
      <w:szCs w:val="18"/>
    </w:rPr>
  </w:style>
  <w:style w:type="character" w:styleId="afffff">
    <w:name w:val="Subtle Emphasis"/>
    <w:basedOn w:val="a3"/>
    <w:uiPriority w:val="19"/>
    <w:rsid w:val="000605DA"/>
    <w:rPr>
      <w:rFonts w:ascii="微软雅黑" w:eastAsia="微软雅黑" w:hAnsi="微软雅黑" w:cs="微软雅黑"/>
      <w:bCs w:val="0"/>
      <w:i/>
      <w:iCs/>
      <w:color w:val="808080" w:themeColor="text1" w:themeTint="7F"/>
      <w:szCs w:val="22"/>
      <w:lang w:eastAsia="zh-CN"/>
    </w:rPr>
  </w:style>
  <w:style w:type="table" w:styleId="2-5">
    <w:name w:val="Medium Shading 2 Accent 5"/>
    <w:basedOn w:val="a4"/>
    <w:uiPriority w:val="64"/>
    <w:rsid w:val="000605D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cover--">
    <w:name w:val="cover--"/>
    <w:basedOn w:val="a2"/>
    <w:rsid w:val="000605DA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eastAsia="黑体" w:hAnsi="Arial"/>
      <w:sz w:val="72"/>
    </w:rPr>
  </w:style>
  <w:style w:type="paragraph" w:customStyle="1" w:styleId="afffff0">
    <w:name w:val="图样式"/>
    <w:basedOn w:val="a2"/>
    <w:rsid w:val="000605DA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afffff1">
    <w:name w:val="微软雅黑"/>
    <w:basedOn w:val="a2"/>
    <w:link w:val="Char"/>
    <w:autoRedefine/>
    <w:rsid w:val="004A31D9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Char">
    <w:name w:val="微软雅黑 Char"/>
    <w:basedOn w:val="a3"/>
    <w:link w:val="afffff1"/>
    <w:rsid w:val="004A31D9"/>
    <w:rPr>
      <w:rFonts w:ascii="微软雅黑" w:eastAsia="微软雅黑" w:hAnsi="微软雅黑" w:cs="微软雅黑"/>
      <w:sz w:val="24"/>
      <w:szCs w:val="24"/>
    </w:rPr>
  </w:style>
  <w:style w:type="paragraph" w:customStyle="1" w:styleId="05">
    <w:name w:val="样式 实验正文 + 段后: 0.5 行"/>
    <w:basedOn w:val="Cover-"/>
    <w:rsid w:val="000605DA"/>
    <w:pPr>
      <w:spacing w:after="120"/>
    </w:pPr>
    <w:rPr>
      <w:rFonts w:cs="宋体"/>
      <w:szCs w:val="20"/>
    </w:rPr>
  </w:style>
  <w:style w:type="paragraph" w:customStyle="1" w:styleId="afffff2">
    <w:name w:val="表格"/>
    <w:next w:val="a2"/>
    <w:link w:val="Char0"/>
    <w:rsid w:val="000605DA"/>
    <w:pPr>
      <w:framePr w:wrap="around" w:vAnchor="text" w:hAnchor="margin" w:x="-34" w:y="1"/>
      <w:mirrorIndents/>
    </w:pPr>
    <w:rPr>
      <w:rFonts w:ascii="Arial" w:eastAsia="微软雅黑" w:hAnsi="Arial" w:cs="Arial"/>
      <w:snapToGrid w:val="0"/>
      <w:sz w:val="32"/>
      <w:szCs w:val="21"/>
    </w:rPr>
  </w:style>
  <w:style w:type="character" w:customStyle="1" w:styleId="Char0">
    <w:name w:val="表格 Char"/>
    <w:basedOn w:val="a3"/>
    <w:link w:val="afffff2"/>
    <w:rsid w:val="000605DA"/>
    <w:rPr>
      <w:rFonts w:ascii="Arial" w:eastAsia="微软雅黑" w:hAnsi="Arial" w:cs="Arial"/>
      <w:snapToGrid w:val="0"/>
      <w:sz w:val="32"/>
      <w:szCs w:val="21"/>
    </w:rPr>
  </w:style>
  <w:style w:type="character" w:customStyle="1" w:styleId="afffff3">
    <w:name w:val="样式 蓝色"/>
    <w:basedOn w:val="a3"/>
    <w:semiHidden/>
    <w:rsid w:val="000605DA"/>
    <w:rPr>
      <w:color w:val="0000FF"/>
    </w:rPr>
  </w:style>
  <w:style w:type="character" w:customStyle="1" w:styleId="afffff4">
    <w:name w:val="样式 倾斜 蓝色"/>
    <w:basedOn w:val="a3"/>
    <w:semiHidden/>
    <w:rsid w:val="000605DA"/>
    <w:rPr>
      <w:i/>
      <w:iCs/>
      <w:color w:val="0000FF"/>
    </w:rPr>
  </w:style>
  <w:style w:type="paragraph" w:customStyle="1" w:styleId="Tab">
    <w:name w:val="正文+Tab"/>
    <w:basedOn w:val="a2"/>
    <w:rsid w:val="000605DA"/>
    <w:pPr>
      <w:ind w:left="420"/>
    </w:pPr>
    <w:rPr>
      <w:rFonts w:cs="宋体"/>
      <w:szCs w:val="20"/>
    </w:rPr>
  </w:style>
  <w:style w:type="character" w:customStyle="1" w:styleId="12">
    <w:name w:val="表格1 字符"/>
    <w:basedOn w:val="TableHeading0"/>
    <w:link w:val="11"/>
    <w:rsid w:val="000605DA"/>
    <w:rPr>
      <w:rFonts w:ascii="Book Antiqua" w:eastAsia="黑体" w:hAnsi="Book Antiqua" w:cs="Book Antiqua"/>
      <w:b/>
      <w:bCs/>
      <w:snapToGrid w:val="0"/>
      <w:sz w:val="32"/>
      <w:szCs w:val="32"/>
    </w:rPr>
  </w:style>
  <w:style w:type="paragraph" w:customStyle="1" w:styleId="afffff5">
    <w:name w:val="命令行"/>
    <w:basedOn w:val="a2"/>
    <w:rsid w:val="000605DA"/>
    <w:pPr>
      <w:topLinePunct w:val="0"/>
      <w:adjustRightInd/>
      <w:spacing w:beforeLines="100" w:before="0" w:afterLines="100" w:after="0" w:line="240" w:lineRule="auto"/>
      <w:ind w:leftChars="500" w:left="500" w:rightChars="100" w:right="100" w:firstLineChars="200" w:firstLine="200"/>
      <w:contextualSpacing/>
    </w:pPr>
    <w:rPr>
      <w:rFonts w:ascii="Courier New" w:hAnsi="Courier New" w:cs="Times New Roman"/>
      <w:sz w:val="16"/>
      <w:szCs w:val="20"/>
    </w:rPr>
  </w:style>
  <w:style w:type="paragraph" w:customStyle="1" w:styleId="Command11">
    <w:name w:val="样式 Command + 左侧:  1 字符 右侧:  1 字符"/>
    <w:basedOn w:val="Command"/>
    <w:semiHidden/>
    <w:rsid w:val="000605DA"/>
    <w:pPr>
      <w:ind w:left="2940"/>
    </w:pPr>
  </w:style>
  <w:style w:type="character" w:customStyle="1" w:styleId="afffff6">
    <w:name w:val="样式 正文 +"/>
    <w:basedOn w:val="a3"/>
    <w:rsid w:val="000605DA"/>
    <w:rPr>
      <w:rFonts w:ascii="FrutigerNext LT Regular" w:eastAsia="华文细黑" w:hAnsi="FrutigerNext LT Regular"/>
      <w:kern w:val="0"/>
    </w:rPr>
  </w:style>
  <w:style w:type="paragraph" w:styleId="TOC">
    <w:name w:val="TOC Heading"/>
    <w:basedOn w:val="1"/>
    <w:next w:val="a2"/>
    <w:autoRedefine/>
    <w:uiPriority w:val="39"/>
    <w:unhideWhenUsed/>
    <w:rsid w:val="000605DA"/>
    <w:pPr>
      <w:keepLines/>
      <w:numPr>
        <w:numId w:val="0"/>
      </w:numPr>
      <w:pBdr>
        <w:bottom w:val="none" w:sz="0" w:space="0" w:color="auto"/>
      </w:pBdr>
      <w:topLinePunct w:val="0"/>
      <w:adjustRightInd/>
      <w:snapToGrid/>
      <w:spacing w:before="240" w:after="0" w:line="259" w:lineRule="auto"/>
      <w:jc w:val="left"/>
      <w:outlineLvl w:val="9"/>
    </w:pPr>
    <w:rPr>
      <w:b w:val="0"/>
      <w:bCs w:val="0"/>
      <w:color w:val="365F91" w:themeColor="accent1" w:themeShade="BF"/>
      <w:sz w:val="32"/>
      <w:szCs w:val="32"/>
    </w:rPr>
  </w:style>
  <w:style w:type="paragraph" w:customStyle="1" w:styleId="BlockLabel0">
    <w:name w:val="Block Label + 结果验证"/>
    <w:basedOn w:val="BlockLabel"/>
    <w:rsid w:val="000605DA"/>
    <w:pPr>
      <w:ind w:leftChars="270" w:left="270"/>
    </w:pPr>
    <w:rPr>
      <w:rFonts w:cs="宋体"/>
      <w:bCs w:val="0"/>
      <w:sz w:val="24"/>
      <w:szCs w:val="20"/>
    </w:rPr>
  </w:style>
  <w:style w:type="table" w:customStyle="1" w:styleId="V30">
    <w:name w:val="实验手册V3.0专用"/>
    <w:basedOn w:val="a4"/>
    <w:uiPriority w:val="99"/>
    <w:rsid w:val="000605DA"/>
    <w:rPr>
      <w:rFonts w:ascii="HuaweiSans-Regular" w:eastAsia="方正兰亭黑简体" w:hAnsi="HuaweiSans-Regular" w:cs="Arial"/>
      <w:sz w:val="21"/>
      <w:szCs w:val="32"/>
    </w:rPr>
    <w:tblPr>
      <w:tblInd w:w="102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tblPr/>
      <w:tcPr>
        <w:vAlign w:val="center"/>
      </w:tcPr>
    </w:tblStylePr>
  </w:style>
  <w:style w:type="paragraph" w:customStyle="1" w:styleId="TableDescription1">
    <w:name w:val="样式 Table Description + 居中"/>
    <w:basedOn w:val="TableDescription"/>
    <w:link w:val="TableDescription2"/>
    <w:rsid w:val="000605DA"/>
    <w:pPr>
      <w:ind w:leftChars="100" w:left="1281" w:rightChars="100" w:right="100"/>
      <w:jc w:val="center"/>
    </w:pPr>
    <w:rPr>
      <w:rFonts w:cs="宋体"/>
    </w:rPr>
  </w:style>
  <w:style w:type="character" w:customStyle="1" w:styleId="10">
    <w:name w:val="标题 1 字符"/>
    <w:aliases w:val="ALT+1 字符"/>
    <w:basedOn w:val="a3"/>
    <w:link w:val="1"/>
    <w:rsid w:val="000605DA"/>
    <w:rPr>
      <w:rFonts w:ascii="Huawei Sans" w:eastAsia="方正兰亭黑简体" w:hAnsi="Huawei Sans" w:cs="Arial"/>
      <w:b/>
      <w:bCs/>
      <w:sz w:val="44"/>
      <w:szCs w:val="44"/>
    </w:rPr>
  </w:style>
  <w:style w:type="paragraph" w:customStyle="1" w:styleId="afffff7">
    <w:name w:val="正文（首行不缩进）"/>
    <w:basedOn w:val="a2"/>
    <w:rsid w:val="000605DA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40"/>
      <w:contextualSpacing/>
    </w:pPr>
    <w:rPr>
      <w:rFonts w:ascii="Times New Roman" w:hAnsi="Times New Roman" w:cs="Times New Roman"/>
      <w:snapToGrid w:val="0"/>
      <w:sz w:val="22"/>
    </w:rPr>
  </w:style>
  <w:style w:type="paragraph" w:styleId="afffff8">
    <w:name w:val="List Paragraph"/>
    <w:basedOn w:val="a2"/>
    <w:link w:val="afffff9"/>
    <w:autoRedefine/>
    <w:uiPriority w:val="34"/>
    <w:rsid w:val="000605DA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20"/>
      <w:contextualSpacing/>
    </w:pPr>
    <w:rPr>
      <w:snapToGrid w:val="0"/>
      <w:sz w:val="22"/>
    </w:rPr>
  </w:style>
  <w:style w:type="character" w:customStyle="1" w:styleId="afffff9">
    <w:name w:val="列表段落 字符"/>
    <w:basedOn w:val="a3"/>
    <w:link w:val="afffff8"/>
    <w:uiPriority w:val="34"/>
    <w:rsid w:val="000605DA"/>
    <w:rPr>
      <w:rFonts w:ascii="HuaweiSans-Regular" w:eastAsia="方正兰亭黑简体" w:hAnsi="HuaweiSans-Regular" w:cs="Arial"/>
      <w:snapToGrid w:val="0"/>
      <w:sz w:val="22"/>
      <w:szCs w:val="32"/>
    </w:rPr>
  </w:style>
  <w:style w:type="paragraph" w:customStyle="1" w:styleId="-">
    <w:name w:val="前言正文-新"/>
    <w:basedOn w:val="a2"/>
    <w:rsid w:val="000605DA"/>
    <w:pPr>
      <w:widowControl w:val="0"/>
      <w:topLinePunct w:val="0"/>
      <w:autoSpaceDE w:val="0"/>
      <w:autoSpaceDN w:val="0"/>
      <w:snapToGrid/>
      <w:spacing w:beforeLines="50" w:before="156" w:afterLines="50" w:after="156" w:line="360" w:lineRule="auto"/>
      <w:ind w:left="0"/>
      <w:contextualSpacing/>
    </w:pPr>
    <w:rPr>
      <w:rFonts w:cs="宋体"/>
      <w:snapToGrid w:val="0"/>
      <w:szCs w:val="20"/>
    </w:rPr>
  </w:style>
  <w:style w:type="paragraph" w:customStyle="1" w:styleId="afffffa">
    <w:name w:val="表格题注"/>
    <w:next w:val="a2"/>
    <w:rsid w:val="000605DA"/>
    <w:pPr>
      <w:keepLines/>
      <w:spacing w:beforeLines="100"/>
      <w:ind w:left="1089" w:hanging="369"/>
      <w:jc w:val="center"/>
    </w:pPr>
    <w:rPr>
      <w:rFonts w:ascii="Arial" w:eastAsia="方正兰亭黑简体" w:hAnsi="Arial" w:cs="Arial"/>
      <w:sz w:val="18"/>
      <w:szCs w:val="18"/>
    </w:rPr>
  </w:style>
  <w:style w:type="paragraph" w:customStyle="1" w:styleId="afffffb">
    <w:name w:val="插图题注"/>
    <w:next w:val="a2"/>
    <w:rsid w:val="000605DA"/>
    <w:pPr>
      <w:spacing w:afterLines="100"/>
      <w:ind w:left="1089" w:hanging="369"/>
      <w:jc w:val="center"/>
    </w:pPr>
    <w:rPr>
      <w:rFonts w:ascii="Arial" w:eastAsia="方正兰亭黑简体" w:hAnsi="Arial" w:cs="Arial"/>
      <w:sz w:val="18"/>
      <w:szCs w:val="18"/>
    </w:rPr>
  </w:style>
  <w:style w:type="paragraph" w:customStyle="1" w:styleId="111">
    <w:name w:val="标题111"/>
    <w:basedOn w:val="2"/>
    <w:rsid w:val="000605DA"/>
    <w:pPr>
      <w:keepLines w:val="0"/>
      <w:numPr>
        <w:ilvl w:val="0"/>
        <w:numId w:val="15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noProof w:val="0"/>
      <w:sz w:val="24"/>
      <w:szCs w:val="24"/>
      <w:lang w:eastAsia="zh-CN"/>
    </w:rPr>
  </w:style>
  <w:style w:type="paragraph" w:customStyle="1" w:styleId="a0">
    <w:name w:val="实验目标"/>
    <w:basedOn w:val="afffff8"/>
    <w:rsid w:val="000605DA"/>
    <w:pPr>
      <w:numPr>
        <w:numId w:val="16"/>
      </w:numPr>
      <w:spacing w:before="156" w:after="156"/>
      <w:ind w:leftChars="0" w:left="0" w:firstLineChars="0" w:firstLine="0"/>
    </w:pPr>
    <w:rPr>
      <w:rFonts w:cs="宋体"/>
      <w:color w:val="000000" w:themeColor="text1"/>
      <w:szCs w:val="20"/>
    </w:rPr>
  </w:style>
  <w:style w:type="paragraph" w:customStyle="1" w:styleId="-0">
    <w:name w:val="表格-实验环境说明"/>
    <w:basedOn w:val="afffff2"/>
    <w:rsid w:val="000605DA"/>
    <w:pPr>
      <w:framePr w:wrap="around"/>
      <w:spacing w:before="156" w:after="156"/>
      <w:jc w:val="center"/>
    </w:pPr>
    <w:rPr>
      <w:rFonts w:ascii="微软雅黑" w:hAnsi="微软雅黑" w:cs="宋体"/>
      <w:szCs w:val="20"/>
    </w:rPr>
  </w:style>
  <w:style w:type="character" w:customStyle="1" w:styleId="af0">
    <w:name w:val="页脚 字符"/>
    <w:basedOn w:val="a3"/>
    <w:link w:val="af"/>
    <w:uiPriority w:val="99"/>
    <w:rsid w:val="000605DA"/>
    <w:rPr>
      <w:rFonts w:ascii="HuaweiSans-Regular" w:eastAsia="方正兰亭黑简体" w:hAnsi="HuaweiSans-Regular"/>
      <w:b/>
      <w:bCs/>
      <w:sz w:val="2"/>
      <w:szCs w:val="2"/>
    </w:rPr>
  </w:style>
  <w:style w:type="paragraph" w:customStyle="1" w:styleId="1110">
    <w:name w:val="正文111"/>
    <w:basedOn w:val="a2"/>
    <w:link w:val="111Char"/>
    <w:rsid w:val="000605DA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="0" w:firstLineChars="200" w:firstLine="420"/>
      <w:contextualSpacing/>
    </w:pPr>
    <w:rPr>
      <w:rFonts w:cs="Times New Roman"/>
      <w:bCs/>
      <w:snapToGrid w:val="0"/>
      <w:szCs w:val="20"/>
    </w:rPr>
  </w:style>
  <w:style w:type="character" w:customStyle="1" w:styleId="111Char">
    <w:name w:val="正文111 Char"/>
    <w:basedOn w:val="a3"/>
    <w:link w:val="1110"/>
    <w:rsid w:val="000605DA"/>
    <w:rPr>
      <w:rFonts w:ascii="HuaweiSans-Regular" w:eastAsia="方正兰亭黑简体" w:hAnsi="HuaweiSans-Regular"/>
      <w:bCs/>
      <w:snapToGrid w:val="0"/>
      <w:sz w:val="32"/>
    </w:rPr>
  </w:style>
  <w:style w:type="paragraph" w:customStyle="1" w:styleId="1e">
    <w:name w:val="1.正文"/>
    <w:basedOn w:val="a2"/>
    <w:link w:val="1f"/>
    <w:autoRedefine/>
    <w:qFormat/>
    <w:rsid w:val="000605DA"/>
    <w:pPr>
      <w:ind w:left="1021"/>
    </w:pPr>
    <w:rPr>
      <w:rFonts w:ascii="Huawei Sans" w:hAnsi="Huawei Sans"/>
      <w:sz w:val="21"/>
    </w:rPr>
  </w:style>
  <w:style w:type="paragraph" w:customStyle="1" w:styleId="F1EN">
    <w:name w:val="F1正文EN"/>
    <w:basedOn w:val="a2"/>
    <w:link w:val="F1EN0"/>
    <w:rsid w:val="000605DA"/>
    <w:rPr>
      <w:rFonts w:eastAsia="FrutigerNext LT Regular"/>
    </w:rPr>
  </w:style>
  <w:style w:type="character" w:customStyle="1" w:styleId="1f">
    <w:name w:val="1.正文 字符"/>
    <w:basedOn w:val="a3"/>
    <w:link w:val="1e"/>
    <w:rsid w:val="000605DA"/>
    <w:rPr>
      <w:rFonts w:ascii="Huawei Sans" w:eastAsia="方正兰亭黑简体" w:hAnsi="Huawei Sans" w:cs="Arial"/>
      <w:sz w:val="21"/>
      <w:szCs w:val="32"/>
    </w:rPr>
  </w:style>
  <w:style w:type="paragraph" w:customStyle="1" w:styleId="2f5">
    <w:name w:val="2.命令"/>
    <w:basedOn w:val="a2"/>
    <w:link w:val="2f6"/>
    <w:autoRedefine/>
    <w:qFormat/>
    <w:rsid w:val="000605DA"/>
    <w:pPr>
      <w:pBdr>
        <w:top w:val="single" w:sz="4" w:space="1" w:color="000000" w:themeColor="text1"/>
        <w:left w:val="single" w:sz="4" w:space="10" w:color="000000" w:themeColor="text1"/>
        <w:bottom w:val="single" w:sz="4" w:space="1" w:color="000000" w:themeColor="text1"/>
        <w:right w:val="single" w:sz="4" w:space="4" w:color="000000" w:themeColor="text1"/>
      </w:pBdr>
      <w:shd w:val="clear" w:color="auto" w:fill="D9D9D9" w:themeFill="background1" w:themeFillShade="D9"/>
      <w:spacing w:before="40" w:after="40"/>
      <w:ind w:left="1021"/>
    </w:pPr>
    <w:rPr>
      <w:rFonts w:ascii="Huawei Sans" w:hAnsi="Huawei Sans" w:cs="Courier New"/>
      <w:sz w:val="18"/>
      <w:szCs w:val="18"/>
      <w:lang w:eastAsia="en-US"/>
    </w:rPr>
  </w:style>
  <w:style w:type="character" w:customStyle="1" w:styleId="F1EN0">
    <w:name w:val="F1正文EN 字符"/>
    <w:basedOn w:val="a3"/>
    <w:link w:val="F1EN"/>
    <w:rsid w:val="000605DA"/>
    <w:rPr>
      <w:rFonts w:ascii="HuaweiSans-Regular" w:eastAsia="FrutigerNext LT Regular" w:hAnsi="HuaweiSans-Regular" w:cs="Arial"/>
      <w:sz w:val="32"/>
      <w:szCs w:val="32"/>
    </w:rPr>
  </w:style>
  <w:style w:type="character" w:customStyle="1" w:styleId="2f6">
    <w:name w:val="2.命令 字符"/>
    <w:basedOn w:val="a3"/>
    <w:link w:val="2f5"/>
    <w:rsid w:val="000605DA"/>
    <w:rPr>
      <w:rFonts w:ascii="Huawei Sans" w:eastAsia="方正兰亭黑简体" w:hAnsi="Huawei Sans" w:cs="Courier New"/>
      <w:sz w:val="18"/>
      <w:szCs w:val="18"/>
      <w:shd w:val="clear" w:color="auto" w:fill="D9D9D9" w:themeFill="background1" w:themeFillShade="D9"/>
      <w:lang w:eastAsia="en-US"/>
    </w:rPr>
  </w:style>
  <w:style w:type="paragraph" w:customStyle="1" w:styleId="30">
    <w:name w:val="3.步骤"/>
    <w:basedOn w:val="Step"/>
    <w:link w:val="3f3"/>
    <w:autoRedefine/>
    <w:qFormat/>
    <w:rsid w:val="000605DA"/>
    <w:pPr>
      <w:numPr>
        <w:ilvl w:val="5"/>
        <w:numId w:val="4"/>
      </w:numPr>
      <w:tabs>
        <w:tab w:val="clear" w:pos="1701"/>
        <w:tab w:val="num" w:pos="1418"/>
      </w:tabs>
      <w:spacing w:before="160" w:after="160"/>
      <w:ind w:left="1559" w:hanging="425"/>
      <w:outlineLvl w:val="3"/>
    </w:pPr>
    <w:rPr>
      <w:rFonts w:ascii="Huawei Sans" w:hAnsi="Huawei Sans"/>
      <w:sz w:val="21"/>
    </w:rPr>
  </w:style>
  <w:style w:type="paragraph" w:customStyle="1" w:styleId="4a">
    <w:name w:val="4.任务"/>
    <w:basedOn w:val="ItemList"/>
    <w:link w:val="4b"/>
    <w:autoRedefine/>
    <w:qFormat/>
    <w:rsid w:val="000605DA"/>
    <w:pPr>
      <w:ind w:left="1446"/>
    </w:pPr>
    <w:rPr>
      <w:rFonts w:ascii="Huawei Sans" w:eastAsia="方正兰亭黑简体" w:hAnsi="Huawei Sans" w:cs="微软雅黑"/>
    </w:rPr>
  </w:style>
  <w:style w:type="character" w:customStyle="1" w:styleId="Step0">
    <w:name w:val="Step 字符"/>
    <w:basedOn w:val="a3"/>
    <w:link w:val="Step"/>
    <w:rsid w:val="000605DA"/>
    <w:rPr>
      <w:rFonts w:ascii="HuaweiSans-Regular" w:eastAsia="方正兰亭黑简体" w:hAnsi="HuaweiSans-Regular" w:cs="Arial"/>
      <w:snapToGrid w:val="0"/>
      <w:sz w:val="32"/>
      <w:szCs w:val="32"/>
    </w:rPr>
  </w:style>
  <w:style w:type="paragraph" w:customStyle="1" w:styleId="5a">
    <w:name w:val="5.表格文字"/>
    <w:basedOn w:val="TableText"/>
    <w:link w:val="5b"/>
    <w:autoRedefine/>
    <w:qFormat/>
    <w:rsid w:val="000605DA"/>
    <w:pPr>
      <w:autoSpaceDE w:val="0"/>
      <w:autoSpaceDN w:val="0"/>
    </w:pPr>
    <w:rPr>
      <w:rFonts w:ascii="Huawei Sans" w:hAnsi="Huawei Sans"/>
      <w:sz w:val="21"/>
    </w:rPr>
  </w:style>
  <w:style w:type="character" w:customStyle="1" w:styleId="ItemList0">
    <w:name w:val="Item List 字符"/>
    <w:basedOn w:val="a3"/>
    <w:link w:val="ItemList"/>
    <w:rsid w:val="000605DA"/>
    <w:rPr>
      <w:rFonts w:ascii="FrutigerNext LT Regular" w:eastAsia="华文细黑" w:hAnsi="FrutigerNext LT Regular" w:cs="Arial"/>
      <w:kern w:val="2"/>
      <w:sz w:val="21"/>
      <w:szCs w:val="21"/>
    </w:rPr>
  </w:style>
  <w:style w:type="character" w:customStyle="1" w:styleId="4b">
    <w:name w:val="4.任务 字符"/>
    <w:basedOn w:val="ItemList0"/>
    <w:link w:val="4a"/>
    <w:rsid w:val="000605DA"/>
    <w:rPr>
      <w:rFonts w:ascii="Huawei Sans" w:eastAsia="方正兰亭黑简体" w:hAnsi="Huawei Sans" w:cs="微软雅黑"/>
      <w:kern w:val="2"/>
      <w:sz w:val="21"/>
      <w:szCs w:val="21"/>
    </w:rPr>
  </w:style>
  <w:style w:type="character" w:customStyle="1" w:styleId="TableText0">
    <w:name w:val="Table Text 字符"/>
    <w:basedOn w:val="a3"/>
    <w:link w:val="TableText"/>
    <w:rsid w:val="000605DA"/>
    <w:rPr>
      <w:rFonts w:ascii="HuaweiSans-Regular" w:eastAsia="方正兰亭黑简体" w:hAnsi="HuaweiSans-Regular" w:cs="Arial"/>
      <w:snapToGrid w:val="0"/>
      <w:sz w:val="32"/>
      <w:szCs w:val="32"/>
    </w:rPr>
  </w:style>
  <w:style w:type="character" w:customStyle="1" w:styleId="5b">
    <w:name w:val="5.表格文字 字符"/>
    <w:basedOn w:val="TableText0"/>
    <w:link w:val="5a"/>
    <w:rsid w:val="000605DA"/>
    <w:rPr>
      <w:rFonts w:ascii="Huawei Sans" w:eastAsia="方正兰亭黑简体" w:hAnsi="Huawei Sans" w:cs="Arial"/>
      <w:snapToGrid w:val="0"/>
      <w:sz w:val="21"/>
      <w:szCs w:val="32"/>
    </w:rPr>
  </w:style>
  <w:style w:type="paragraph" w:customStyle="1" w:styleId="64">
    <w:name w:val="6.前言"/>
    <w:basedOn w:val="Heading1NoNumber"/>
    <w:link w:val="65"/>
    <w:autoRedefine/>
    <w:qFormat/>
    <w:rsid w:val="000605DA"/>
    <w:pPr>
      <w:tabs>
        <w:tab w:val="left" w:pos="4095"/>
        <w:tab w:val="right" w:pos="9638"/>
      </w:tabs>
    </w:pPr>
  </w:style>
  <w:style w:type="paragraph" w:customStyle="1" w:styleId="74">
    <w:name w:val="7.简介标题"/>
    <w:basedOn w:val="Heading2NoNumber"/>
    <w:link w:val="75"/>
    <w:autoRedefine/>
    <w:qFormat/>
    <w:rsid w:val="000605DA"/>
  </w:style>
  <w:style w:type="character" w:customStyle="1" w:styleId="Heading1NoNumber0">
    <w:name w:val="Heading1 No Number 字符"/>
    <w:basedOn w:val="10"/>
    <w:link w:val="Heading1NoNumber"/>
    <w:rsid w:val="000605DA"/>
    <w:rPr>
      <w:rFonts w:ascii="Huawei Sans" w:eastAsia="方正兰亭黑简体" w:hAnsi="Huawei Sans" w:cs="Arial"/>
      <w:b/>
      <w:bCs/>
      <w:sz w:val="44"/>
      <w:szCs w:val="44"/>
    </w:rPr>
  </w:style>
  <w:style w:type="character" w:customStyle="1" w:styleId="65">
    <w:name w:val="6.前言 字符"/>
    <w:basedOn w:val="Heading1NoNumber0"/>
    <w:link w:val="64"/>
    <w:rsid w:val="000605DA"/>
    <w:rPr>
      <w:rFonts w:ascii="Huawei Sans" w:eastAsia="方正兰亭黑简体" w:hAnsi="Huawei Sans" w:cs="Arial"/>
      <w:b/>
      <w:bCs/>
      <w:sz w:val="44"/>
      <w:szCs w:val="44"/>
    </w:rPr>
  </w:style>
  <w:style w:type="paragraph" w:customStyle="1" w:styleId="84">
    <w:name w:val="8.前言标题"/>
    <w:basedOn w:val="Heading3NoNumber"/>
    <w:link w:val="85"/>
    <w:autoRedefine/>
    <w:qFormat/>
    <w:rsid w:val="000605DA"/>
    <w:rPr>
      <w:rFonts w:cs="微软雅黑"/>
    </w:rPr>
  </w:style>
  <w:style w:type="character" w:customStyle="1" w:styleId="20">
    <w:name w:val="标题 2 字符"/>
    <w:aliases w:val="ALT+2 字符"/>
    <w:basedOn w:val="a3"/>
    <w:link w:val="2"/>
    <w:rsid w:val="000605DA"/>
    <w:rPr>
      <w:rFonts w:ascii="Huawei Sans" w:eastAsia="方正兰亭黑简体" w:hAnsi="Huawei Sans" w:cs="Arial"/>
      <w:bCs/>
      <w:noProof/>
      <w:sz w:val="36"/>
      <w:szCs w:val="36"/>
      <w:lang w:eastAsia="en-US"/>
    </w:rPr>
  </w:style>
  <w:style w:type="character" w:customStyle="1" w:styleId="Heading2NoNumber0">
    <w:name w:val="Heading2 No Number 字符"/>
    <w:basedOn w:val="20"/>
    <w:link w:val="Heading2NoNumber"/>
    <w:rsid w:val="000605DA"/>
    <w:rPr>
      <w:rFonts w:ascii="Huawei Sans" w:eastAsia="方正兰亭黑简体" w:hAnsi="Huawei Sans" w:cs="Arial"/>
      <w:bCs/>
      <w:noProof/>
      <w:sz w:val="36"/>
      <w:szCs w:val="36"/>
      <w:lang w:eastAsia="en-US"/>
    </w:rPr>
  </w:style>
  <w:style w:type="character" w:customStyle="1" w:styleId="75">
    <w:name w:val="7.简介标题 字符"/>
    <w:basedOn w:val="Heading2NoNumber0"/>
    <w:link w:val="74"/>
    <w:rsid w:val="000605DA"/>
    <w:rPr>
      <w:rFonts w:ascii="Huawei Sans" w:eastAsia="方正兰亭黑简体" w:hAnsi="Huawei Sans" w:cs="Arial"/>
      <w:bCs/>
      <w:noProof/>
      <w:sz w:val="36"/>
      <w:szCs w:val="36"/>
      <w:lang w:eastAsia="en-US"/>
    </w:rPr>
  </w:style>
  <w:style w:type="character" w:customStyle="1" w:styleId="31">
    <w:name w:val="标题 3 字符"/>
    <w:aliases w:val="ALT+3 字符"/>
    <w:basedOn w:val="a3"/>
    <w:link w:val="3"/>
    <w:rsid w:val="000605DA"/>
    <w:rPr>
      <w:rFonts w:ascii="Huawei Sans" w:eastAsia="方正兰亭黑简体" w:hAnsi="Huawei Sans" w:cs="Arial"/>
      <w:noProof/>
      <w:sz w:val="32"/>
      <w:szCs w:val="32"/>
    </w:rPr>
  </w:style>
  <w:style w:type="character" w:customStyle="1" w:styleId="Heading3NoNumber0">
    <w:name w:val="Heading3 No Number 字符"/>
    <w:basedOn w:val="31"/>
    <w:link w:val="Heading3NoNumber"/>
    <w:rsid w:val="000605DA"/>
    <w:rPr>
      <w:rFonts w:ascii="Huawei Sans" w:eastAsia="方正兰亭黑简体" w:hAnsi="Huawei Sans" w:cs="Book Antiqua"/>
      <w:noProof/>
      <w:sz w:val="26"/>
      <w:szCs w:val="32"/>
    </w:rPr>
  </w:style>
  <w:style w:type="character" w:customStyle="1" w:styleId="85">
    <w:name w:val="8.前言标题 字符"/>
    <w:basedOn w:val="Heading3NoNumber0"/>
    <w:link w:val="84"/>
    <w:rsid w:val="000605DA"/>
    <w:rPr>
      <w:rFonts w:ascii="Huawei Sans" w:eastAsia="方正兰亭黑简体" w:hAnsi="Huawei Sans" w:cs="微软雅黑"/>
      <w:noProof/>
      <w:sz w:val="26"/>
      <w:szCs w:val="32"/>
    </w:rPr>
  </w:style>
  <w:style w:type="table" w:customStyle="1" w:styleId="afffffc">
    <w:name w:val="表格样式"/>
    <w:basedOn w:val="a4"/>
    <w:uiPriority w:val="99"/>
    <w:rsid w:val="00E75EA5"/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blStylePr w:type="firstRow">
      <w:pPr>
        <w:jc w:val="center"/>
      </w:pPr>
      <w:rPr>
        <w:b/>
      </w:rPr>
      <w:tblPr/>
      <w:tcPr>
        <w:vAlign w:val="center"/>
      </w:tcPr>
    </w:tblStylePr>
    <w:tblStylePr w:type="firstCol">
      <w:pPr>
        <w:jc w:val="center"/>
      </w:pPr>
      <w:tblPr/>
      <w:tcPr>
        <w:vAlign w:val="center"/>
      </w:tcPr>
    </w:tblStylePr>
  </w:style>
  <w:style w:type="table" w:customStyle="1" w:styleId="Table">
    <w:name w:val="Table"/>
    <w:basedOn w:val="ab"/>
    <w:qFormat/>
    <w:rsid w:val="00896E8D"/>
    <w:pPr>
      <w:jc w:val="left"/>
    </w:pPr>
    <w:tblPr>
      <w:tblInd w:w="1814" w:type="dxa"/>
    </w:tblPr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cPr>
        <w:tc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9D9D9"/>
      </w:tcPr>
    </w:tblStylePr>
  </w:style>
  <w:style w:type="character" w:customStyle="1" w:styleId="3f3">
    <w:name w:val="3.步骤 字符"/>
    <w:basedOn w:val="Step0"/>
    <w:link w:val="30"/>
    <w:rsid w:val="000605DA"/>
    <w:rPr>
      <w:rFonts w:ascii="Huawei Sans" w:eastAsia="方正兰亭黑简体" w:hAnsi="Huawei Sans" w:cs="Arial"/>
      <w:snapToGrid w:val="0"/>
      <w:sz w:val="21"/>
      <w:szCs w:val="32"/>
    </w:rPr>
  </w:style>
  <w:style w:type="paragraph" w:customStyle="1" w:styleId="50">
    <w:name w:val="5.表格标题"/>
    <w:basedOn w:val="TableDescription1"/>
    <w:link w:val="5c"/>
    <w:autoRedefine/>
    <w:qFormat/>
    <w:rsid w:val="000605DA"/>
    <w:pPr>
      <w:numPr>
        <w:ilvl w:val="8"/>
        <w:numId w:val="4"/>
      </w:numPr>
      <w:spacing w:before="160" w:line="240" w:lineRule="auto"/>
      <w:ind w:leftChars="0" w:left="1021" w:rightChars="0" w:right="0"/>
      <w:outlineLvl w:val="9"/>
    </w:pPr>
    <w:rPr>
      <w:rFonts w:ascii="Huawei Sans" w:eastAsia="方正兰亭黑简体" w:hAnsi="Huawei Sans" w:cs="微软雅黑"/>
      <w:b/>
      <w:sz w:val="21"/>
      <w:szCs w:val="24"/>
    </w:rPr>
  </w:style>
  <w:style w:type="paragraph" w:customStyle="1" w:styleId="9">
    <w:name w:val="9.图片标题"/>
    <w:basedOn w:val="FigureDescription"/>
    <w:link w:val="93"/>
    <w:autoRedefine/>
    <w:qFormat/>
    <w:rsid w:val="000605DA"/>
    <w:pPr>
      <w:numPr>
        <w:ilvl w:val="7"/>
        <w:numId w:val="4"/>
      </w:numPr>
      <w:spacing w:before="80" w:after="160" w:line="240" w:lineRule="auto"/>
      <w:ind w:left="1021"/>
      <w:jc w:val="center"/>
      <w:outlineLvl w:val="9"/>
    </w:pPr>
    <w:rPr>
      <w:rFonts w:ascii="Huawei Sans" w:eastAsia="方正兰亭黑简体" w:hAnsi="Huawei Sans" w:cs="微软雅黑"/>
      <w:b/>
      <w:szCs w:val="24"/>
    </w:rPr>
  </w:style>
  <w:style w:type="character" w:customStyle="1" w:styleId="93">
    <w:name w:val="9.图片标题 字符"/>
    <w:basedOn w:val="FigureDescription0"/>
    <w:link w:val="9"/>
    <w:rsid w:val="000605DA"/>
    <w:rPr>
      <w:rFonts w:ascii="Huawei Sans" w:eastAsia="方正兰亭黑简体" w:hAnsi="Huawei Sans" w:cs="微软雅黑"/>
      <w:b/>
      <w:spacing w:val="-4"/>
      <w:kern w:val="2"/>
      <w:sz w:val="21"/>
      <w:szCs w:val="24"/>
    </w:rPr>
  </w:style>
  <w:style w:type="character" w:customStyle="1" w:styleId="5c">
    <w:name w:val="5.表格标题 字符"/>
    <w:basedOn w:val="TableDescription2"/>
    <w:link w:val="50"/>
    <w:rsid w:val="000605DA"/>
    <w:rPr>
      <w:rFonts w:ascii="Huawei Sans" w:eastAsia="方正兰亭黑简体" w:hAnsi="Huawei Sans" w:cs="微软雅黑"/>
      <w:b/>
      <w:spacing w:val="-4"/>
      <w:sz w:val="21"/>
      <w:szCs w:val="24"/>
    </w:rPr>
  </w:style>
  <w:style w:type="paragraph" w:styleId="afffffd">
    <w:name w:val="No Spacing"/>
    <w:autoRedefine/>
    <w:uiPriority w:val="1"/>
    <w:rsid w:val="000605DA"/>
    <w:pPr>
      <w:topLinePunct/>
      <w:adjustRightInd w:val="0"/>
      <w:snapToGrid w:val="0"/>
      <w:ind w:left="1134"/>
    </w:pPr>
    <w:rPr>
      <w:rFonts w:ascii="微软雅黑" w:eastAsia="微软雅黑" w:hAnsi="微软雅黑" w:cs="微软雅黑"/>
      <w:kern w:val="2"/>
      <w:sz w:val="21"/>
      <w:szCs w:val="21"/>
    </w:rPr>
  </w:style>
  <w:style w:type="character" w:styleId="afffffe">
    <w:name w:val="Intense Emphasis"/>
    <w:basedOn w:val="a3"/>
    <w:uiPriority w:val="21"/>
    <w:rsid w:val="000605DA"/>
    <w:rPr>
      <w:rFonts w:ascii="微软雅黑" w:eastAsia="微软雅黑" w:hAnsi="微软雅黑" w:cs="微软雅黑"/>
      <w:i/>
      <w:iCs/>
      <w:color w:val="4F81BD" w:themeColor="accent1"/>
    </w:rPr>
  </w:style>
  <w:style w:type="paragraph" w:styleId="affffff">
    <w:name w:val="Quote"/>
    <w:basedOn w:val="a2"/>
    <w:next w:val="a2"/>
    <w:link w:val="affffff0"/>
    <w:autoRedefine/>
    <w:uiPriority w:val="29"/>
    <w:rsid w:val="000605D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ff0">
    <w:name w:val="引用 字符"/>
    <w:basedOn w:val="a3"/>
    <w:link w:val="affffff"/>
    <w:uiPriority w:val="29"/>
    <w:rsid w:val="000605DA"/>
    <w:rPr>
      <w:rFonts w:ascii="HuaweiSans-Regular" w:eastAsia="方正兰亭黑简体" w:hAnsi="HuaweiSans-Regular" w:cs="Arial"/>
      <w:i/>
      <w:iCs/>
      <w:color w:val="404040" w:themeColor="text1" w:themeTint="BF"/>
      <w:sz w:val="32"/>
      <w:szCs w:val="32"/>
    </w:rPr>
  </w:style>
  <w:style w:type="paragraph" w:styleId="affffff1">
    <w:name w:val="Intense Quote"/>
    <w:basedOn w:val="a2"/>
    <w:next w:val="a2"/>
    <w:link w:val="affffff2"/>
    <w:autoRedefine/>
    <w:uiPriority w:val="30"/>
    <w:rsid w:val="000605DA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fffff2">
    <w:name w:val="明显引用 字符"/>
    <w:basedOn w:val="a3"/>
    <w:link w:val="affffff1"/>
    <w:uiPriority w:val="30"/>
    <w:rsid w:val="000605DA"/>
    <w:rPr>
      <w:rFonts w:ascii="HuaweiSans-Regular" w:eastAsia="方正兰亭黑简体" w:hAnsi="HuaweiSans-Regular" w:cs="Arial"/>
      <w:i/>
      <w:iCs/>
      <w:color w:val="4F81BD" w:themeColor="accent1"/>
      <w:sz w:val="32"/>
      <w:szCs w:val="32"/>
    </w:rPr>
  </w:style>
  <w:style w:type="character" w:styleId="affffff3">
    <w:name w:val="Subtle Reference"/>
    <w:basedOn w:val="a3"/>
    <w:uiPriority w:val="31"/>
    <w:rsid w:val="000605DA"/>
    <w:rPr>
      <w:rFonts w:ascii="微软雅黑" w:eastAsia="微软雅黑" w:hAnsi="微软雅黑" w:cs="微软雅黑"/>
      <w:smallCaps/>
      <w:color w:val="5A5A5A" w:themeColor="text1" w:themeTint="A5"/>
    </w:rPr>
  </w:style>
  <w:style w:type="character" w:styleId="affffff4">
    <w:name w:val="Intense Reference"/>
    <w:basedOn w:val="a3"/>
    <w:uiPriority w:val="32"/>
    <w:rsid w:val="000605DA"/>
    <w:rPr>
      <w:rFonts w:ascii="微软雅黑" w:eastAsia="微软雅黑" w:hAnsi="微软雅黑" w:cs="微软雅黑"/>
      <w:b/>
      <w:bCs/>
      <w:smallCaps/>
      <w:color w:val="4F81BD" w:themeColor="accent1"/>
      <w:spacing w:val="5"/>
    </w:rPr>
  </w:style>
  <w:style w:type="character" w:styleId="affffff5">
    <w:name w:val="Book Title"/>
    <w:basedOn w:val="a3"/>
    <w:uiPriority w:val="33"/>
    <w:rsid w:val="000605DA"/>
    <w:rPr>
      <w:rFonts w:ascii="微软雅黑" w:eastAsia="微软雅黑" w:hAnsi="微软雅黑" w:cs="微软雅黑"/>
      <w:b/>
      <w:bCs/>
      <w:i/>
      <w:iCs/>
      <w:spacing w:val="5"/>
    </w:rPr>
  </w:style>
  <w:style w:type="character" w:customStyle="1" w:styleId="41">
    <w:name w:val="标题 4 字符"/>
    <w:aliases w:val="ALT+4 字符"/>
    <w:basedOn w:val="a3"/>
    <w:link w:val="4"/>
    <w:rsid w:val="00970FB9"/>
    <w:rPr>
      <w:rFonts w:ascii="Huawei Sans" w:eastAsia="方正兰亭黑简体" w:hAnsi="Huawei Sans" w:cs="Arial"/>
      <w:noProof/>
      <w:sz w:val="28"/>
      <w:szCs w:val="28"/>
    </w:rPr>
  </w:style>
  <w:style w:type="character" w:customStyle="1" w:styleId="52">
    <w:name w:val="标题 5 字符"/>
    <w:aliases w:val="ALT+5 字符"/>
    <w:basedOn w:val="a3"/>
    <w:link w:val="5"/>
    <w:rsid w:val="00970FB9"/>
    <w:rPr>
      <w:rFonts w:ascii="Huawei Sans" w:eastAsia="方正兰亭黑简体" w:hAnsi="Huawei Sans" w:cs="Arial"/>
      <w:noProof/>
      <w:sz w:val="24"/>
      <w:szCs w:val="24"/>
    </w:rPr>
  </w:style>
  <w:style w:type="character" w:customStyle="1" w:styleId="60">
    <w:name w:val="标题 6 字符"/>
    <w:basedOn w:val="a3"/>
    <w:link w:val="6"/>
    <w:rsid w:val="00970FB9"/>
    <w:rPr>
      <w:rFonts w:ascii="Arial" w:eastAsia="黑体" w:hAnsi="Arial"/>
      <w:b/>
      <w:bCs/>
      <w:sz w:val="32"/>
      <w:szCs w:val="32"/>
    </w:rPr>
  </w:style>
  <w:style w:type="character" w:customStyle="1" w:styleId="70">
    <w:name w:val="标题 7 字符"/>
    <w:basedOn w:val="a3"/>
    <w:link w:val="7"/>
    <w:rsid w:val="00970FB9"/>
    <w:rPr>
      <w:rFonts w:ascii="Huawei Sans" w:eastAsia="方正兰亭黑简体" w:hAnsi="Huawei Sans" w:cs="Arial"/>
      <w:b/>
      <w:sz w:val="44"/>
      <w:szCs w:val="44"/>
    </w:rPr>
  </w:style>
  <w:style w:type="character" w:customStyle="1" w:styleId="80">
    <w:name w:val="标题 8 字符"/>
    <w:basedOn w:val="a3"/>
    <w:link w:val="8"/>
    <w:rsid w:val="00970FB9"/>
    <w:rPr>
      <w:rFonts w:ascii="Huawei Sans" w:eastAsia="方正兰亭黑简体" w:hAnsi="Huawei Sans"/>
      <w:bCs/>
      <w:noProof/>
      <w:sz w:val="36"/>
      <w:szCs w:val="36"/>
      <w:lang w:eastAsia="en-US"/>
    </w:rPr>
  </w:style>
  <w:style w:type="character" w:customStyle="1" w:styleId="91">
    <w:name w:val="标题 9 字符"/>
    <w:basedOn w:val="a3"/>
    <w:link w:val="90"/>
    <w:rsid w:val="00970FB9"/>
    <w:rPr>
      <w:rFonts w:ascii="Huawei Sans" w:eastAsia="方正兰亭黑简体" w:hAnsi="Huawei Sans"/>
      <w:noProof/>
      <w:sz w:val="32"/>
      <w:szCs w:val="32"/>
    </w:rPr>
  </w:style>
  <w:style w:type="character" w:customStyle="1" w:styleId="aa">
    <w:name w:val="标题 字符"/>
    <w:basedOn w:val="a3"/>
    <w:link w:val="a9"/>
    <w:rsid w:val="00970FB9"/>
    <w:rPr>
      <w:rFonts w:ascii="Arial" w:eastAsia="方正兰亭黑简体" w:hAnsi="Arial" w:cs="Arial"/>
      <w:b/>
      <w:bCs/>
      <w:sz w:val="32"/>
      <w:szCs w:val="32"/>
    </w:rPr>
  </w:style>
  <w:style w:type="character" w:customStyle="1" w:styleId="ae">
    <w:name w:val="文档结构图 字符"/>
    <w:basedOn w:val="a3"/>
    <w:link w:val="ad"/>
    <w:semiHidden/>
    <w:rsid w:val="00970FB9"/>
    <w:rPr>
      <w:rFonts w:ascii="HuaweiSans-Regular" w:eastAsia="方正兰亭黑简体" w:hAnsi="HuaweiSans-Regular" w:cs="Arial"/>
      <w:sz w:val="32"/>
      <w:szCs w:val="32"/>
      <w:shd w:val="clear" w:color="auto" w:fill="000080"/>
    </w:rPr>
  </w:style>
  <w:style w:type="character" w:customStyle="1" w:styleId="Char1">
    <w:name w:val="页眉 Char1"/>
    <w:basedOn w:val="a3"/>
    <w:uiPriority w:val="99"/>
    <w:semiHidden/>
    <w:rsid w:val="00970FB9"/>
    <w:rPr>
      <w:rFonts w:ascii="微软雅黑" w:eastAsia="微软雅黑" w:hAnsi="微软雅黑" w:cs="微软雅黑"/>
      <w:sz w:val="18"/>
      <w:szCs w:val="18"/>
    </w:rPr>
  </w:style>
  <w:style w:type="character" w:customStyle="1" w:styleId="af3">
    <w:name w:val="宏文本 字符"/>
    <w:basedOn w:val="a3"/>
    <w:link w:val="af2"/>
    <w:semiHidden/>
    <w:rsid w:val="00970FB9"/>
    <w:rPr>
      <w:rFonts w:ascii="Courier New" w:eastAsia="方正兰亭黑简体" w:hAnsi="Courier New" w:cs="Courier New"/>
      <w:kern w:val="2"/>
      <w:sz w:val="24"/>
      <w:szCs w:val="24"/>
    </w:rPr>
  </w:style>
  <w:style w:type="character" w:customStyle="1" w:styleId="af8">
    <w:name w:val="批注框文本 字符"/>
    <w:basedOn w:val="a3"/>
    <w:link w:val="af7"/>
    <w:semiHidden/>
    <w:rsid w:val="00970FB9"/>
    <w:rPr>
      <w:rFonts w:ascii="HuaweiSans-Regular" w:eastAsia="方正兰亭黑简体" w:hAnsi="HuaweiSans-Regular" w:cs="Arial"/>
      <w:sz w:val="18"/>
      <w:szCs w:val="18"/>
    </w:rPr>
  </w:style>
  <w:style w:type="character" w:customStyle="1" w:styleId="afa">
    <w:name w:val="批注文字 字符"/>
    <w:basedOn w:val="a3"/>
    <w:link w:val="af9"/>
    <w:semiHidden/>
    <w:rsid w:val="00970FB9"/>
    <w:rPr>
      <w:rFonts w:ascii="HuaweiSans-Regular" w:eastAsia="方正兰亭黑简体" w:hAnsi="HuaweiSans-Regular" w:cs="Arial"/>
      <w:sz w:val="32"/>
      <w:szCs w:val="32"/>
    </w:rPr>
  </w:style>
  <w:style w:type="character" w:customStyle="1" w:styleId="afd">
    <w:name w:val="批注主题 字符"/>
    <w:basedOn w:val="afa"/>
    <w:link w:val="afc"/>
    <w:semiHidden/>
    <w:rsid w:val="00970FB9"/>
    <w:rPr>
      <w:rFonts w:ascii="HuaweiSans-Regular" w:eastAsia="方正兰亭黑简体" w:hAnsi="HuaweiSans-Regular" w:cs="Arial"/>
      <w:b/>
      <w:bCs/>
      <w:sz w:val="32"/>
      <w:szCs w:val="32"/>
    </w:rPr>
  </w:style>
  <w:style w:type="character" w:customStyle="1" w:styleId="aff2">
    <w:name w:val="尾注文本 字符"/>
    <w:basedOn w:val="a3"/>
    <w:link w:val="aff1"/>
    <w:semiHidden/>
    <w:rsid w:val="00970FB9"/>
    <w:rPr>
      <w:rFonts w:ascii="HuaweiSans-Regular" w:eastAsia="方正兰亭黑简体" w:hAnsi="HuaweiSans-Regular" w:cs="Arial"/>
      <w:sz w:val="32"/>
      <w:szCs w:val="32"/>
    </w:rPr>
  </w:style>
  <w:style w:type="character" w:customStyle="1" w:styleId="HTML3">
    <w:name w:val="HTML 地址 字符"/>
    <w:basedOn w:val="a3"/>
    <w:link w:val="HTML2"/>
    <w:semiHidden/>
    <w:rsid w:val="00970FB9"/>
    <w:rPr>
      <w:rFonts w:ascii="HuaweiSans-Regular" w:eastAsia="方正兰亭黑简体" w:hAnsi="HuaweiSans-Regular" w:cs="Arial"/>
      <w:i/>
      <w:iCs/>
      <w:sz w:val="32"/>
      <w:szCs w:val="32"/>
    </w:rPr>
  </w:style>
  <w:style w:type="character" w:customStyle="1" w:styleId="HTMLa">
    <w:name w:val="HTML 预设格式 字符"/>
    <w:basedOn w:val="a3"/>
    <w:link w:val="HTML9"/>
    <w:semiHidden/>
    <w:rsid w:val="00970FB9"/>
    <w:rPr>
      <w:rFonts w:ascii="Courier New" w:eastAsia="方正兰亭黑简体" w:hAnsi="Courier New" w:cs="Courier New"/>
    </w:rPr>
  </w:style>
  <w:style w:type="character" w:customStyle="1" w:styleId="aff8">
    <w:name w:val="称呼 字符"/>
    <w:basedOn w:val="a3"/>
    <w:link w:val="aff7"/>
    <w:semiHidden/>
    <w:rsid w:val="00970FB9"/>
    <w:rPr>
      <w:rFonts w:ascii="HuaweiSans-Regular" w:eastAsia="方正兰亭黑简体" w:hAnsi="HuaweiSans-Regular" w:cs="Arial"/>
      <w:sz w:val="32"/>
      <w:szCs w:val="32"/>
    </w:rPr>
  </w:style>
  <w:style w:type="character" w:customStyle="1" w:styleId="affa">
    <w:name w:val="纯文本 字符"/>
    <w:basedOn w:val="a3"/>
    <w:link w:val="aff9"/>
    <w:semiHidden/>
    <w:rsid w:val="00970FB9"/>
    <w:rPr>
      <w:rFonts w:ascii="宋体" w:eastAsia="方正兰亭黑简体" w:hAnsi="Courier New" w:cs="Courier New"/>
      <w:sz w:val="32"/>
      <w:szCs w:val="32"/>
    </w:rPr>
  </w:style>
  <w:style w:type="character" w:customStyle="1" w:styleId="affd">
    <w:name w:val="电子邮件签名 字符"/>
    <w:basedOn w:val="a3"/>
    <w:link w:val="affc"/>
    <w:semiHidden/>
    <w:rsid w:val="00970FB9"/>
    <w:rPr>
      <w:rFonts w:ascii="HuaweiSans-Regular" w:eastAsia="方正兰亭黑简体" w:hAnsi="HuaweiSans-Regular" w:cs="Arial"/>
      <w:sz w:val="32"/>
      <w:szCs w:val="32"/>
    </w:rPr>
  </w:style>
  <w:style w:type="character" w:customStyle="1" w:styleId="afff">
    <w:name w:val="副标题 字符"/>
    <w:basedOn w:val="a3"/>
    <w:link w:val="affe"/>
    <w:rsid w:val="00970FB9"/>
    <w:rPr>
      <w:rFonts w:ascii="Arial" w:eastAsia="方正兰亭黑简体" w:hAnsi="Arial" w:cs="Arial"/>
      <w:b/>
      <w:bCs/>
      <w:kern w:val="28"/>
      <w:sz w:val="32"/>
      <w:szCs w:val="32"/>
    </w:rPr>
  </w:style>
  <w:style w:type="character" w:customStyle="1" w:styleId="afff2">
    <w:name w:val="结束语 字符"/>
    <w:basedOn w:val="a3"/>
    <w:link w:val="afff1"/>
    <w:semiHidden/>
    <w:rsid w:val="00970FB9"/>
    <w:rPr>
      <w:rFonts w:ascii="HuaweiSans-Regular" w:eastAsia="方正兰亭黑简体" w:hAnsi="HuaweiSans-Regular" w:cs="Arial"/>
      <w:sz w:val="32"/>
      <w:szCs w:val="32"/>
    </w:rPr>
  </w:style>
  <w:style w:type="character" w:customStyle="1" w:styleId="afff9">
    <w:name w:val="签名 字符"/>
    <w:basedOn w:val="a3"/>
    <w:link w:val="afff8"/>
    <w:semiHidden/>
    <w:rsid w:val="00970FB9"/>
    <w:rPr>
      <w:rFonts w:ascii="HuaweiSans-Regular" w:eastAsia="方正兰亭黑简体" w:hAnsi="HuaweiSans-Regular" w:cs="Arial"/>
      <w:sz w:val="32"/>
      <w:szCs w:val="32"/>
    </w:rPr>
  </w:style>
  <w:style w:type="character" w:customStyle="1" w:styleId="afffc">
    <w:name w:val="日期 字符"/>
    <w:basedOn w:val="a3"/>
    <w:link w:val="afffb"/>
    <w:rsid w:val="00970FB9"/>
    <w:rPr>
      <w:rFonts w:ascii="HuaweiSans-Regular" w:eastAsia="方正兰亭黑简体" w:hAnsi="HuaweiSans-Regular" w:cs="Arial"/>
      <w:sz w:val="32"/>
      <w:szCs w:val="32"/>
    </w:rPr>
  </w:style>
  <w:style w:type="character" w:customStyle="1" w:styleId="affff0">
    <w:name w:val="信息标题 字符"/>
    <w:basedOn w:val="a3"/>
    <w:link w:val="affff"/>
    <w:semiHidden/>
    <w:rsid w:val="00970FB9"/>
    <w:rPr>
      <w:rFonts w:ascii="Arial" w:eastAsia="方正兰亭黑简体" w:hAnsi="Arial" w:cs="Arial"/>
      <w:sz w:val="32"/>
      <w:szCs w:val="32"/>
      <w:shd w:val="pct20" w:color="auto" w:fill="auto"/>
    </w:rPr>
  </w:style>
  <w:style w:type="character" w:customStyle="1" w:styleId="affff6">
    <w:name w:val="正文文本 字符"/>
    <w:basedOn w:val="a3"/>
    <w:link w:val="affff5"/>
    <w:rsid w:val="00970FB9"/>
    <w:rPr>
      <w:rFonts w:ascii="HuaweiSans-Regular" w:eastAsia="方正兰亭黑简体" w:hAnsi="HuaweiSans-Regular" w:cs="Arial"/>
      <w:sz w:val="32"/>
      <w:szCs w:val="32"/>
    </w:rPr>
  </w:style>
  <w:style w:type="character" w:customStyle="1" w:styleId="affff8">
    <w:name w:val="正文文本首行缩进 字符"/>
    <w:basedOn w:val="affff6"/>
    <w:link w:val="affff7"/>
    <w:semiHidden/>
    <w:rsid w:val="00970FB9"/>
    <w:rPr>
      <w:rFonts w:ascii="HuaweiSans-Regular" w:eastAsia="方正兰亭黑简体" w:hAnsi="HuaweiSans-Regular" w:cs="Arial"/>
      <w:sz w:val="32"/>
      <w:szCs w:val="32"/>
    </w:rPr>
  </w:style>
  <w:style w:type="character" w:customStyle="1" w:styleId="affffa">
    <w:name w:val="正文文本缩进 字符"/>
    <w:basedOn w:val="a3"/>
    <w:link w:val="affff9"/>
    <w:semiHidden/>
    <w:rsid w:val="00970FB9"/>
    <w:rPr>
      <w:rFonts w:ascii="HuaweiSans-Regular" w:eastAsia="方正兰亭黑简体" w:hAnsi="HuaweiSans-Regular" w:cs="Arial"/>
      <w:sz w:val="32"/>
      <w:szCs w:val="32"/>
    </w:rPr>
  </w:style>
  <w:style w:type="character" w:customStyle="1" w:styleId="2f0">
    <w:name w:val="正文文本首行缩进 2 字符"/>
    <w:basedOn w:val="affffa"/>
    <w:link w:val="2f"/>
    <w:semiHidden/>
    <w:rsid w:val="00970FB9"/>
    <w:rPr>
      <w:rFonts w:ascii="HuaweiSans-Regular" w:eastAsia="方正兰亭黑简体" w:hAnsi="HuaweiSans-Regular" w:cs="Arial"/>
      <w:sz w:val="32"/>
      <w:szCs w:val="32"/>
    </w:rPr>
  </w:style>
  <w:style w:type="character" w:customStyle="1" w:styleId="2f2">
    <w:name w:val="正文文本 2 字符"/>
    <w:basedOn w:val="a3"/>
    <w:link w:val="2f1"/>
    <w:semiHidden/>
    <w:rsid w:val="00970FB9"/>
    <w:rPr>
      <w:rFonts w:ascii="HuaweiSans-Regular" w:eastAsia="方正兰亭黑简体" w:hAnsi="HuaweiSans-Regular" w:cs="Arial"/>
      <w:sz w:val="32"/>
      <w:szCs w:val="32"/>
    </w:rPr>
  </w:style>
  <w:style w:type="character" w:customStyle="1" w:styleId="3f0">
    <w:name w:val="正文文本 3 字符"/>
    <w:basedOn w:val="a3"/>
    <w:link w:val="3f"/>
    <w:semiHidden/>
    <w:rsid w:val="00970FB9"/>
    <w:rPr>
      <w:rFonts w:ascii="HuaweiSans-Regular" w:eastAsia="方正兰亭黑简体" w:hAnsi="HuaweiSans-Regular" w:cs="Arial"/>
      <w:sz w:val="16"/>
      <w:szCs w:val="16"/>
    </w:rPr>
  </w:style>
  <w:style w:type="character" w:customStyle="1" w:styleId="2f4">
    <w:name w:val="正文文本缩进 2 字符"/>
    <w:basedOn w:val="a3"/>
    <w:link w:val="2f3"/>
    <w:semiHidden/>
    <w:rsid w:val="00970FB9"/>
    <w:rPr>
      <w:rFonts w:ascii="HuaweiSans-Regular" w:eastAsia="方正兰亭黑简体" w:hAnsi="HuaweiSans-Regular" w:cs="Arial"/>
      <w:sz w:val="32"/>
      <w:szCs w:val="32"/>
    </w:rPr>
  </w:style>
  <w:style w:type="character" w:customStyle="1" w:styleId="3f2">
    <w:name w:val="正文文本缩进 3 字符"/>
    <w:basedOn w:val="a3"/>
    <w:link w:val="3f1"/>
    <w:semiHidden/>
    <w:rsid w:val="00970FB9"/>
    <w:rPr>
      <w:rFonts w:ascii="HuaweiSans-Regular" w:eastAsia="方正兰亭黑简体" w:hAnsi="HuaweiSans-Regular" w:cs="Arial"/>
      <w:sz w:val="16"/>
      <w:szCs w:val="16"/>
    </w:rPr>
  </w:style>
  <w:style w:type="character" w:customStyle="1" w:styleId="affffd">
    <w:name w:val="注释标题 字符"/>
    <w:basedOn w:val="a3"/>
    <w:link w:val="affffc"/>
    <w:semiHidden/>
    <w:rsid w:val="00970FB9"/>
    <w:rPr>
      <w:rFonts w:ascii="HuaweiSans-Regular" w:eastAsia="方正兰亭黑简体" w:hAnsi="HuaweiSans-Regular" w:cs="Arial"/>
      <w:sz w:val="32"/>
      <w:szCs w:val="32"/>
    </w:rPr>
  </w:style>
  <w:style w:type="paragraph" w:customStyle="1" w:styleId="hcaption">
    <w:name w:val="hcaption"/>
    <w:basedOn w:val="a2"/>
    <w:qFormat/>
    <w:rsid w:val="00970FB9"/>
    <w:pPr>
      <w:widowControl w:val="0"/>
      <w:topLinePunct w:val="0"/>
      <w:adjustRightInd/>
      <w:snapToGrid/>
      <w:spacing w:before="0" w:after="0" w:line="300" w:lineRule="auto"/>
      <w:ind w:left="0"/>
      <w:jc w:val="center"/>
    </w:pPr>
    <w:rPr>
      <w:rFonts w:ascii="Times New Roman" w:eastAsia="黑体" w:hAnsi="Times New Roman" w:cs="Times New Roman"/>
      <w:kern w:val="2"/>
      <w:sz w:val="18"/>
      <w:szCs w:val="22"/>
    </w:rPr>
  </w:style>
  <w:style w:type="paragraph" w:customStyle="1" w:styleId="htext">
    <w:name w:val="htext"/>
    <w:basedOn w:val="a2"/>
    <w:qFormat/>
    <w:rsid w:val="00970FB9"/>
    <w:pPr>
      <w:widowControl w:val="0"/>
      <w:topLinePunct w:val="0"/>
      <w:adjustRightInd/>
      <w:snapToGrid/>
      <w:spacing w:before="0" w:after="0" w:line="300" w:lineRule="auto"/>
      <w:ind w:left="0" w:firstLineChars="200" w:firstLine="200"/>
      <w:jc w:val="both"/>
    </w:pPr>
    <w:rPr>
      <w:rFonts w:ascii="Times New Roman" w:eastAsia="宋体" w:hAnsi="Times New Roman" w:cs="Times New Roman"/>
      <w:kern w:val="2"/>
      <w:sz w:val="21"/>
      <w:szCs w:val="22"/>
    </w:rPr>
  </w:style>
  <w:style w:type="paragraph" w:customStyle="1" w:styleId="FirstParagraph">
    <w:name w:val="First Paragraph"/>
    <w:basedOn w:val="affff5"/>
    <w:next w:val="affff5"/>
    <w:qFormat/>
    <w:rsid w:val="00970FB9"/>
    <w:pPr>
      <w:topLinePunct w:val="0"/>
      <w:adjustRightInd/>
      <w:snapToGrid/>
      <w:spacing w:before="180" w:after="180" w:line="240" w:lineRule="auto"/>
      <w:ind w:left="0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customStyle="1" w:styleId="Compact">
    <w:name w:val="Compact"/>
    <w:basedOn w:val="affff5"/>
    <w:qFormat/>
    <w:rsid w:val="00970FB9"/>
    <w:pPr>
      <w:topLinePunct w:val="0"/>
      <w:adjustRightInd/>
      <w:snapToGrid/>
      <w:spacing w:before="36" w:after="36" w:line="240" w:lineRule="auto"/>
      <w:ind w:left="0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customStyle="1" w:styleId="Author">
    <w:name w:val="Author"/>
    <w:next w:val="affff5"/>
    <w:qFormat/>
    <w:rsid w:val="00970FB9"/>
    <w:pPr>
      <w:keepNext/>
      <w:keepLines/>
      <w:spacing w:after="200"/>
      <w:jc w:val="center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customStyle="1" w:styleId="Abstract">
    <w:name w:val="Abstract"/>
    <w:basedOn w:val="a2"/>
    <w:next w:val="affff5"/>
    <w:qFormat/>
    <w:rsid w:val="00970FB9"/>
    <w:pPr>
      <w:keepNext/>
      <w:keepLines/>
      <w:topLinePunct w:val="0"/>
      <w:adjustRightInd/>
      <w:snapToGrid/>
      <w:spacing w:before="300" w:after="300" w:line="240" w:lineRule="auto"/>
      <w:ind w:left="0"/>
    </w:pPr>
    <w:rPr>
      <w:rFonts w:asciiTheme="minorHAnsi" w:eastAsiaTheme="minorEastAsia" w:hAnsiTheme="minorHAnsi" w:cstheme="minorBidi"/>
      <w:lang w:eastAsia="en-US"/>
    </w:rPr>
  </w:style>
  <w:style w:type="paragraph" w:styleId="affffff6">
    <w:name w:val="Bibliography"/>
    <w:basedOn w:val="a2"/>
    <w:qFormat/>
    <w:rsid w:val="00970FB9"/>
    <w:pPr>
      <w:topLinePunct w:val="0"/>
      <w:adjustRightInd/>
      <w:snapToGrid/>
      <w:spacing w:before="0" w:after="200" w:line="240" w:lineRule="auto"/>
      <w:ind w:left="0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customStyle="1" w:styleId="DefinitionTerm">
    <w:name w:val="Definition Term"/>
    <w:basedOn w:val="a2"/>
    <w:next w:val="Definition"/>
    <w:rsid w:val="00970FB9"/>
    <w:pPr>
      <w:keepNext/>
      <w:keepLines/>
      <w:topLinePunct w:val="0"/>
      <w:adjustRightInd/>
      <w:snapToGrid/>
      <w:spacing w:before="0" w:after="0" w:line="240" w:lineRule="auto"/>
      <w:ind w:left="0"/>
    </w:pPr>
    <w:rPr>
      <w:rFonts w:asciiTheme="minorHAnsi" w:eastAsiaTheme="minorEastAsia" w:hAnsiTheme="minorHAnsi" w:cstheme="minorBidi"/>
      <w:b/>
      <w:sz w:val="24"/>
      <w:szCs w:val="24"/>
      <w:lang w:eastAsia="en-US"/>
    </w:rPr>
  </w:style>
  <w:style w:type="paragraph" w:customStyle="1" w:styleId="Definition">
    <w:name w:val="Definition"/>
    <w:basedOn w:val="a2"/>
    <w:rsid w:val="00970FB9"/>
    <w:pPr>
      <w:topLinePunct w:val="0"/>
      <w:adjustRightInd/>
      <w:snapToGrid/>
      <w:spacing w:before="0" w:after="200" w:line="240" w:lineRule="auto"/>
      <w:ind w:left="0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customStyle="1" w:styleId="TableCaption">
    <w:name w:val="Table Caption"/>
    <w:basedOn w:val="aff"/>
    <w:rsid w:val="00970FB9"/>
    <w:pPr>
      <w:keepNext/>
      <w:topLinePunct w:val="0"/>
      <w:adjustRightInd/>
      <w:snapToGrid/>
      <w:spacing w:before="0" w:after="120" w:line="240" w:lineRule="auto"/>
      <w:ind w:left="0"/>
    </w:pPr>
    <w:rPr>
      <w:rFonts w:asciiTheme="minorHAnsi" w:eastAsiaTheme="minorEastAsia" w:hAnsiTheme="minorHAnsi" w:cstheme="minorBidi"/>
      <w:i/>
      <w:sz w:val="24"/>
      <w:szCs w:val="24"/>
      <w:lang w:eastAsia="en-US"/>
    </w:rPr>
  </w:style>
  <w:style w:type="paragraph" w:customStyle="1" w:styleId="ImageCaption">
    <w:name w:val="Image Caption"/>
    <w:basedOn w:val="aff"/>
    <w:rsid w:val="00970FB9"/>
    <w:pPr>
      <w:topLinePunct w:val="0"/>
      <w:adjustRightInd/>
      <w:snapToGrid/>
      <w:spacing w:before="0" w:after="120" w:line="240" w:lineRule="auto"/>
      <w:ind w:left="0"/>
    </w:pPr>
    <w:rPr>
      <w:rFonts w:asciiTheme="minorHAnsi" w:eastAsiaTheme="minorEastAsia" w:hAnsiTheme="minorHAnsi" w:cstheme="minorBidi"/>
      <w:i/>
      <w:sz w:val="24"/>
      <w:szCs w:val="24"/>
      <w:lang w:eastAsia="en-US"/>
    </w:rPr>
  </w:style>
  <w:style w:type="paragraph" w:customStyle="1" w:styleId="CaptionedFigure">
    <w:name w:val="Captioned Figure"/>
    <w:basedOn w:val="Figure"/>
    <w:rsid w:val="00970FB9"/>
    <w:pPr>
      <w:keepNext/>
      <w:topLinePunct w:val="0"/>
      <w:adjustRightInd/>
      <w:snapToGrid/>
      <w:spacing w:before="0" w:after="200" w:line="240" w:lineRule="auto"/>
      <w:ind w:left="0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character" w:customStyle="1" w:styleId="aff0">
    <w:name w:val="题注 字符"/>
    <w:basedOn w:val="a3"/>
    <w:link w:val="aff"/>
    <w:rsid w:val="00970FB9"/>
    <w:rPr>
      <w:rFonts w:ascii="Arial" w:eastAsia="黑体" w:hAnsi="Arial" w:cs="Arial"/>
    </w:rPr>
  </w:style>
  <w:style w:type="character" w:customStyle="1" w:styleId="VerbatimChar">
    <w:name w:val="Verbatim Char"/>
    <w:basedOn w:val="aff0"/>
    <w:link w:val="SourceCode"/>
    <w:rsid w:val="00970FB9"/>
    <w:rPr>
      <w:rFonts w:ascii="Consolas" w:eastAsia="黑体" w:hAnsi="Consolas" w:cs="微软雅黑"/>
      <w:sz w:val="22"/>
    </w:rPr>
  </w:style>
  <w:style w:type="paragraph" w:customStyle="1" w:styleId="SourceCode">
    <w:name w:val="Source Code"/>
    <w:basedOn w:val="a2"/>
    <w:link w:val="VerbatimChar"/>
    <w:rsid w:val="00970FB9"/>
    <w:pPr>
      <w:wordWrap w:val="0"/>
      <w:topLinePunct w:val="0"/>
      <w:adjustRightInd/>
      <w:snapToGrid/>
      <w:spacing w:before="0" w:after="200" w:line="240" w:lineRule="auto"/>
      <w:ind w:left="0"/>
    </w:pPr>
    <w:rPr>
      <w:rFonts w:ascii="Consolas" w:eastAsia="黑体" w:hAnsi="Consolas"/>
      <w:sz w:val="22"/>
    </w:rPr>
  </w:style>
  <w:style w:type="character" w:customStyle="1" w:styleId="KeywordTok">
    <w:name w:val="KeywordTok"/>
    <w:basedOn w:val="VerbatimChar"/>
    <w:rsid w:val="00970FB9"/>
    <w:rPr>
      <w:rFonts w:ascii="Consolas" w:eastAsia="黑体" w:hAnsi="Consolas" w:cs="微软雅黑"/>
      <w:b/>
      <w:color w:val="007020"/>
      <w:sz w:val="22"/>
    </w:rPr>
  </w:style>
  <w:style w:type="character" w:customStyle="1" w:styleId="DataTypeTok">
    <w:name w:val="DataTypeTok"/>
    <w:basedOn w:val="VerbatimChar"/>
    <w:rsid w:val="00970FB9"/>
    <w:rPr>
      <w:rFonts w:ascii="Consolas" w:eastAsia="黑体" w:hAnsi="Consolas" w:cs="微软雅黑"/>
      <w:color w:val="902000"/>
      <w:sz w:val="22"/>
    </w:rPr>
  </w:style>
  <w:style w:type="character" w:customStyle="1" w:styleId="DecValTok">
    <w:name w:val="DecValTok"/>
    <w:basedOn w:val="VerbatimChar"/>
    <w:rsid w:val="00970FB9"/>
    <w:rPr>
      <w:rFonts w:ascii="Consolas" w:eastAsia="黑体" w:hAnsi="Consolas" w:cs="微软雅黑"/>
      <w:color w:val="40A070"/>
      <w:sz w:val="22"/>
    </w:rPr>
  </w:style>
  <w:style w:type="character" w:customStyle="1" w:styleId="BaseNTok">
    <w:name w:val="BaseNTok"/>
    <w:basedOn w:val="VerbatimChar"/>
    <w:rsid w:val="00970FB9"/>
    <w:rPr>
      <w:rFonts w:ascii="Consolas" w:eastAsia="黑体" w:hAnsi="Consolas" w:cs="微软雅黑"/>
      <w:color w:val="40A070"/>
      <w:sz w:val="22"/>
    </w:rPr>
  </w:style>
  <w:style w:type="character" w:customStyle="1" w:styleId="FloatTok">
    <w:name w:val="FloatTok"/>
    <w:basedOn w:val="VerbatimChar"/>
    <w:rsid w:val="00970FB9"/>
    <w:rPr>
      <w:rFonts w:ascii="Consolas" w:eastAsia="黑体" w:hAnsi="Consolas" w:cs="微软雅黑"/>
      <w:color w:val="40A070"/>
      <w:sz w:val="22"/>
    </w:rPr>
  </w:style>
  <w:style w:type="character" w:customStyle="1" w:styleId="ConstantTok">
    <w:name w:val="ConstantTok"/>
    <w:basedOn w:val="VerbatimChar"/>
    <w:rsid w:val="00970FB9"/>
    <w:rPr>
      <w:rFonts w:ascii="Consolas" w:eastAsia="黑体" w:hAnsi="Consolas" w:cs="微软雅黑"/>
      <w:color w:val="880000"/>
      <w:sz w:val="22"/>
    </w:rPr>
  </w:style>
  <w:style w:type="character" w:customStyle="1" w:styleId="CharTok">
    <w:name w:val="CharTok"/>
    <w:basedOn w:val="VerbatimChar"/>
    <w:rsid w:val="00970FB9"/>
    <w:rPr>
      <w:rFonts w:ascii="Consolas" w:eastAsia="黑体" w:hAnsi="Consolas" w:cs="微软雅黑"/>
      <w:color w:val="4070A0"/>
      <w:sz w:val="22"/>
    </w:rPr>
  </w:style>
  <w:style w:type="character" w:customStyle="1" w:styleId="SpecialCharTok">
    <w:name w:val="SpecialCharTok"/>
    <w:basedOn w:val="VerbatimChar"/>
    <w:rsid w:val="00970FB9"/>
    <w:rPr>
      <w:rFonts w:ascii="Consolas" w:eastAsia="黑体" w:hAnsi="Consolas" w:cs="微软雅黑"/>
      <w:color w:val="4070A0"/>
      <w:sz w:val="22"/>
    </w:rPr>
  </w:style>
  <w:style w:type="character" w:customStyle="1" w:styleId="StringTok">
    <w:name w:val="StringTok"/>
    <w:basedOn w:val="VerbatimChar"/>
    <w:rsid w:val="00970FB9"/>
    <w:rPr>
      <w:rFonts w:ascii="Consolas" w:eastAsia="黑体" w:hAnsi="Consolas" w:cs="微软雅黑"/>
      <w:color w:val="4070A0"/>
      <w:sz w:val="22"/>
    </w:rPr>
  </w:style>
  <w:style w:type="character" w:customStyle="1" w:styleId="VerbatimStringTok">
    <w:name w:val="VerbatimStringTok"/>
    <w:basedOn w:val="VerbatimChar"/>
    <w:rsid w:val="00970FB9"/>
    <w:rPr>
      <w:rFonts w:ascii="Consolas" w:eastAsia="黑体" w:hAnsi="Consolas" w:cs="微软雅黑"/>
      <w:color w:val="4070A0"/>
      <w:sz w:val="22"/>
    </w:rPr>
  </w:style>
  <w:style w:type="character" w:customStyle="1" w:styleId="SpecialStringTok">
    <w:name w:val="SpecialStringTok"/>
    <w:basedOn w:val="VerbatimChar"/>
    <w:rsid w:val="00970FB9"/>
    <w:rPr>
      <w:rFonts w:ascii="Consolas" w:eastAsia="黑体" w:hAnsi="Consolas" w:cs="微软雅黑"/>
      <w:color w:val="BB6688"/>
      <w:sz w:val="22"/>
    </w:rPr>
  </w:style>
  <w:style w:type="character" w:customStyle="1" w:styleId="ImportTok">
    <w:name w:val="ImportTok"/>
    <w:basedOn w:val="VerbatimChar"/>
    <w:rsid w:val="00970FB9"/>
    <w:rPr>
      <w:rFonts w:ascii="Consolas" w:eastAsia="黑体" w:hAnsi="Consolas" w:cs="微软雅黑"/>
      <w:sz w:val="22"/>
    </w:rPr>
  </w:style>
  <w:style w:type="character" w:customStyle="1" w:styleId="CommentTok">
    <w:name w:val="CommentTok"/>
    <w:basedOn w:val="VerbatimChar"/>
    <w:rsid w:val="00970FB9"/>
    <w:rPr>
      <w:rFonts w:ascii="Consolas" w:eastAsia="黑体" w:hAnsi="Consolas" w:cs="微软雅黑"/>
      <w:i/>
      <w:color w:val="60A0B0"/>
      <w:sz w:val="22"/>
    </w:rPr>
  </w:style>
  <w:style w:type="character" w:customStyle="1" w:styleId="DocumentationTok">
    <w:name w:val="DocumentationTok"/>
    <w:basedOn w:val="VerbatimChar"/>
    <w:rsid w:val="00970FB9"/>
    <w:rPr>
      <w:rFonts w:ascii="Consolas" w:eastAsia="黑体" w:hAnsi="Consolas" w:cs="微软雅黑"/>
      <w:i/>
      <w:color w:val="BA2121"/>
      <w:sz w:val="22"/>
    </w:rPr>
  </w:style>
  <w:style w:type="character" w:customStyle="1" w:styleId="AnnotationTok">
    <w:name w:val="AnnotationTok"/>
    <w:basedOn w:val="VerbatimChar"/>
    <w:rsid w:val="00970FB9"/>
    <w:rPr>
      <w:rFonts w:ascii="Consolas" w:eastAsia="黑体" w:hAnsi="Consolas" w:cs="微软雅黑"/>
      <w:b/>
      <w:i/>
      <w:color w:val="60A0B0"/>
      <w:sz w:val="22"/>
    </w:rPr>
  </w:style>
  <w:style w:type="character" w:customStyle="1" w:styleId="CommentVarTok">
    <w:name w:val="CommentVarTok"/>
    <w:basedOn w:val="VerbatimChar"/>
    <w:rsid w:val="00970FB9"/>
    <w:rPr>
      <w:rFonts w:ascii="Consolas" w:eastAsia="黑体" w:hAnsi="Consolas" w:cs="微软雅黑"/>
      <w:b/>
      <w:i/>
      <w:color w:val="60A0B0"/>
      <w:sz w:val="22"/>
    </w:rPr>
  </w:style>
  <w:style w:type="character" w:customStyle="1" w:styleId="OtherTok">
    <w:name w:val="OtherTok"/>
    <w:basedOn w:val="VerbatimChar"/>
    <w:rsid w:val="00970FB9"/>
    <w:rPr>
      <w:rFonts w:ascii="Consolas" w:eastAsia="黑体" w:hAnsi="Consolas" w:cs="微软雅黑"/>
      <w:color w:val="007020"/>
      <w:sz w:val="22"/>
    </w:rPr>
  </w:style>
  <w:style w:type="character" w:customStyle="1" w:styleId="FunctionTok">
    <w:name w:val="FunctionTok"/>
    <w:basedOn w:val="VerbatimChar"/>
    <w:rsid w:val="00970FB9"/>
    <w:rPr>
      <w:rFonts w:ascii="Consolas" w:eastAsia="黑体" w:hAnsi="Consolas" w:cs="微软雅黑"/>
      <w:color w:val="06287E"/>
      <w:sz w:val="22"/>
    </w:rPr>
  </w:style>
  <w:style w:type="character" w:customStyle="1" w:styleId="VariableTok">
    <w:name w:val="VariableTok"/>
    <w:basedOn w:val="VerbatimChar"/>
    <w:rsid w:val="00970FB9"/>
    <w:rPr>
      <w:rFonts w:ascii="Consolas" w:eastAsia="黑体" w:hAnsi="Consolas" w:cs="微软雅黑"/>
      <w:color w:val="19177C"/>
      <w:sz w:val="22"/>
    </w:rPr>
  </w:style>
  <w:style w:type="character" w:customStyle="1" w:styleId="ControlFlowTok">
    <w:name w:val="ControlFlowTok"/>
    <w:basedOn w:val="VerbatimChar"/>
    <w:rsid w:val="00970FB9"/>
    <w:rPr>
      <w:rFonts w:ascii="Consolas" w:eastAsia="黑体" w:hAnsi="Consolas" w:cs="微软雅黑"/>
      <w:b/>
      <w:color w:val="007020"/>
      <w:sz w:val="22"/>
    </w:rPr>
  </w:style>
  <w:style w:type="character" w:customStyle="1" w:styleId="OperatorTok">
    <w:name w:val="OperatorTok"/>
    <w:basedOn w:val="VerbatimChar"/>
    <w:rsid w:val="00970FB9"/>
    <w:rPr>
      <w:rFonts w:ascii="Consolas" w:eastAsia="黑体" w:hAnsi="Consolas" w:cs="微软雅黑"/>
      <w:color w:val="666666"/>
      <w:sz w:val="22"/>
    </w:rPr>
  </w:style>
  <w:style w:type="character" w:customStyle="1" w:styleId="BuiltInTok">
    <w:name w:val="BuiltInTok"/>
    <w:basedOn w:val="VerbatimChar"/>
    <w:rsid w:val="00970FB9"/>
    <w:rPr>
      <w:rFonts w:ascii="Consolas" w:eastAsia="黑体" w:hAnsi="Consolas" w:cs="微软雅黑"/>
      <w:sz w:val="22"/>
    </w:rPr>
  </w:style>
  <w:style w:type="character" w:customStyle="1" w:styleId="ExtensionTok">
    <w:name w:val="ExtensionTok"/>
    <w:basedOn w:val="VerbatimChar"/>
    <w:rsid w:val="00970FB9"/>
    <w:rPr>
      <w:rFonts w:ascii="Consolas" w:eastAsia="黑体" w:hAnsi="Consolas" w:cs="微软雅黑"/>
      <w:sz w:val="22"/>
    </w:rPr>
  </w:style>
  <w:style w:type="character" w:customStyle="1" w:styleId="PreprocessorTok">
    <w:name w:val="PreprocessorTok"/>
    <w:basedOn w:val="VerbatimChar"/>
    <w:rsid w:val="00970FB9"/>
    <w:rPr>
      <w:rFonts w:ascii="Consolas" w:eastAsia="黑体" w:hAnsi="Consolas" w:cs="微软雅黑"/>
      <w:color w:val="BC7A00"/>
      <w:sz w:val="22"/>
    </w:rPr>
  </w:style>
  <w:style w:type="character" w:customStyle="1" w:styleId="AttributeTok">
    <w:name w:val="AttributeTok"/>
    <w:basedOn w:val="VerbatimChar"/>
    <w:rsid w:val="00970FB9"/>
    <w:rPr>
      <w:rFonts w:ascii="Consolas" w:eastAsia="黑体" w:hAnsi="Consolas" w:cs="微软雅黑"/>
      <w:color w:val="7D9029"/>
      <w:sz w:val="22"/>
    </w:rPr>
  </w:style>
  <w:style w:type="character" w:customStyle="1" w:styleId="RegionMarkerTok">
    <w:name w:val="RegionMarkerTok"/>
    <w:basedOn w:val="VerbatimChar"/>
    <w:rsid w:val="00970FB9"/>
    <w:rPr>
      <w:rFonts w:ascii="Consolas" w:eastAsia="黑体" w:hAnsi="Consolas" w:cs="微软雅黑"/>
      <w:sz w:val="22"/>
    </w:rPr>
  </w:style>
  <w:style w:type="character" w:customStyle="1" w:styleId="InformationTok">
    <w:name w:val="InformationTok"/>
    <w:basedOn w:val="VerbatimChar"/>
    <w:rsid w:val="00970FB9"/>
    <w:rPr>
      <w:rFonts w:ascii="Consolas" w:eastAsia="黑体" w:hAnsi="Consolas" w:cs="微软雅黑"/>
      <w:b/>
      <w:i/>
      <w:color w:val="60A0B0"/>
      <w:sz w:val="22"/>
    </w:rPr>
  </w:style>
  <w:style w:type="character" w:customStyle="1" w:styleId="WarningTok">
    <w:name w:val="WarningTok"/>
    <w:basedOn w:val="VerbatimChar"/>
    <w:rsid w:val="00970FB9"/>
    <w:rPr>
      <w:rFonts w:ascii="Consolas" w:eastAsia="黑体" w:hAnsi="Consolas" w:cs="微软雅黑"/>
      <w:b/>
      <w:i/>
      <w:color w:val="60A0B0"/>
      <w:sz w:val="22"/>
    </w:rPr>
  </w:style>
  <w:style w:type="character" w:customStyle="1" w:styleId="AlertTok">
    <w:name w:val="AlertTok"/>
    <w:basedOn w:val="VerbatimChar"/>
    <w:rsid w:val="00970FB9"/>
    <w:rPr>
      <w:rFonts w:ascii="Consolas" w:eastAsia="黑体" w:hAnsi="Consolas" w:cs="微软雅黑"/>
      <w:b/>
      <w:color w:val="FF0000"/>
      <w:sz w:val="22"/>
    </w:rPr>
  </w:style>
  <w:style w:type="character" w:customStyle="1" w:styleId="ErrorTok">
    <w:name w:val="ErrorTok"/>
    <w:basedOn w:val="VerbatimChar"/>
    <w:rsid w:val="00970FB9"/>
    <w:rPr>
      <w:rFonts w:ascii="Consolas" w:eastAsia="黑体" w:hAnsi="Consolas" w:cs="微软雅黑"/>
      <w:b/>
      <w:color w:val="FF0000"/>
      <w:sz w:val="22"/>
    </w:rPr>
  </w:style>
  <w:style w:type="character" w:customStyle="1" w:styleId="NormalTok">
    <w:name w:val="NormalTok"/>
    <w:basedOn w:val="VerbatimChar"/>
    <w:rsid w:val="00970FB9"/>
    <w:rPr>
      <w:rFonts w:ascii="Consolas" w:eastAsia="黑体" w:hAnsi="Consolas" w:cs="微软雅黑"/>
      <w:sz w:val="22"/>
    </w:rPr>
  </w:style>
  <w:style w:type="paragraph" w:customStyle="1" w:styleId="affffff7">
    <w:name w:val="代码"/>
    <w:basedOn w:val="a2"/>
    <w:link w:val="Char2"/>
    <w:qFormat/>
    <w:rsid w:val="00970FB9"/>
    <w:pPr>
      <w:shd w:val="clear" w:color="auto" w:fill="D9D9D9" w:themeFill="background1" w:themeFillShade="D9"/>
      <w:spacing w:before="40" w:after="40" w:line="240" w:lineRule="auto"/>
      <w:ind w:left="1021"/>
    </w:pPr>
    <w:rPr>
      <w:rFonts w:ascii="Huawei Sans" w:hAnsi="Huawei Sans" w:cs="Courier New"/>
      <w:sz w:val="21"/>
      <w:szCs w:val="18"/>
      <w:lang w:eastAsia="en-US"/>
    </w:rPr>
  </w:style>
  <w:style w:type="character" w:customStyle="1" w:styleId="Char2">
    <w:name w:val="代码 Char"/>
    <w:basedOn w:val="a3"/>
    <w:link w:val="affffff7"/>
    <w:rsid w:val="00970FB9"/>
    <w:rPr>
      <w:rFonts w:ascii="Huawei Sans" w:eastAsia="方正兰亭黑简体" w:hAnsi="Huawei Sans" w:cs="Courier New"/>
      <w:sz w:val="21"/>
      <w:szCs w:val="18"/>
      <w:shd w:val="clear" w:color="auto" w:fill="D9D9D9" w:themeFill="background1" w:themeFillShade="D9"/>
      <w:lang w:eastAsia="en-US"/>
    </w:rPr>
  </w:style>
  <w:style w:type="paragraph" w:customStyle="1" w:styleId="Cover-">
    <w:name w:val="Cover-宋体+罗马+正文"/>
    <w:basedOn w:val="a2"/>
    <w:link w:val="Cover-Char"/>
    <w:rsid w:val="000605DA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Cover-Char">
    <w:name w:val="Cover-宋体+罗马+正文 Char"/>
    <w:basedOn w:val="a3"/>
    <w:link w:val="Cover-"/>
    <w:rsid w:val="000605DA"/>
    <w:rPr>
      <w:rFonts w:ascii="HuaweiSans-Regular" w:eastAsia="方正兰亭黑简体" w:hAnsi="HuaweiSans-Regular" w:cs="Arial"/>
      <w:sz w:val="24"/>
      <w:szCs w:val="24"/>
    </w:rPr>
  </w:style>
  <w:style w:type="character" w:customStyle="1" w:styleId="FigureDescription0">
    <w:name w:val="Figure Description 字符"/>
    <w:basedOn w:val="a3"/>
    <w:link w:val="FigureDescription"/>
    <w:rsid w:val="000605DA"/>
    <w:rPr>
      <w:rFonts w:ascii="HuaweiSans-Regular" w:eastAsia="黑体" w:hAnsi="HuaweiSans-Regular" w:cs="Arial"/>
      <w:spacing w:val="-4"/>
      <w:kern w:val="2"/>
      <w:sz w:val="21"/>
      <w:szCs w:val="21"/>
    </w:rPr>
  </w:style>
  <w:style w:type="character" w:customStyle="1" w:styleId="TableDescription0">
    <w:name w:val="Table Description 字符"/>
    <w:basedOn w:val="a3"/>
    <w:link w:val="TableDescription"/>
    <w:rsid w:val="000605DA"/>
    <w:rPr>
      <w:rFonts w:ascii="HuaweiSans-Regular" w:eastAsia="黑体" w:hAnsi="HuaweiSans-Regular" w:cs="Arial"/>
      <w:spacing w:val="-4"/>
      <w:sz w:val="32"/>
      <w:szCs w:val="32"/>
    </w:rPr>
  </w:style>
  <w:style w:type="character" w:customStyle="1" w:styleId="TableDescription2">
    <w:name w:val="样式 Table Description + 居中 字符"/>
    <w:basedOn w:val="TableDescription0"/>
    <w:link w:val="TableDescription1"/>
    <w:rsid w:val="000605DA"/>
    <w:rPr>
      <w:rFonts w:ascii="HuaweiSans-Regular" w:eastAsia="黑体" w:hAnsi="HuaweiSans-Regular" w:cs="宋体"/>
      <w:spacing w:val="-4"/>
      <w:sz w:val="32"/>
      <w:szCs w:val="32"/>
    </w:rPr>
  </w:style>
  <w:style w:type="character" w:customStyle="1" w:styleId="1f0">
    <w:name w:val="未处理的提及1"/>
    <w:basedOn w:val="a3"/>
    <w:uiPriority w:val="99"/>
    <w:semiHidden/>
    <w:unhideWhenUsed/>
    <w:rsid w:val="00696E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4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909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515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133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5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119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7634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5243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87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493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146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6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4813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0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526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5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201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5276998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845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diagramQuickStyle" Target="diagrams/quickStyle1.xml"/><Relationship Id="rId26" Type="http://schemas.openxmlformats.org/officeDocument/2006/relationships/image" Target="media/image8.png"/><Relationship Id="rId3" Type="http://schemas.openxmlformats.org/officeDocument/2006/relationships/customXml" Target="../customXml/item2.xml"/><Relationship Id="rId21" Type="http://schemas.openxmlformats.org/officeDocument/2006/relationships/hyperlink" Target="https://console.huaweicloud.com/modelarts/?region=cn-north-4" TargetMode="External"/><Relationship Id="rId34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diagramLayout" Target="diagrams/layout1.xml"/><Relationship Id="rId25" Type="http://schemas.openxmlformats.org/officeDocument/2006/relationships/image" Target="media/image7.png"/><Relationship Id="rId33" Type="http://schemas.openxmlformats.org/officeDocument/2006/relationships/header" Target="header2.xml"/><Relationship Id="rId2" Type="http://schemas.openxmlformats.org/officeDocument/2006/relationships/customXml" Target="../customXml/item1.xml"/><Relationship Id="rId16" Type="http://schemas.openxmlformats.org/officeDocument/2006/relationships/diagramData" Target="diagrams/data1.xml"/><Relationship Id="rId20" Type="http://schemas.microsoft.com/office/2007/relationships/diagramDrawing" Target="diagrams/drawing1.xml"/><Relationship Id="rId29" Type="http://schemas.openxmlformats.org/officeDocument/2006/relationships/image" Target="media/image11.png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6.png"/><Relationship Id="rId32" Type="http://schemas.openxmlformats.org/officeDocument/2006/relationships/image" Target="media/image14.png"/><Relationship Id="rId5" Type="http://schemas.openxmlformats.org/officeDocument/2006/relationships/customXml" Target="../customXml/item4.xml"/><Relationship Id="rId15" Type="http://schemas.openxmlformats.org/officeDocument/2006/relationships/header" Target="header1.xm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10" Type="http://schemas.openxmlformats.org/officeDocument/2006/relationships/footnotes" Target="footnotes.xml"/><Relationship Id="rId19" Type="http://schemas.openxmlformats.org/officeDocument/2006/relationships/diagramColors" Target="diagrams/colors1.xml"/><Relationship Id="rId31" Type="http://schemas.openxmlformats.org/officeDocument/2006/relationships/image" Target="media/image13.png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hyperlink" Target="http://e.huawei.com/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9.bin"/><Relationship Id="rId30" Type="http://schemas.openxmlformats.org/officeDocument/2006/relationships/image" Target="media/image12.jpg"/><Relationship Id="rId35" Type="http://schemas.openxmlformats.org/officeDocument/2006/relationships/theme" Target="theme/theme1.xml"/><Relationship Id="rId8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022_3\&#23454;&#39564;&#25351;&#23548;&#25163;&#20876;&#27169;&#26495;V5.0.docx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5B94A15-B09F-4252-867E-14D42CC1B261}" type="doc">
      <dgm:prSet loTypeId="urn:microsoft.com/office/officeart/2005/8/layout/bProcess4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EAEDABAB-79F6-4A8D-B0FA-79E251E5C6DE}">
      <dgm:prSet phldrT="[文本]"/>
      <dgm:spPr/>
      <dgm:t>
        <a:bodyPr/>
        <a:lstStyle/>
        <a:p>
          <a:r>
            <a:rPr lang="zh-CN">
              <a:latin typeface="方正兰亭黑简体" panose="02000000000000000000" pitchFamily="2" charset="-122"/>
              <a:ea typeface="方正兰亭黑简体" panose="02000000000000000000" pitchFamily="2" charset="-122"/>
            </a:rPr>
            <a:t>环境导入</a:t>
          </a:r>
          <a:endParaRPr lang="zh-CN" altLang="en-US">
            <a:latin typeface="方正兰亭黑简体" panose="02000000000000000000" pitchFamily="2" charset="-122"/>
            <a:ea typeface="方正兰亭黑简体" panose="02000000000000000000" pitchFamily="2" charset="-122"/>
          </a:endParaRPr>
        </a:p>
      </dgm:t>
    </dgm:pt>
    <dgm:pt modelId="{51D77011-CAD8-4C60-990B-C263303755FD}" type="parTrans" cxnId="{104710BF-6250-451B-A601-10C118EED597}">
      <dgm:prSet/>
      <dgm:spPr/>
      <dgm:t>
        <a:bodyPr/>
        <a:lstStyle/>
        <a:p>
          <a:endParaRPr lang="zh-CN" altLang="en-US">
            <a:latin typeface="方正兰亭黑简体" panose="02000000000000000000" pitchFamily="2" charset="-122"/>
            <a:ea typeface="方正兰亭黑简体" panose="02000000000000000000" pitchFamily="2" charset="-122"/>
          </a:endParaRPr>
        </a:p>
      </dgm:t>
    </dgm:pt>
    <dgm:pt modelId="{F831B900-2621-4D8C-86FE-9215B993C734}" type="sibTrans" cxnId="{104710BF-6250-451B-A601-10C118EED597}">
      <dgm:prSet/>
      <dgm:spPr/>
      <dgm:t>
        <a:bodyPr/>
        <a:lstStyle/>
        <a:p>
          <a:endParaRPr lang="zh-CN" altLang="en-US">
            <a:latin typeface="方正兰亭黑简体" panose="02000000000000000000" pitchFamily="2" charset="-122"/>
            <a:ea typeface="方正兰亭黑简体" panose="02000000000000000000" pitchFamily="2" charset="-122"/>
          </a:endParaRPr>
        </a:p>
      </dgm:t>
    </dgm:pt>
    <dgm:pt modelId="{2D0DDED7-10BF-4E71-9044-B997CCEF26B2}">
      <dgm:prSet/>
      <dgm:spPr/>
      <dgm:t>
        <a:bodyPr/>
        <a:lstStyle/>
        <a:p>
          <a:pPr algn="ctr"/>
          <a:r>
            <a:rPr lang="zh-CN">
              <a:latin typeface="方正兰亭黑简体" panose="02000000000000000000" pitchFamily="2" charset="-122"/>
              <a:ea typeface="方正兰亭黑简体" panose="02000000000000000000" pitchFamily="2" charset="-122"/>
            </a:rPr>
            <a:t>数据集展示</a:t>
          </a:r>
        </a:p>
      </dgm:t>
    </dgm:pt>
    <dgm:pt modelId="{0E98C840-6F44-4531-834F-071CF51C07CE}" type="parTrans" cxnId="{C33492D6-D639-47A0-9F6A-DC47E63B542A}">
      <dgm:prSet/>
      <dgm:spPr/>
      <dgm:t>
        <a:bodyPr/>
        <a:lstStyle/>
        <a:p>
          <a:endParaRPr lang="zh-CN" altLang="en-US">
            <a:latin typeface="方正兰亭黑简体" panose="02000000000000000000" pitchFamily="2" charset="-122"/>
            <a:ea typeface="方正兰亭黑简体" panose="02000000000000000000" pitchFamily="2" charset="-122"/>
          </a:endParaRPr>
        </a:p>
      </dgm:t>
    </dgm:pt>
    <dgm:pt modelId="{F4F33EC4-6693-4CA7-B27E-394425AEFA0D}" type="sibTrans" cxnId="{C33492D6-D639-47A0-9F6A-DC47E63B542A}">
      <dgm:prSet/>
      <dgm:spPr/>
      <dgm:t>
        <a:bodyPr/>
        <a:lstStyle/>
        <a:p>
          <a:endParaRPr lang="zh-CN" altLang="en-US">
            <a:latin typeface="方正兰亭黑简体" panose="02000000000000000000" pitchFamily="2" charset="-122"/>
            <a:ea typeface="方正兰亭黑简体" panose="02000000000000000000" pitchFamily="2" charset="-122"/>
          </a:endParaRPr>
        </a:p>
      </dgm:t>
    </dgm:pt>
    <dgm:pt modelId="{2FEBD31E-DA7B-4362-9426-FCABC6F3EBA6}">
      <dgm:prSet/>
      <dgm:spPr/>
      <dgm:t>
        <a:bodyPr/>
        <a:lstStyle/>
        <a:p>
          <a:r>
            <a:rPr lang="zh-CN">
              <a:latin typeface="方正兰亭黑简体" panose="02000000000000000000" pitchFamily="2" charset="-122"/>
              <a:ea typeface="方正兰亭黑简体" panose="02000000000000000000" pitchFamily="2" charset="-122"/>
            </a:rPr>
            <a:t>数据集载入预处理</a:t>
          </a:r>
        </a:p>
      </dgm:t>
    </dgm:pt>
    <dgm:pt modelId="{F41E226E-A5D3-4A23-B271-6F65519123CE}" type="parTrans" cxnId="{EE83F1EF-B8DF-4332-9236-917EDD195C39}">
      <dgm:prSet/>
      <dgm:spPr/>
      <dgm:t>
        <a:bodyPr/>
        <a:lstStyle/>
        <a:p>
          <a:endParaRPr lang="zh-CN" altLang="en-US">
            <a:latin typeface="方正兰亭黑简体" panose="02000000000000000000" pitchFamily="2" charset="-122"/>
            <a:ea typeface="方正兰亭黑简体" panose="02000000000000000000" pitchFamily="2" charset="-122"/>
          </a:endParaRPr>
        </a:p>
      </dgm:t>
    </dgm:pt>
    <dgm:pt modelId="{C10F12B9-D28C-4B51-8202-28D399C31414}" type="sibTrans" cxnId="{EE83F1EF-B8DF-4332-9236-917EDD195C39}">
      <dgm:prSet/>
      <dgm:spPr/>
      <dgm:t>
        <a:bodyPr/>
        <a:lstStyle/>
        <a:p>
          <a:endParaRPr lang="zh-CN" altLang="en-US">
            <a:latin typeface="方正兰亭黑简体" panose="02000000000000000000" pitchFamily="2" charset="-122"/>
            <a:ea typeface="方正兰亭黑简体" panose="02000000000000000000" pitchFamily="2" charset="-122"/>
          </a:endParaRPr>
        </a:p>
      </dgm:t>
    </dgm:pt>
    <dgm:pt modelId="{8FF24176-A28F-4626-A359-4772851F4BA1}">
      <dgm:prSet/>
      <dgm:spPr/>
      <dgm:t>
        <a:bodyPr/>
        <a:lstStyle/>
        <a:p>
          <a:r>
            <a:rPr lang="zh-CN">
              <a:latin typeface="方正兰亭黑简体" panose="02000000000000000000" pitchFamily="2" charset="-122"/>
              <a:ea typeface="方正兰亭黑简体" panose="02000000000000000000" pitchFamily="2" charset="-122"/>
            </a:rPr>
            <a:t>构建</a:t>
          </a:r>
          <a:r>
            <a:rPr lang="en-US">
              <a:latin typeface="方正兰亭黑简体" panose="02000000000000000000" pitchFamily="2" charset="-122"/>
              <a:ea typeface="方正兰亭黑简体" panose="02000000000000000000" pitchFamily="2" charset="-122"/>
            </a:rPr>
            <a:t>LeNet5</a:t>
          </a:r>
          <a:r>
            <a:rPr lang="zh-CN">
              <a:latin typeface="方正兰亭黑简体" panose="02000000000000000000" pitchFamily="2" charset="-122"/>
              <a:ea typeface="方正兰亭黑简体" panose="02000000000000000000" pitchFamily="2" charset="-122"/>
            </a:rPr>
            <a:t>模型</a:t>
          </a:r>
        </a:p>
      </dgm:t>
    </dgm:pt>
    <dgm:pt modelId="{020713F2-E7B6-4F97-895C-3CDBDA26427D}" type="parTrans" cxnId="{2B170BB5-2C18-43DD-B9DC-0D0BDD826268}">
      <dgm:prSet/>
      <dgm:spPr/>
      <dgm:t>
        <a:bodyPr/>
        <a:lstStyle/>
        <a:p>
          <a:endParaRPr lang="zh-CN" altLang="en-US">
            <a:latin typeface="方正兰亭黑简体" panose="02000000000000000000" pitchFamily="2" charset="-122"/>
            <a:ea typeface="方正兰亭黑简体" panose="02000000000000000000" pitchFamily="2" charset="-122"/>
          </a:endParaRPr>
        </a:p>
      </dgm:t>
    </dgm:pt>
    <dgm:pt modelId="{8287A6DB-2FBA-4472-8BAE-7D1808E83CAB}" type="sibTrans" cxnId="{2B170BB5-2C18-43DD-B9DC-0D0BDD826268}">
      <dgm:prSet/>
      <dgm:spPr/>
      <dgm:t>
        <a:bodyPr/>
        <a:lstStyle/>
        <a:p>
          <a:endParaRPr lang="zh-CN" altLang="en-US">
            <a:latin typeface="方正兰亭黑简体" panose="02000000000000000000" pitchFamily="2" charset="-122"/>
            <a:ea typeface="方正兰亭黑简体" panose="02000000000000000000" pitchFamily="2" charset="-122"/>
          </a:endParaRPr>
        </a:p>
      </dgm:t>
    </dgm:pt>
    <dgm:pt modelId="{28290EBF-A7B7-4E92-9F0D-64DBC19A346F}">
      <dgm:prSet/>
      <dgm:spPr/>
      <dgm:t>
        <a:bodyPr/>
        <a:lstStyle/>
        <a:p>
          <a:r>
            <a:rPr lang="zh-CN">
              <a:latin typeface="方正兰亭黑简体" panose="02000000000000000000" pitchFamily="2" charset="-122"/>
              <a:ea typeface="方正兰亭黑简体" panose="02000000000000000000" pitchFamily="2" charset="-122"/>
            </a:rPr>
            <a:t>训练模型</a:t>
          </a:r>
        </a:p>
      </dgm:t>
    </dgm:pt>
    <dgm:pt modelId="{105C3AE5-3F50-4BDE-9347-6564FA9D6BAE}" type="parTrans" cxnId="{0557C127-F470-4C3C-AE2E-E0FECF3B3D44}">
      <dgm:prSet/>
      <dgm:spPr/>
      <dgm:t>
        <a:bodyPr/>
        <a:lstStyle/>
        <a:p>
          <a:endParaRPr lang="zh-CN" altLang="en-US">
            <a:latin typeface="方正兰亭黑简体" panose="02000000000000000000" pitchFamily="2" charset="-122"/>
            <a:ea typeface="方正兰亭黑简体" panose="02000000000000000000" pitchFamily="2" charset="-122"/>
          </a:endParaRPr>
        </a:p>
      </dgm:t>
    </dgm:pt>
    <dgm:pt modelId="{58932480-E11B-4D35-A23C-58D40AC43648}" type="sibTrans" cxnId="{0557C127-F470-4C3C-AE2E-E0FECF3B3D44}">
      <dgm:prSet/>
      <dgm:spPr/>
      <dgm:t>
        <a:bodyPr/>
        <a:lstStyle/>
        <a:p>
          <a:endParaRPr lang="zh-CN" altLang="en-US">
            <a:latin typeface="方正兰亭黑简体" panose="02000000000000000000" pitchFamily="2" charset="-122"/>
            <a:ea typeface="方正兰亭黑简体" panose="02000000000000000000" pitchFamily="2" charset="-122"/>
          </a:endParaRPr>
        </a:p>
      </dgm:t>
    </dgm:pt>
    <dgm:pt modelId="{FD2C0688-37D8-48D0-860F-2AC4CD02CF3D}">
      <dgm:prSet/>
      <dgm:spPr/>
      <dgm:t>
        <a:bodyPr/>
        <a:lstStyle/>
        <a:p>
          <a:r>
            <a:rPr lang="zh-CN">
              <a:latin typeface="方正兰亭黑简体" panose="02000000000000000000" pitchFamily="2" charset="-122"/>
              <a:ea typeface="方正兰亭黑简体" panose="02000000000000000000" pitchFamily="2" charset="-122"/>
            </a:rPr>
            <a:t>测试网络模型</a:t>
          </a:r>
        </a:p>
      </dgm:t>
    </dgm:pt>
    <dgm:pt modelId="{0FBB459F-C399-43C8-9819-FD9E11E638AD}" type="parTrans" cxnId="{83E4C57A-4FC4-4F24-ADCF-9E2AC67C8593}">
      <dgm:prSet/>
      <dgm:spPr/>
      <dgm:t>
        <a:bodyPr/>
        <a:lstStyle/>
        <a:p>
          <a:endParaRPr lang="zh-CN" altLang="en-US">
            <a:latin typeface="方正兰亭黑简体" panose="02000000000000000000" pitchFamily="2" charset="-122"/>
            <a:ea typeface="方正兰亭黑简体" panose="02000000000000000000" pitchFamily="2" charset="-122"/>
          </a:endParaRPr>
        </a:p>
      </dgm:t>
    </dgm:pt>
    <dgm:pt modelId="{192B79F3-19BA-4CD1-B7D6-4F717B7BA2D8}" type="sibTrans" cxnId="{83E4C57A-4FC4-4F24-ADCF-9E2AC67C8593}">
      <dgm:prSet/>
      <dgm:spPr/>
      <dgm:t>
        <a:bodyPr/>
        <a:lstStyle/>
        <a:p>
          <a:endParaRPr lang="zh-CN" altLang="en-US">
            <a:latin typeface="方正兰亭黑简体" panose="02000000000000000000" pitchFamily="2" charset="-122"/>
            <a:ea typeface="方正兰亭黑简体" panose="02000000000000000000" pitchFamily="2" charset="-122"/>
          </a:endParaRPr>
        </a:p>
      </dgm:t>
    </dgm:pt>
    <dgm:pt modelId="{FBBCFF65-90D3-4841-8A58-DAF2CE0D7FC2}">
      <dgm:prSet/>
      <dgm:spPr/>
      <dgm:t>
        <a:bodyPr/>
        <a:lstStyle/>
        <a:p>
          <a:r>
            <a:rPr lang="zh-CN">
              <a:latin typeface="方正兰亭黑简体" panose="02000000000000000000" pitchFamily="2" charset="-122"/>
              <a:ea typeface="方正兰亭黑简体" panose="02000000000000000000" pitchFamily="2" charset="-122"/>
            </a:rPr>
            <a:t>模型优化</a:t>
          </a:r>
        </a:p>
      </dgm:t>
    </dgm:pt>
    <dgm:pt modelId="{16BD954F-DE62-4099-B6FC-9B39543A639E}" type="parTrans" cxnId="{42A37ABE-75BF-4CF6-B5C7-9BF107C3E682}">
      <dgm:prSet/>
      <dgm:spPr/>
      <dgm:t>
        <a:bodyPr/>
        <a:lstStyle/>
        <a:p>
          <a:endParaRPr lang="zh-CN" altLang="en-US">
            <a:latin typeface="方正兰亭黑简体" panose="02000000000000000000" pitchFamily="2" charset="-122"/>
            <a:ea typeface="方正兰亭黑简体" panose="02000000000000000000" pitchFamily="2" charset="-122"/>
          </a:endParaRPr>
        </a:p>
      </dgm:t>
    </dgm:pt>
    <dgm:pt modelId="{9D24709A-D5E2-47DB-A8BA-BCCBC2DE4ABA}" type="sibTrans" cxnId="{42A37ABE-75BF-4CF6-B5C7-9BF107C3E682}">
      <dgm:prSet/>
      <dgm:spPr/>
      <dgm:t>
        <a:bodyPr/>
        <a:lstStyle/>
        <a:p>
          <a:endParaRPr lang="zh-CN" altLang="en-US">
            <a:latin typeface="方正兰亭黑简体" panose="02000000000000000000" pitchFamily="2" charset="-122"/>
            <a:ea typeface="方正兰亭黑简体" panose="02000000000000000000" pitchFamily="2" charset="-122"/>
          </a:endParaRPr>
        </a:p>
      </dgm:t>
    </dgm:pt>
    <dgm:pt modelId="{D4226F66-F037-4886-9486-9425C4BFFF71}">
      <dgm:prSet/>
      <dgm:spPr/>
      <dgm:t>
        <a:bodyPr/>
        <a:lstStyle/>
        <a:p>
          <a:r>
            <a:rPr lang="zh-CN">
              <a:latin typeface="方正兰亭黑简体" panose="02000000000000000000" pitchFamily="2" charset="-122"/>
              <a:ea typeface="方正兰亭黑简体" panose="02000000000000000000" pitchFamily="2" charset="-122"/>
            </a:rPr>
            <a:t>重新训练与测试</a:t>
          </a:r>
        </a:p>
      </dgm:t>
    </dgm:pt>
    <dgm:pt modelId="{8D548E3B-C0D1-494D-B79D-B01B1200D0CE}" type="parTrans" cxnId="{304A649C-002C-4685-8E29-C49200793094}">
      <dgm:prSet/>
      <dgm:spPr/>
      <dgm:t>
        <a:bodyPr/>
        <a:lstStyle/>
        <a:p>
          <a:endParaRPr lang="zh-CN" altLang="en-US">
            <a:latin typeface="方正兰亭黑简体" panose="02000000000000000000" pitchFamily="2" charset="-122"/>
            <a:ea typeface="方正兰亭黑简体" panose="02000000000000000000" pitchFamily="2" charset="-122"/>
          </a:endParaRPr>
        </a:p>
      </dgm:t>
    </dgm:pt>
    <dgm:pt modelId="{FFCE9808-E762-46F0-9AF6-FE0F5F8317FD}" type="sibTrans" cxnId="{304A649C-002C-4685-8E29-C49200793094}">
      <dgm:prSet/>
      <dgm:spPr/>
      <dgm:t>
        <a:bodyPr/>
        <a:lstStyle/>
        <a:p>
          <a:endParaRPr lang="zh-CN" altLang="en-US">
            <a:latin typeface="方正兰亭黑简体" panose="02000000000000000000" pitchFamily="2" charset="-122"/>
            <a:ea typeface="方正兰亭黑简体" panose="02000000000000000000" pitchFamily="2" charset="-122"/>
          </a:endParaRPr>
        </a:p>
      </dgm:t>
    </dgm:pt>
    <dgm:pt modelId="{409335A3-DB4F-414A-AFF8-F766B5E70A19}">
      <dgm:prSet/>
      <dgm:spPr/>
      <dgm:t>
        <a:bodyPr/>
        <a:lstStyle/>
        <a:p>
          <a:r>
            <a:rPr lang="zh-CN">
              <a:latin typeface="方正兰亭黑简体" panose="02000000000000000000" pitchFamily="2" charset="-122"/>
              <a:ea typeface="方正兰亭黑简体" panose="02000000000000000000" pitchFamily="2" charset="-122"/>
            </a:rPr>
            <a:t>预测效果可视化</a:t>
          </a:r>
          <a:endParaRPr lang="zh-CN" altLang="en-US">
            <a:latin typeface="方正兰亭黑简体" panose="02000000000000000000" pitchFamily="2" charset="-122"/>
            <a:ea typeface="方正兰亭黑简体" panose="02000000000000000000" pitchFamily="2" charset="-122"/>
          </a:endParaRPr>
        </a:p>
      </dgm:t>
    </dgm:pt>
    <dgm:pt modelId="{9BF149D1-60C1-4770-A00A-9A5E4D9A0BEE}" type="parTrans" cxnId="{4FDB4939-1272-43CE-8401-0EBE1821EA01}">
      <dgm:prSet/>
      <dgm:spPr/>
      <dgm:t>
        <a:bodyPr/>
        <a:lstStyle/>
        <a:p>
          <a:endParaRPr lang="zh-CN" altLang="en-US">
            <a:latin typeface="方正兰亭黑简体" panose="02000000000000000000" pitchFamily="2" charset="-122"/>
            <a:ea typeface="方正兰亭黑简体" panose="02000000000000000000" pitchFamily="2" charset="-122"/>
          </a:endParaRPr>
        </a:p>
      </dgm:t>
    </dgm:pt>
    <dgm:pt modelId="{C316C6E0-1124-4024-ADE6-0D247DA9FEFD}" type="sibTrans" cxnId="{4FDB4939-1272-43CE-8401-0EBE1821EA01}">
      <dgm:prSet/>
      <dgm:spPr/>
      <dgm:t>
        <a:bodyPr/>
        <a:lstStyle/>
        <a:p>
          <a:endParaRPr lang="zh-CN" altLang="en-US">
            <a:latin typeface="方正兰亭黑简体" panose="02000000000000000000" pitchFamily="2" charset="-122"/>
            <a:ea typeface="方正兰亭黑简体" panose="02000000000000000000" pitchFamily="2" charset="-122"/>
          </a:endParaRPr>
        </a:p>
      </dgm:t>
    </dgm:pt>
    <dgm:pt modelId="{01EDCC41-4871-4BAF-A0B8-26768927B6B0}" type="pres">
      <dgm:prSet presAssocID="{35B94A15-B09F-4252-867E-14D42CC1B261}" presName="Name0" presStyleCnt="0">
        <dgm:presLayoutVars>
          <dgm:dir/>
          <dgm:resizeHandles/>
        </dgm:presLayoutVars>
      </dgm:prSet>
      <dgm:spPr/>
    </dgm:pt>
    <dgm:pt modelId="{EF243684-D2A7-4EB0-A99C-A547CF2A04BA}" type="pres">
      <dgm:prSet presAssocID="{EAEDABAB-79F6-4A8D-B0FA-79E251E5C6DE}" presName="compNode" presStyleCnt="0"/>
      <dgm:spPr/>
    </dgm:pt>
    <dgm:pt modelId="{C27D4CA1-18A8-4896-A163-1EFFB130EA5D}" type="pres">
      <dgm:prSet presAssocID="{EAEDABAB-79F6-4A8D-B0FA-79E251E5C6DE}" presName="dummyConnPt" presStyleCnt="0"/>
      <dgm:spPr/>
    </dgm:pt>
    <dgm:pt modelId="{EA4071F4-992D-4421-AEC8-B89BCC796756}" type="pres">
      <dgm:prSet presAssocID="{EAEDABAB-79F6-4A8D-B0FA-79E251E5C6DE}" presName="node" presStyleLbl="node1" presStyleIdx="0" presStyleCnt="9">
        <dgm:presLayoutVars>
          <dgm:bulletEnabled val="1"/>
        </dgm:presLayoutVars>
      </dgm:prSet>
      <dgm:spPr/>
    </dgm:pt>
    <dgm:pt modelId="{DEA91265-16C6-486C-B2DD-30A8ED3D9FF8}" type="pres">
      <dgm:prSet presAssocID="{F831B900-2621-4D8C-86FE-9215B993C734}" presName="sibTrans" presStyleLbl="bgSibTrans2D1" presStyleIdx="0" presStyleCnt="8"/>
      <dgm:spPr/>
    </dgm:pt>
    <dgm:pt modelId="{62B52777-757B-4E21-A86B-6092C87AE837}" type="pres">
      <dgm:prSet presAssocID="{2D0DDED7-10BF-4E71-9044-B997CCEF26B2}" presName="compNode" presStyleCnt="0"/>
      <dgm:spPr/>
    </dgm:pt>
    <dgm:pt modelId="{6EB51A0B-2A67-4972-8786-DFAD20EAD64C}" type="pres">
      <dgm:prSet presAssocID="{2D0DDED7-10BF-4E71-9044-B997CCEF26B2}" presName="dummyConnPt" presStyleCnt="0"/>
      <dgm:spPr/>
    </dgm:pt>
    <dgm:pt modelId="{AFE69C1D-BBA8-46A6-BE57-B149C7A5E145}" type="pres">
      <dgm:prSet presAssocID="{2D0DDED7-10BF-4E71-9044-B997CCEF26B2}" presName="node" presStyleLbl="node1" presStyleIdx="1" presStyleCnt="9">
        <dgm:presLayoutVars>
          <dgm:bulletEnabled val="1"/>
        </dgm:presLayoutVars>
      </dgm:prSet>
      <dgm:spPr/>
    </dgm:pt>
    <dgm:pt modelId="{D870C47D-A03E-44A8-B9EF-1D50F990C1F5}" type="pres">
      <dgm:prSet presAssocID="{F4F33EC4-6693-4CA7-B27E-394425AEFA0D}" presName="sibTrans" presStyleLbl="bgSibTrans2D1" presStyleIdx="1" presStyleCnt="8"/>
      <dgm:spPr/>
    </dgm:pt>
    <dgm:pt modelId="{BF8BF978-2FC0-47F0-99CD-29AB3DF85CAC}" type="pres">
      <dgm:prSet presAssocID="{2FEBD31E-DA7B-4362-9426-FCABC6F3EBA6}" presName="compNode" presStyleCnt="0"/>
      <dgm:spPr/>
    </dgm:pt>
    <dgm:pt modelId="{3DA178F6-AF24-4BC3-BAD5-7F09E8863096}" type="pres">
      <dgm:prSet presAssocID="{2FEBD31E-DA7B-4362-9426-FCABC6F3EBA6}" presName="dummyConnPt" presStyleCnt="0"/>
      <dgm:spPr/>
    </dgm:pt>
    <dgm:pt modelId="{EB7A0617-14A3-45D0-8A01-1685952AA8F8}" type="pres">
      <dgm:prSet presAssocID="{2FEBD31E-DA7B-4362-9426-FCABC6F3EBA6}" presName="node" presStyleLbl="node1" presStyleIdx="2" presStyleCnt="9">
        <dgm:presLayoutVars>
          <dgm:bulletEnabled val="1"/>
        </dgm:presLayoutVars>
      </dgm:prSet>
      <dgm:spPr/>
    </dgm:pt>
    <dgm:pt modelId="{31C819FC-A2DA-4F9A-A2F4-8D2D240E457C}" type="pres">
      <dgm:prSet presAssocID="{C10F12B9-D28C-4B51-8202-28D399C31414}" presName="sibTrans" presStyleLbl="bgSibTrans2D1" presStyleIdx="2" presStyleCnt="8"/>
      <dgm:spPr/>
    </dgm:pt>
    <dgm:pt modelId="{8BC8CF13-C5C5-471E-83B0-BDD90673AF47}" type="pres">
      <dgm:prSet presAssocID="{8FF24176-A28F-4626-A359-4772851F4BA1}" presName="compNode" presStyleCnt="0"/>
      <dgm:spPr/>
    </dgm:pt>
    <dgm:pt modelId="{DEAF1356-0D19-46D3-B5D7-DEFC37E60238}" type="pres">
      <dgm:prSet presAssocID="{8FF24176-A28F-4626-A359-4772851F4BA1}" presName="dummyConnPt" presStyleCnt="0"/>
      <dgm:spPr/>
    </dgm:pt>
    <dgm:pt modelId="{692CA2B0-D925-443E-AF93-6AA0628146A0}" type="pres">
      <dgm:prSet presAssocID="{8FF24176-A28F-4626-A359-4772851F4BA1}" presName="node" presStyleLbl="node1" presStyleIdx="3" presStyleCnt="9">
        <dgm:presLayoutVars>
          <dgm:bulletEnabled val="1"/>
        </dgm:presLayoutVars>
      </dgm:prSet>
      <dgm:spPr/>
    </dgm:pt>
    <dgm:pt modelId="{B1040C99-1403-4B30-B8E0-F011ED6FF5CC}" type="pres">
      <dgm:prSet presAssocID="{8287A6DB-2FBA-4472-8BAE-7D1808E83CAB}" presName="sibTrans" presStyleLbl="bgSibTrans2D1" presStyleIdx="3" presStyleCnt="8"/>
      <dgm:spPr/>
    </dgm:pt>
    <dgm:pt modelId="{10499558-61D9-4026-940C-B775C6BBC6A5}" type="pres">
      <dgm:prSet presAssocID="{28290EBF-A7B7-4E92-9F0D-64DBC19A346F}" presName="compNode" presStyleCnt="0"/>
      <dgm:spPr/>
    </dgm:pt>
    <dgm:pt modelId="{B5E31C8A-00F0-4201-9BF1-404D2462D88E}" type="pres">
      <dgm:prSet presAssocID="{28290EBF-A7B7-4E92-9F0D-64DBC19A346F}" presName="dummyConnPt" presStyleCnt="0"/>
      <dgm:spPr/>
    </dgm:pt>
    <dgm:pt modelId="{80F19320-1956-4489-B75E-A8A586AC099C}" type="pres">
      <dgm:prSet presAssocID="{28290EBF-A7B7-4E92-9F0D-64DBC19A346F}" presName="node" presStyleLbl="node1" presStyleIdx="4" presStyleCnt="9">
        <dgm:presLayoutVars>
          <dgm:bulletEnabled val="1"/>
        </dgm:presLayoutVars>
      </dgm:prSet>
      <dgm:spPr/>
    </dgm:pt>
    <dgm:pt modelId="{EBEA7878-FF3B-4BA3-9145-48BB2EDDCB1C}" type="pres">
      <dgm:prSet presAssocID="{58932480-E11B-4D35-A23C-58D40AC43648}" presName="sibTrans" presStyleLbl="bgSibTrans2D1" presStyleIdx="4" presStyleCnt="8"/>
      <dgm:spPr/>
    </dgm:pt>
    <dgm:pt modelId="{8BF0526E-0221-47E1-8A28-E365A3AE62DC}" type="pres">
      <dgm:prSet presAssocID="{FD2C0688-37D8-48D0-860F-2AC4CD02CF3D}" presName="compNode" presStyleCnt="0"/>
      <dgm:spPr/>
    </dgm:pt>
    <dgm:pt modelId="{2B99FC03-0E30-44E3-A183-B898D81A90A2}" type="pres">
      <dgm:prSet presAssocID="{FD2C0688-37D8-48D0-860F-2AC4CD02CF3D}" presName="dummyConnPt" presStyleCnt="0"/>
      <dgm:spPr/>
    </dgm:pt>
    <dgm:pt modelId="{45558DAF-799D-4DE8-9E41-142CB957FFA4}" type="pres">
      <dgm:prSet presAssocID="{FD2C0688-37D8-48D0-860F-2AC4CD02CF3D}" presName="node" presStyleLbl="node1" presStyleIdx="5" presStyleCnt="9">
        <dgm:presLayoutVars>
          <dgm:bulletEnabled val="1"/>
        </dgm:presLayoutVars>
      </dgm:prSet>
      <dgm:spPr/>
    </dgm:pt>
    <dgm:pt modelId="{73759377-42AA-4900-B45B-1899F9DBB75C}" type="pres">
      <dgm:prSet presAssocID="{192B79F3-19BA-4CD1-B7D6-4F717B7BA2D8}" presName="sibTrans" presStyleLbl="bgSibTrans2D1" presStyleIdx="5" presStyleCnt="8"/>
      <dgm:spPr/>
    </dgm:pt>
    <dgm:pt modelId="{2AB57185-ABB2-4F41-AC31-712F951597E5}" type="pres">
      <dgm:prSet presAssocID="{FBBCFF65-90D3-4841-8A58-DAF2CE0D7FC2}" presName="compNode" presStyleCnt="0"/>
      <dgm:spPr/>
    </dgm:pt>
    <dgm:pt modelId="{5F9116ED-C655-4049-86AF-2A1BEB11CE83}" type="pres">
      <dgm:prSet presAssocID="{FBBCFF65-90D3-4841-8A58-DAF2CE0D7FC2}" presName="dummyConnPt" presStyleCnt="0"/>
      <dgm:spPr/>
    </dgm:pt>
    <dgm:pt modelId="{E4773909-C2F5-4CE7-9DAD-5EB4B03484A9}" type="pres">
      <dgm:prSet presAssocID="{FBBCFF65-90D3-4841-8A58-DAF2CE0D7FC2}" presName="node" presStyleLbl="node1" presStyleIdx="6" presStyleCnt="9">
        <dgm:presLayoutVars>
          <dgm:bulletEnabled val="1"/>
        </dgm:presLayoutVars>
      </dgm:prSet>
      <dgm:spPr/>
    </dgm:pt>
    <dgm:pt modelId="{46A00A46-BC86-4627-8E6C-78BE2C0EF7F6}" type="pres">
      <dgm:prSet presAssocID="{9D24709A-D5E2-47DB-A8BA-BCCBC2DE4ABA}" presName="sibTrans" presStyleLbl="bgSibTrans2D1" presStyleIdx="6" presStyleCnt="8"/>
      <dgm:spPr/>
    </dgm:pt>
    <dgm:pt modelId="{67E38981-C524-4CA5-A976-4FE1E0672004}" type="pres">
      <dgm:prSet presAssocID="{D4226F66-F037-4886-9486-9425C4BFFF71}" presName="compNode" presStyleCnt="0"/>
      <dgm:spPr/>
    </dgm:pt>
    <dgm:pt modelId="{CB7AD033-9599-4594-8CA8-FEE4EBCEE8A5}" type="pres">
      <dgm:prSet presAssocID="{D4226F66-F037-4886-9486-9425C4BFFF71}" presName="dummyConnPt" presStyleCnt="0"/>
      <dgm:spPr/>
    </dgm:pt>
    <dgm:pt modelId="{7914B116-4040-4DA6-B3B4-EE6BC089A212}" type="pres">
      <dgm:prSet presAssocID="{D4226F66-F037-4886-9486-9425C4BFFF71}" presName="node" presStyleLbl="node1" presStyleIdx="7" presStyleCnt="9">
        <dgm:presLayoutVars>
          <dgm:bulletEnabled val="1"/>
        </dgm:presLayoutVars>
      </dgm:prSet>
      <dgm:spPr/>
    </dgm:pt>
    <dgm:pt modelId="{3AFA88AE-0F2D-4DA0-9DBB-80E3D5050520}" type="pres">
      <dgm:prSet presAssocID="{FFCE9808-E762-46F0-9AF6-FE0F5F8317FD}" presName="sibTrans" presStyleLbl="bgSibTrans2D1" presStyleIdx="7" presStyleCnt="8"/>
      <dgm:spPr/>
    </dgm:pt>
    <dgm:pt modelId="{CE262D3A-799A-4DEC-867D-D0BF5A005F35}" type="pres">
      <dgm:prSet presAssocID="{409335A3-DB4F-414A-AFF8-F766B5E70A19}" presName="compNode" presStyleCnt="0"/>
      <dgm:spPr/>
    </dgm:pt>
    <dgm:pt modelId="{B09D7BB9-F22F-437F-A115-1AF5A6DFE386}" type="pres">
      <dgm:prSet presAssocID="{409335A3-DB4F-414A-AFF8-F766B5E70A19}" presName="dummyConnPt" presStyleCnt="0"/>
      <dgm:spPr/>
    </dgm:pt>
    <dgm:pt modelId="{7B78E19F-BD99-4D63-B6BC-FAD77CD5058D}" type="pres">
      <dgm:prSet presAssocID="{409335A3-DB4F-414A-AFF8-F766B5E70A19}" presName="node" presStyleLbl="node1" presStyleIdx="8" presStyleCnt="9">
        <dgm:presLayoutVars>
          <dgm:bulletEnabled val="1"/>
        </dgm:presLayoutVars>
      </dgm:prSet>
      <dgm:spPr/>
    </dgm:pt>
  </dgm:ptLst>
  <dgm:cxnLst>
    <dgm:cxn modelId="{C8C35811-C0DA-4455-9E8E-D20F44419563}" type="presOf" srcId="{58932480-E11B-4D35-A23C-58D40AC43648}" destId="{EBEA7878-FF3B-4BA3-9145-48BB2EDDCB1C}" srcOrd="0" destOrd="0" presId="urn:microsoft.com/office/officeart/2005/8/layout/bProcess4"/>
    <dgm:cxn modelId="{16160C21-80A7-470F-9042-B948DB712065}" type="presOf" srcId="{2D0DDED7-10BF-4E71-9044-B997CCEF26B2}" destId="{AFE69C1D-BBA8-46A6-BE57-B149C7A5E145}" srcOrd="0" destOrd="0" presId="urn:microsoft.com/office/officeart/2005/8/layout/bProcess4"/>
    <dgm:cxn modelId="{0557C127-F470-4C3C-AE2E-E0FECF3B3D44}" srcId="{35B94A15-B09F-4252-867E-14D42CC1B261}" destId="{28290EBF-A7B7-4E92-9F0D-64DBC19A346F}" srcOrd="4" destOrd="0" parTransId="{105C3AE5-3F50-4BDE-9347-6564FA9D6BAE}" sibTransId="{58932480-E11B-4D35-A23C-58D40AC43648}"/>
    <dgm:cxn modelId="{4FDB4939-1272-43CE-8401-0EBE1821EA01}" srcId="{35B94A15-B09F-4252-867E-14D42CC1B261}" destId="{409335A3-DB4F-414A-AFF8-F766B5E70A19}" srcOrd="8" destOrd="0" parTransId="{9BF149D1-60C1-4770-A00A-9A5E4D9A0BEE}" sibTransId="{C316C6E0-1124-4024-ADE6-0D247DA9FEFD}"/>
    <dgm:cxn modelId="{35BD1050-4239-470C-B54B-2CB10EEAF764}" type="presOf" srcId="{D4226F66-F037-4886-9486-9425C4BFFF71}" destId="{7914B116-4040-4DA6-B3B4-EE6BC089A212}" srcOrd="0" destOrd="0" presId="urn:microsoft.com/office/officeart/2005/8/layout/bProcess4"/>
    <dgm:cxn modelId="{D099BB54-E091-43DD-AF5D-3088A071C63F}" type="presOf" srcId="{8FF24176-A28F-4626-A359-4772851F4BA1}" destId="{692CA2B0-D925-443E-AF93-6AA0628146A0}" srcOrd="0" destOrd="0" presId="urn:microsoft.com/office/officeart/2005/8/layout/bProcess4"/>
    <dgm:cxn modelId="{347AD658-6F43-43A3-A9C9-68BDD74A885D}" type="presOf" srcId="{409335A3-DB4F-414A-AFF8-F766B5E70A19}" destId="{7B78E19F-BD99-4D63-B6BC-FAD77CD5058D}" srcOrd="0" destOrd="0" presId="urn:microsoft.com/office/officeart/2005/8/layout/bProcess4"/>
    <dgm:cxn modelId="{2510F964-D2D3-4D6B-9F09-1C3F5356A6D0}" type="presOf" srcId="{9D24709A-D5E2-47DB-A8BA-BCCBC2DE4ABA}" destId="{46A00A46-BC86-4627-8E6C-78BE2C0EF7F6}" srcOrd="0" destOrd="0" presId="urn:microsoft.com/office/officeart/2005/8/layout/bProcess4"/>
    <dgm:cxn modelId="{8058EF6E-C74A-4827-8A56-6C9800C8C50A}" type="presOf" srcId="{EAEDABAB-79F6-4A8D-B0FA-79E251E5C6DE}" destId="{EA4071F4-992D-4421-AEC8-B89BCC796756}" srcOrd="0" destOrd="0" presId="urn:microsoft.com/office/officeart/2005/8/layout/bProcess4"/>
    <dgm:cxn modelId="{83E4C57A-4FC4-4F24-ADCF-9E2AC67C8593}" srcId="{35B94A15-B09F-4252-867E-14D42CC1B261}" destId="{FD2C0688-37D8-48D0-860F-2AC4CD02CF3D}" srcOrd="5" destOrd="0" parTransId="{0FBB459F-C399-43C8-9819-FD9E11E638AD}" sibTransId="{192B79F3-19BA-4CD1-B7D6-4F717B7BA2D8}"/>
    <dgm:cxn modelId="{058D877B-B0E8-4DD8-9B0B-C67039CCB886}" type="presOf" srcId="{28290EBF-A7B7-4E92-9F0D-64DBC19A346F}" destId="{80F19320-1956-4489-B75E-A8A586AC099C}" srcOrd="0" destOrd="0" presId="urn:microsoft.com/office/officeart/2005/8/layout/bProcess4"/>
    <dgm:cxn modelId="{C08B997C-2CC2-44BE-8769-22D2B46232B0}" type="presOf" srcId="{192B79F3-19BA-4CD1-B7D6-4F717B7BA2D8}" destId="{73759377-42AA-4900-B45B-1899F9DBB75C}" srcOrd="0" destOrd="0" presId="urn:microsoft.com/office/officeart/2005/8/layout/bProcess4"/>
    <dgm:cxn modelId="{3F00007D-4AFA-4B79-99AF-7B55D53145A3}" type="presOf" srcId="{35B94A15-B09F-4252-867E-14D42CC1B261}" destId="{01EDCC41-4871-4BAF-A0B8-26768927B6B0}" srcOrd="0" destOrd="0" presId="urn:microsoft.com/office/officeart/2005/8/layout/bProcess4"/>
    <dgm:cxn modelId="{304A649C-002C-4685-8E29-C49200793094}" srcId="{35B94A15-B09F-4252-867E-14D42CC1B261}" destId="{D4226F66-F037-4886-9486-9425C4BFFF71}" srcOrd="7" destOrd="0" parTransId="{8D548E3B-C0D1-494D-B79D-B01B1200D0CE}" sibTransId="{FFCE9808-E762-46F0-9AF6-FE0F5F8317FD}"/>
    <dgm:cxn modelId="{CFEDFC9C-D1FE-4F5F-B57A-1145F9256724}" type="presOf" srcId="{FBBCFF65-90D3-4841-8A58-DAF2CE0D7FC2}" destId="{E4773909-C2F5-4CE7-9DAD-5EB4B03484A9}" srcOrd="0" destOrd="0" presId="urn:microsoft.com/office/officeart/2005/8/layout/bProcess4"/>
    <dgm:cxn modelId="{2B170BB5-2C18-43DD-B9DC-0D0BDD826268}" srcId="{35B94A15-B09F-4252-867E-14D42CC1B261}" destId="{8FF24176-A28F-4626-A359-4772851F4BA1}" srcOrd="3" destOrd="0" parTransId="{020713F2-E7B6-4F97-895C-3CDBDA26427D}" sibTransId="{8287A6DB-2FBA-4472-8BAE-7D1808E83CAB}"/>
    <dgm:cxn modelId="{E5D5D5BD-2D42-4E34-BDC7-FCA2B6731969}" type="presOf" srcId="{FD2C0688-37D8-48D0-860F-2AC4CD02CF3D}" destId="{45558DAF-799D-4DE8-9E41-142CB957FFA4}" srcOrd="0" destOrd="0" presId="urn:microsoft.com/office/officeart/2005/8/layout/bProcess4"/>
    <dgm:cxn modelId="{42A37ABE-75BF-4CF6-B5C7-9BF107C3E682}" srcId="{35B94A15-B09F-4252-867E-14D42CC1B261}" destId="{FBBCFF65-90D3-4841-8A58-DAF2CE0D7FC2}" srcOrd="6" destOrd="0" parTransId="{16BD954F-DE62-4099-B6FC-9B39543A639E}" sibTransId="{9D24709A-D5E2-47DB-A8BA-BCCBC2DE4ABA}"/>
    <dgm:cxn modelId="{104710BF-6250-451B-A601-10C118EED597}" srcId="{35B94A15-B09F-4252-867E-14D42CC1B261}" destId="{EAEDABAB-79F6-4A8D-B0FA-79E251E5C6DE}" srcOrd="0" destOrd="0" parTransId="{51D77011-CAD8-4C60-990B-C263303755FD}" sibTransId="{F831B900-2621-4D8C-86FE-9215B993C734}"/>
    <dgm:cxn modelId="{ACC671C0-FE99-4E3D-995D-45D53F210929}" type="presOf" srcId="{8287A6DB-2FBA-4472-8BAE-7D1808E83CAB}" destId="{B1040C99-1403-4B30-B8E0-F011ED6FF5CC}" srcOrd="0" destOrd="0" presId="urn:microsoft.com/office/officeart/2005/8/layout/bProcess4"/>
    <dgm:cxn modelId="{C33492D6-D639-47A0-9F6A-DC47E63B542A}" srcId="{35B94A15-B09F-4252-867E-14D42CC1B261}" destId="{2D0DDED7-10BF-4E71-9044-B997CCEF26B2}" srcOrd="1" destOrd="0" parTransId="{0E98C840-6F44-4531-834F-071CF51C07CE}" sibTransId="{F4F33EC4-6693-4CA7-B27E-394425AEFA0D}"/>
    <dgm:cxn modelId="{14B97DD8-304B-43BA-8999-F4A151A38082}" type="presOf" srcId="{F4F33EC4-6693-4CA7-B27E-394425AEFA0D}" destId="{D870C47D-A03E-44A8-B9EF-1D50F990C1F5}" srcOrd="0" destOrd="0" presId="urn:microsoft.com/office/officeart/2005/8/layout/bProcess4"/>
    <dgm:cxn modelId="{AFF922E6-6BB5-428A-ADA2-F6109B29033E}" type="presOf" srcId="{FFCE9808-E762-46F0-9AF6-FE0F5F8317FD}" destId="{3AFA88AE-0F2D-4DA0-9DBB-80E3D5050520}" srcOrd="0" destOrd="0" presId="urn:microsoft.com/office/officeart/2005/8/layout/bProcess4"/>
    <dgm:cxn modelId="{56B8C4EB-9AB1-4485-BA69-DD191D04B7BB}" type="presOf" srcId="{2FEBD31E-DA7B-4362-9426-FCABC6F3EBA6}" destId="{EB7A0617-14A3-45D0-8A01-1685952AA8F8}" srcOrd="0" destOrd="0" presId="urn:microsoft.com/office/officeart/2005/8/layout/bProcess4"/>
    <dgm:cxn modelId="{9DDAE9EB-AD2C-4B7B-B3F1-C3BE074AF600}" type="presOf" srcId="{F831B900-2621-4D8C-86FE-9215B993C734}" destId="{DEA91265-16C6-486C-B2DD-30A8ED3D9FF8}" srcOrd="0" destOrd="0" presId="urn:microsoft.com/office/officeart/2005/8/layout/bProcess4"/>
    <dgm:cxn modelId="{EE83F1EF-B8DF-4332-9236-917EDD195C39}" srcId="{35B94A15-B09F-4252-867E-14D42CC1B261}" destId="{2FEBD31E-DA7B-4362-9426-FCABC6F3EBA6}" srcOrd="2" destOrd="0" parTransId="{F41E226E-A5D3-4A23-B271-6F65519123CE}" sibTransId="{C10F12B9-D28C-4B51-8202-28D399C31414}"/>
    <dgm:cxn modelId="{7C1449FF-DBE0-401A-AADA-C89381D7B633}" type="presOf" srcId="{C10F12B9-D28C-4B51-8202-28D399C31414}" destId="{31C819FC-A2DA-4F9A-A2F4-8D2D240E457C}" srcOrd="0" destOrd="0" presId="urn:microsoft.com/office/officeart/2005/8/layout/bProcess4"/>
    <dgm:cxn modelId="{FA19E375-CD3E-4BAA-8175-F4308F45393B}" type="presParOf" srcId="{01EDCC41-4871-4BAF-A0B8-26768927B6B0}" destId="{EF243684-D2A7-4EB0-A99C-A547CF2A04BA}" srcOrd="0" destOrd="0" presId="urn:microsoft.com/office/officeart/2005/8/layout/bProcess4"/>
    <dgm:cxn modelId="{9D2DCC6D-8219-4311-A838-A7B5A587F2EE}" type="presParOf" srcId="{EF243684-D2A7-4EB0-A99C-A547CF2A04BA}" destId="{C27D4CA1-18A8-4896-A163-1EFFB130EA5D}" srcOrd="0" destOrd="0" presId="urn:microsoft.com/office/officeart/2005/8/layout/bProcess4"/>
    <dgm:cxn modelId="{91D4E89C-79CE-4F90-930F-E8CB5E502749}" type="presParOf" srcId="{EF243684-D2A7-4EB0-A99C-A547CF2A04BA}" destId="{EA4071F4-992D-4421-AEC8-B89BCC796756}" srcOrd="1" destOrd="0" presId="urn:microsoft.com/office/officeart/2005/8/layout/bProcess4"/>
    <dgm:cxn modelId="{0EAB385E-B537-4B3F-8309-6116B4D1BB41}" type="presParOf" srcId="{01EDCC41-4871-4BAF-A0B8-26768927B6B0}" destId="{DEA91265-16C6-486C-B2DD-30A8ED3D9FF8}" srcOrd="1" destOrd="0" presId="urn:microsoft.com/office/officeart/2005/8/layout/bProcess4"/>
    <dgm:cxn modelId="{53A25F84-5B6C-4ABC-9BFA-DC54C07C5FA0}" type="presParOf" srcId="{01EDCC41-4871-4BAF-A0B8-26768927B6B0}" destId="{62B52777-757B-4E21-A86B-6092C87AE837}" srcOrd="2" destOrd="0" presId="urn:microsoft.com/office/officeart/2005/8/layout/bProcess4"/>
    <dgm:cxn modelId="{2EA0D0E6-EFB5-45C2-A4AE-51B3B54BE98B}" type="presParOf" srcId="{62B52777-757B-4E21-A86B-6092C87AE837}" destId="{6EB51A0B-2A67-4972-8786-DFAD20EAD64C}" srcOrd="0" destOrd="0" presId="urn:microsoft.com/office/officeart/2005/8/layout/bProcess4"/>
    <dgm:cxn modelId="{CD79ED99-758E-47C6-B4C8-68E44785D5E4}" type="presParOf" srcId="{62B52777-757B-4E21-A86B-6092C87AE837}" destId="{AFE69C1D-BBA8-46A6-BE57-B149C7A5E145}" srcOrd="1" destOrd="0" presId="urn:microsoft.com/office/officeart/2005/8/layout/bProcess4"/>
    <dgm:cxn modelId="{975D5088-C9D0-487C-9DCB-774D0862062A}" type="presParOf" srcId="{01EDCC41-4871-4BAF-A0B8-26768927B6B0}" destId="{D870C47D-A03E-44A8-B9EF-1D50F990C1F5}" srcOrd="3" destOrd="0" presId="urn:microsoft.com/office/officeart/2005/8/layout/bProcess4"/>
    <dgm:cxn modelId="{48447408-24AB-494D-9979-9B6420ECC2B6}" type="presParOf" srcId="{01EDCC41-4871-4BAF-A0B8-26768927B6B0}" destId="{BF8BF978-2FC0-47F0-99CD-29AB3DF85CAC}" srcOrd="4" destOrd="0" presId="urn:microsoft.com/office/officeart/2005/8/layout/bProcess4"/>
    <dgm:cxn modelId="{FBE220AF-B5B7-4528-907B-8DF86AD03ADC}" type="presParOf" srcId="{BF8BF978-2FC0-47F0-99CD-29AB3DF85CAC}" destId="{3DA178F6-AF24-4BC3-BAD5-7F09E8863096}" srcOrd="0" destOrd="0" presId="urn:microsoft.com/office/officeart/2005/8/layout/bProcess4"/>
    <dgm:cxn modelId="{DF5EDFD0-CAD7-4816-A2B5-726C1AE9E81D}" type="presParOf" srcId="{BF8BF978-2FC0-47F0-99CD-29AB3DF85CAC}" destId="{EB7A0617-14A3-45D0-8A01-1685952AA8F8}" srcOrd="1" destOrd="0" presId="urn:microsoft.com/office/officeart/2005/8/layout/bProcess4"/>
    <dgm:cxn modelId="{27A8CD28-F3E3-4277-AC39-147266300FB0}" type="presParOf" srcId="{01EDCC41-4871-4BAF-A0B8-26768927B6B0}" destId="{31C819FC-A2DA-4F9A-A2F4-8D2D240E457C}" srcOrd="5" destOrd="0" presId="urn:microsoft.com/office/officeart/2005/8/layout/bProcess4"/>
    <dgm:cxn modelId="{5B806B04-B51E-485D-AC35-47FBBE741510}" type="presParOf" srcId="{01EDCC41-4871-4BAF-A0B8-26768927B6B0}" destId="{8BC8CF13-C5C5-471E-83B0-BDD90673AF47}" srcOrd="6" destOrd="0" presId="urn:microsoft.com/office/officeart/2005/8/layout/bProcess4"/>
    <dgm:cxn modelId="{4183D75F-8765-4759-B369-80DF96C3E88C}" type="presParOf" srcId="{8BC8CF13-C5C5-471E-83B0-BDD90673AF47}" destId="{DEAF1356-0D19-46D3-B5D7-DEFC37E60238}" srcOrd="0" destOrd="0" presId="urn:microsoft.com/office/officeart/2005/8/layout/bProcess4"/>
    <dgm:cxn modelId="{40F235B0-9804-41D7-BB46-4FF56FCB14BB}" type="presParOf" srcId="{8BC8CF13-C5C5-471E-83B0-BDD90673AF47}" destId="{692CA2B0-D925-443E-AF93-6AA0628146A0}" srcOrd="1" destOrd="0" presId="urn:microsoft.com/office/officeart/2005/8/layout/bProcess4"/>
    <dgm:cxn modelId="{0E467122-81BA-4747-A690-BADE09E38BC4}" type="presParOf" srcId="{01EDCC41-4871-4BAF-A0B8-26768927B6B0}" destId="{B1040C99-1403-4B30-B8E0-F011ED6FF5CC}" srcOrd="7" destOrd="0" presId="urn:microsoft.com/office/officeart/2005/8/layout/bProcess4"/>
    <dgm:cxn modelId="{93ABCD02-4990-4AC9-B55D-2BB49F05AF43}" type="presParOf" srcId="{01EDCC41-4871-4BAF-A0B8-26768927B6B0}" destId="{10499558-61D9-4026-940C-B775C6BBC6A5}" srcOrd="8" destOrd="0" presId="urn:microsoft.com/office/officeart/2005/8/layout/bProcess4"/>
    <dgm:cxn modelId="{72A433BF-0B5E-436D-AF6D-535DE3430547}" type="presParOf" srcId="{10499558-61D9-4026-940C-B775C6BBC6A5}" destId="{B5E31C8A-00F0-4201-9BF1-404D2462D88E}" srcOrd="0" destOrd="0" presId="urn:microsoft.com/office/officeart/2005/8/layout/bProcess4"/>
    <dgm:cxn modelId="{21FFD5F7-282F-4284-A231-7BBB2ECAA172}" type="presParOf" srcId="{10499558-61D9-4026-940C-B775C6BBC6A5}" destId="{80F19320-1956-4489-B75E-A8A586AC099C}" srcOrd="1" destOrd="0" presId="urn:microsoft.com/office/officeart/2005/8/layout/bProcess4"/>
    <dgm:cxn modelId="{D649BE25-60E1-4DD9-A198-BAD9F85E65B8}" type="presParOf" srcId="{01EDCC41-4871-4BAF-A0B8-26768927B6B0}" destId="{EBEA7878-FF3B-4BA3-9145-48BB2EDDCB1C}" srcOrd="9" destOrd="0" presId="urn:microsoft.com/office/officeart/2005/8/layout/bProcess4"/>
    <dgm:cxn modelId="{F9E1E32F-04B5-4220-ABA3-199356D318B7}" type="presParOf" srcId="{01EDCC41-4871-4BAF-A0B8-26768927B6B0}" destId="{8BF0526E-0221-47E1-8A28-E365A3AE62DC}" srcOrd="10" destOrd="0" presId="urn:microsoft.com/office/officeart/2005/8/layout/bProcess4"/>
    <dgm:cxn modelId="{F30C2DD7-F7FA-4CE1-80D2-382E16570673}" type="presParOf" srcId="{8BF0526E-0221-47E1-8A28-E365A3AE62DC}" destId="{2B99FC03-0E30-44E3-A183-B898D81A90A2}" srcOrd="0" destOrd="0" presId="urn:microsoft.com/office/officeart/2005/8/layout/bProcess4"/>
    <dgm:cxn modelId="{20553C77-3844-456B-9D88-4734FDA1E7B2}" type="presParOf" srcId="{8BF0526E-0221-47E1-8A28-E365A3AE62DC}" destId="{45558DAF-799D-4DE8-9E41-142CB957FFA4}" srcOrd="1" destOrd="0" presId="urn:microsoft.com/office/officeart/2005/8/layout/bProcess4"/>
    <dgm:cxn modelId="{9FACD470-D1FF-4300-93F1-6D861DED0C8F}" type="presParOf" srcId="{01EDCC41-4871-4BAF-A0B8-26768927B6B0}" destId="{73759377-42AA-4900-B45B-1899F9DBB75C}" srcOrd="11" destOrd="0" presId="urn:microsoft.com/office/officeart/2005/8/layout/bProcess4"/>
    <dgm:cxn modelId="{E69C5B64-23B2-4F01-8139-C35E1830F096}" type="presParOf" srcId="{01EDCC41-4871-4BAF-A0B8-26768927B6B0}" destId="{2AB57185-ABB2-4F41-AC31-712F951597E5}" srcOrd="12" destOrd="0" presId="urn:microsoft.com/office/officeart/2005/8/layout/bProcess4"/>
    <dgm:cxn modelId="{09CC22B4-F6C1-4BFF-AFAD-712A91F5D548}" type="presParOf" srcId="{2AB57185-ABB2-4F41-AC31-712F951597E5}" destId="{5F9116ED-C655-4049-86AF-2A1BEB11CE83}" srcOrd="0" destOrd="0" presId="urn:microsoft.com/office/officeart/2005/8/layout/bProcess4"/>
    <dgm:cxn modelId="{589D0869-A236-4CDF-9E36-06815F9D6E02}" type="presParOf" srcId="{2AB57185-ABB2-4F41-AC31-712F951597E5}" destId="{E4773909-C2F5-4CE7-9DAD-5EB4B03484A9}" srcOrd="1" destOrd="0" presId="urn:microsoft.com/office/officeart/2005/8/layout/bProcess4"/>
    <dgm:cxn modelId="{5EC8A9DF-80B2-4B3F-A6FF-9A7B0693AC01}" type="presParOf" srcId="{01EDCC41-4871-4BAF-A0B8-26768927B6B0}" destId="{46A00A46-BC86-4627-8E6C-78BE2C0EF7F6}" srcOrd="13" destOrd="0" presId="urn:microsoft.com/office/officeart/2005/8/layout/bProcess4"/>
    <dgm:cxn modelId="{0A50CA38-8757-4533-9781-C4E89A80C7FE}" type="presParOf" srcId="{01EDCC41-4871-4BAF-A0B8-26768927B6B0}" destId="{67E38981-C524-4CA5-A976-4FE1E0672004}" srcOrd="14" destOrd="0" presId="urn:microsoft.com/office/officeart/2005/8/layout/bProcess4"/>
    <dgm:cxn modelId="{29C6DD9B-781B-4F75-B73E-948C3D8F6FD4}" type="presParOf" srcId="{67E38981-C524-4CA5-A976-4FE1E0672004}" destId="{CB7AD033-9599-4594-8CA8-FEE4EBCEE8A5}" srcOrd="0" destOrd="0" presId="urn:microsoft.com/office/officeart/2005/8/layout/bProcess4"/>
    <dgm:cxn modelId="{2B2C6AF2-273F-4B7D-8B63-31CF145FD26F}" type="presParOf" srcId="{67E38981-C524-4CA5-A976-4FE1E0672004}" destId="{7914B116-4040-4DA6-B3B4-EE6BC089A212}" srcOrd="1" destOrd="0" presId="urn:microsoft.com/office/officeart/2005/8/layout/bProcess4"/>
    <dgm:cxn modelId="{FABC5063-53A2-4124-81AD-33A4A84DF21A}" type="presParOf" srcId="{01EDCC41-4871-4BAF-A0B8-26768927B6B0}" destId="{3AFA88AE-0F2D-4DA0-9DBB-80E3D5050520}" srcOrd="15" destOrd="0" presId="urn:microsoft.com/office/officeart/2005/8/layout/bProcess4"/>
    <dgm:cxn modelId="{F3F5449D-4C29-4A45-ACBF-7C1A29C73523}" type="presParOf" srcId="{01EDCC41-4871-4BAF-A0B8-26768927B6B0}" destId="{CE262D3A-799A-4DEC-867D-D0BF5A005F35}" srcOrd="16" destOrd="0" presId="urn:microsoft.com/office/officeart/2005/8/layout/bProcess4"/>
    <dgm:cxn modelId="{716D6665-2E4E-4DCD-AFBD-19EDCA2C8212}" type="presParOf" srcId="{CE262D3A-799A-4DEC-867D-D0BF5A005F35}" destId="{B09D7BB9-F22F-437F-A115-1AF5A6DFE386}" srcOrd="0" destOrd="0" presId="urn:microsoft.com/office/officeart/2005/8/layout/bProcess4"/>
    <dgm:cxn modelId="{D404E7AF-1E51-48DA-BD5B-F2029355E8BB}" type="presParOf" srcId="{CE262D3A-799A-4DEC-867D-D0BF5A005F35}" destId="{7B78E19F-BD99-4D63-B6BC-FAD77CD5058D}" srcOrd="1" destOrd="0" presId="urn:microsoft.com/office/officeart/2005/8/layout/bProcess4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EA91265-16C6-486C-B2DD-30A8ED3D9FF8}">
      <dsp:nvSpPr>
        <dsp:cNvPr id="0" name=""/>
        <dsp:cNvSpPr/>
      </dsp:nvSpPr>
      <dsp:spPr>
        <a:xfrm rot="5400000">
          <a:off x="-201939" y="612348"/>
          <a:ext cx="907397" cy="110066"/>
        </a:xfrm>
        <a:prstGeom prst="rect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A4071F4-992D-4421-AEC8-B89BCC796756}">
      <dsp:nvSpPr>
        <dsp:cNvPr id="0" name=""/>
        <dsp:cNvSpPr/>
      </dsp:nvSpPr>
      <dsp:spPr>
        <a:xfrm>
          <a:off x="2253" y="26526"/>
          <a:ext cx="1222965" cy="73377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400" kern="1200">
              <a:latin typeface="方正兰亭黑简体" panose="02000000000000000000" pitchFamily="2" charset="-122"/>
              <a:ea typeface="方正兰亭黑简体" panose="02000000000000000000" pitchFamily="2" charset="-122"/>
            </a:rPr>
            <a:t>环境导入</a:t>
          </a:r>
          <a:endParaRPr lang="zh-CN" altLang="en-US" sz="1400" kern="1200">
            <a:latin typeface="方正兰亭黑简体" panose="02000000000000000000" pitchFamily="2" charset="-122"/>
            <a:ea typeface="方正兰亭黑简体" panose="02000000000000000000" pitchFamily="2" charset="-122"/>
          </a:endParaRPr>
        </a:p>
      </dsp:txBody>
      <dsp:txXfrm>
        <a:off x="23745" y="48018"/>
        <a:ext cx="1179981" cy="690795"/>
      </dsp:txXfrm>
    </dsp:sp>
    <dsp:sp modelId="{D870C47D-A03E-44A8-B9EF-1D50F990C1F5}">
      <dsp:nvSpPr>
        <dsp:cNvPr id="0" name=""/>
        <dsp:cNvSpPr/>
      </dsp:nvSpPr>
      <dsp:spPr>
        <a:xfrm rot="5400000">
          <a:off x="-201939" y="1529572"/>
          <a:ext cx="907397" cy="110066"/>
        </a:xfrm>
        <a:prstGeom prst="rect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FE69C1D-BBA8-46A6-BE57-B149C7A5E145}">
      <dsp:nvSpPr>
        <dsp:cNvPr id="0" name=""/>
        <dsp:cNvSpPr/>
      </dsp:nvSpPr>
      <dsp:spPr>
        <a:xfrm>
          <a:off x="2253" y="943750"/>
          <a:ext cx="1222965" cy="73377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400" kern="1200">
              <a:latin typeface="方正兰亭黑简体" panose="02000000000000000000" pitchFamily="2" charset="-122"/>
              <a:ea typeface="方正兰亭黑简体" panose="02000000000000000000" pitchFamily="2" charset="-122"/>
            </a:rPr>
            <a:t>数据集展示</a:t>
          </a:r>
        </a:p>
      </dsp:txBody>
      <dsp:txXfrm>
        <a:off x="23745" y="965242"/>
        <a:ext cx="1179981" cy="690795"/>
      </dsp:txXfrm>
    </dsp:sp>
    <dsp:sp modelId="{31C819FC-A2DA-4F9A-A2F4-8D2D240E457C}">
      <dsp:nvSpPr>
        <dsp:cNvPr id="0" name=""/>
        <dsp:cNvSpPr/>
      </dsp:nvSpPr>
      <dsp:spPr>
        <a:xfrm>
          <a:off x="256672" y="1988184"/>
          <a:ext cx="1616717" cy="110066"/>
        </a:xfrm>
        <a:prstGeom prst="rect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B7A0617-14A3-45D0-8A01-1685952AA8F8}">
      <dsp:nvSpPr>
        <dsp:cNvPr id="0" name=""/>
        <dsp:cNvSpPr/>
      </dsp:nvSpPr>
      <dsp:spPr>
        <a:xfrm>
          <a:off x="2253" y="1860974"/>
          <a:ext cx="1222965" cy="73377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400" kern="1200">
              <a:latin typeface="方正兰亭黑简体" panose="02000000000000000000" pitchFamily="2" charset="-122"/>
              <a:ea typeface="方正兰亭黑简体" panose="02000000000000000000" pitchFamily="2" charset="-122"/>
            </a:rPr>
            <a:t>数据集载入预处理</a:t>
          </a:r>
        </a:p>
      </dsp:txBody>
      <dsp:txXfrm>
        <a:off x="23745" y="1882466"/>
        <a:ext cx="1179981" cy="690795"/>
      </dsp:txXfrm>
    </dsp:sp>
    <dsp:sp modelId="{B1040C99-1403-4B30-B8E0-F011ED6FF5CC}">
      <dsp:nvSpPr>
        <dsp:cNvPr id="0" name=""/>
        <dsp:cNvSpPr/>
      </dsp:nvSpPr>
      <dsp:spPr>
        <a:xfrm rot="16200000">
          <a:off x="1424604" y="1529572"/>
          <a:ext cx="907397" cy="110066"/>
        </a:xfrm>
        <a:prstGeom prst="rect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92CA2B0-D925-443E-AF93-6AA0628146A0}">
      <dsp:nvSpPr>
        <dsp:cNvPr id="0" name=""/>
        <dsp:cNvSpPr/>
      </dsp:nvSpPr>
      <dsp:spPr>
        <a:xfrm>
          <a:off x="1628797" y="1860974"/>
          <a:ext cx="1222965" cy="73377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400" kern="1200">
              <a:latin typeface="方正兰亭黑简体" panose="02000000000000000000" pitchFamily="2" charset="-122"/>
              <a:ea typeface="方正兰亭黑简体" panose="02000000000000000000" pitchFamily="2" charset="-122"/>
            </a:rPr>
            <a:t>构建</a:t>
          </a:r>
          <a:r>
            <a:rPr lang="en-US" sz="1400" kern="1200">
              <a:latin typeface="方正兰亭黑简体" panose="02000000000000000000" pitchFamily="2" charset="-122"/>
              <a:ea typeface="方正兰亭黑简体" panose="02000000000000000000" pitchFamily="2" charset="-122"/>
            </a:rPr>
            <a:t>LeNet5</a:t>
          </a:r>
          <a:r>
            <a:rPr lang="zh-CN" sz="1400" kern="1200">
              <a:latin typeface="方正兰亭黑简体" panose="02000000000000000000" pitchFamily="2" charset="-122"/>
              <a:ea typeface="方正兰亭黑简体" panose="02000000000000000000" pitchFamily="2" charset="-122"/>
            </a:rPr>
            <a:t>模型</a:t>
          </a:r>
        </a:p>
      </dsp:txBody>
      <dsp:txXfrm>
        <a:off x="1650289" y="1882466"/>
        <a:ext cx="1179981" cy="690795"/>
      </dsp:txXfrm>
    </dsp:sp>
    <dsp:sp modelId="{EBEA7878-FF3B-4BA3-9145-48BB2EDDCB1C}">
      <dsp:nvSpPr>
        <dsp:cNvPr id="0" name=""/>
        <dsp:cNvSpPr/>
      </dsp:nvSpPr>
      <dsp:spPr>
        <a:xfrm rot="16200000">
          <a:off x="1424604" y="612348"/>
          <a:ext cx="907397" cy="110066"/>
        </a:xfrm>
        <a:prstGeom prst="rect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0F19320-1956-4489-B75E-A8A586AC099C}">
      <dsp:nvSpPr>
        <dsp:cNvPr id="0" name=""/>
        <dsp:cNvSpPr/>
      </dsp:nvSpPr>
      <dsp:spPr>
        <a:xfrm>
          <a:off x="1628797" y="943750"/>
          <a:ext cx="1222965" cy="73377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400" kern="1200">
              <a:latin typeface="方正兰亭黑简体" panose="02000000000000000000" pitchFamily="2" charset="-122"/>
              <a:ea typeface="方正兰亭黑简体" panose="02000000000000000000" pitchFamily="2" charset="-122"/>
            </a:rPr>
            <a:t>训练模型</a:t>
          </a:r>
        </a:p>
      </dsp:txBody>
      <dsp:txXfrm>
        <a:off x="1650289" y="965242"/>
        <a:ext cx="1179981" cy="690795"/>
      </dsp:txXfrm>
    </dsp:sp>
    <dsp:sp modelId="{73759377-42AA-4900-B45B-1899F9DBB75C}">
      <dsp:nvSpPr>
        <dsp:cNvPr id="0" name=""/>
        <dsp:cNvSpPr/>
      </dsp:nvSpPr>
      <dsp:spPr>
        <a:xfrm>
          <a:off x="1883216" y="153736"/>
          <a:ext cx="1616717" cy="110066"/>
        </a:xfrm>
        <a:prstGeom prst="rect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5558DAF-799D-4DE8-9E41-142CB957FFA4}">
      <dsp:nvSpPr>
        <dsp:cNvPr id="0" name=""/>
        <dsp:cNvSpPr/>
      </dsp:nvSpPr>
      <dsp:spPr>
        <a:xfrm>
          <a:off x="1628797" y="26526"/>
          <a:ext cx="1222965" cy="73377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400" kern="1200">
              <a:latin typeface="方正兰亭黑简体" panose="02000000000000000000" pitchFamily="2" charset="-122"/>
              <a:ea typeface="方正兰亭黑简体" panose="02000000000000000000" pitchFamily="2" charset="-122"/>
            </a:rPr>
            <a:t>测试网络模型</a:t>
          </a:r>
        </a:p>
      </dsp:txBody>
      <dsp:txXfrm>
        <a:off x="1650289" y="48018"/>
        <a:ext cx="1179981" cy="690795"/>
      </dsp:txXfrm>
    </dsp:sp>
    <dsp:sp modelId="{46A00A46-BC86-4627-8E6C-78BE2C0EF7F6}">
      <dsp:nvSpPr>
        <dsp:cNvPr id="0" name=""/>
        <dsp:cNvSpPr/>
      </dsp:nvSpPr>
      <dsp:spPr>
        <a:xfrm rot="5400000">
          <a:off x="3051148" y="612348"/>
          <a:ext cx="907397" cy="110066"/>
        </a:xfrm>
        <a:prstGeom prst="rect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4773909-C2F5-4CE7-9DAD-5EB4B03484A9}">
      <dsp:nvSpPr>
        <dsp:cNvPr id="0" name=""/>
        <dsp:cNvSpPr/>
      </dsp:nvSpPr>
      <dsp:spPr>
        <a:xfrm>
          <a:off x="3255341" y="26526"/>
          <a:ext cx="1222965" cy="73377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400" kern="1200">
              <a:latin typeface="方正兰亭黑简体" panose="02000000000000000000" pitchFamily="2" charset="-122"/>
              <a:ea typeface="方正兰亭黑简体" panose="02000000000000000000" pitchFamily="2" charset="-122"/>
            </a:rPr>
            <a:t>模型优化</a:t>
          </a:r>
        </a:p>
      </dsp:txBody>
      <dsp:txXfrm>
        <a:off x="3276833" y="48018"/>
        <a:ext cx="1179981" cy="690795"/>
      </dsp:txXfrm>
    </dsp:sp>
    <dsp:sp modelId="{3AFA88AE-0F2D-4DA0-9DBB-80E3D5050520}">
      <dsp:nvSpPr>
        <dsp:cNvPr id="0" name=""/>
        <dsp:cNvSpPr/>
      </dsp:nvSpPr>
      <dsp:spPr>
        <a:xfrm rot="5400000">
          <a:off x="3051148" y="1529572"/>
          <a:ext cx="907397" cy="110066"/>
        </a:xfrm>
        <a:prstGeom prst="rect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914B116-4040-4DA6-B3B4-EE6BC089A212}">
      <dsp:nvSpPr>
        <dsp:cNvPr id="0" name=""/>
        <dsp:cNvSpPr/>
      </dsp:nvSpPr>
      <dsp:spPr>
        <a:xfrm>
          <a:off x="3255341" y="943750"/>
          <a:ext cx="1222965" cy="73377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400" kern="1200">
              <a:latin typeface="方正兰亭黑简体" panose="02000000000000000000" pitchFamily="2" charset="-122"/>
              <a:ea typeface="方正兰亭黑简体" panose="02000000000000000000" pitchFamily="2" charset="-122"/>
            </a:rPr>
            <a:t>重新训练与测试</a:t>
          </a:r>
        </a:p>
      </dsp:txBody>
      <dsp:txXfrm>
        <a:off x="3276833" y="965242"/>
        <a:ext cx="1179981" cy="690795"/>
      </dsp:txXfrm>
    </dsp:sp>
    <dsp:sp modelId="{7B78E19F-BD99-4D63-B6BC-FAD77CD5058D}">
      <dsp:nvSpPr>
        <dsp:cNvPr id="0" name=""/>
        <dsp:cNvSpPr/>
      </dsp:nvSpPr>
      <dsp:spPr>
        <a:xfrm>
          <a:off x="3255341" y="1860974"/>
          <a:ext cx="1222965" cy="73377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400" kern="1200">
              <a:latin typeface="方正兰亭黑简体" panose="02000000000000000000" pitchFamily="2" charset="-122"/>
              <a:ea typeface="方正兰亭黑简体" panose="02000000000000000000" pitchFamily="2" charset="-122"/>
            </a:rPr>
            <a:t>预测效果可视化</a:t>
          </a:r>
          <a:endParaRPr lang="zh-CN" altLang="en-US" sz="1400" kern="1200">
            <a:latin typeface="方正兰亭黑简体" panose="02000000000000000000" pitchFamily="2" charset="-122"/>
            <a:ea typeface="方正兰亭黑简体" panose="02000000000000000000" pitchFamily="2" charset="-122"/>
          </a:endParaRPr>
        </a:p>
      </dsp:txBody>
      <dsp:txXfrm>
        <a:off x="3276833" y="1882466"/>
        <a:ext cx="1179981" cy="69079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bProcess4">
  <dgm:title val=""/>
  <dgm:desc val=""/>
  <dgm:catLst>
    <dgm:cat type="process" pri="19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  <dgm:pt modelId="7">
          <dgm:prSet phldr="1"/>
        </dgm:pt>
        <dgm:pt modelId="8">
          <dgm:prSet phldr="1"/>
        </dgm:pt>
        <dgm:pt modelId="9">
          <dgm:prSet phldr="1"/>
        </dgm:pt>
      </dgm:ptLst>
      <dgm:cxnLst>
        <dgm:cxn modelId="10" srcId="0" destId="1" srcOrd="0" destOrd="0"/>
        <dgm:cxn modelId="11" srcId="0" destId="2" srcOrd="1" destOrd="0"/>
        <dgm:cxn modelId="12" srcId="0" destId="3" srcOrd="2" destOrd="0"/>
        <dgm:cxn modelId="13" srcId="0" destId="4" srcOrd="3" destOrd="0"/>
        <dgm:cxn modelId="14" srcId="0" destId="5" srcOrd="4" destOrd="0"/>
        <dgm:cxn modelId="15" srcId="0" destId="6" srcOrd="5" destOrd="0"/>
        <dgm:cxn modelId="16" srcId="0" destId="7" srcOrd="6" destOrd="0"/>
        <dgm:cxn modelId="17" srcId="0" destId="8" srcOrd="7" destOrd="0"/>
        <dgm:cxn modelId="18" srcId="0" destId="9" srcOrd="8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Name0">
    <dgm:varLst>
      <dgm:dir/>
      <dgm:resizeHandles/>
    </dgm:varLst>
    <dgm:choose name="Name1">
      <dgm:if name="Name2" func="var" arg="dir" op="equ" val="norm">
        <dgm:alg type="snake">
          <dgm:param type="grDir" val="tL"/>
          <dgm:param type="flowDir" val="col"/>
          <dgm:param type="contDir" val="revDir"/>
          <dgm:param type="bkpt" val="bal"/>
        </dgm:alg>
      </dgm:if>
      <dgm:else name="Name3">
        <dgm:alg type="snake">
          <dgm:param type="grDir" val="tR"/>
          <dgm:param type="flowDir" val="col"/>
          <dgm:param type="contDir" val="revDir"/>
          <dgm:param type="bkpt" val="bal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h" for="ch" forName="compNode" refType="w" fact="0.6"/>
      <dgm:constr type="h" for="ch" forName="sibTrans" refType="h" refFor="ch" refForName="compNode" op="equ" fact="0.25"/>
      <dgm:constr type="sp" refType="w" fact="0.33"/>
      <dgm:constr type="primFontSz" for="des" forName="node" op="equ" val="65"/>
    </dgm:constrLst>
    <dgm:ruleLst/>
    <dgm:forEach name="nodesForEach" axis="ch" ptType="node">
      <dgm:layoutNode name="compNode">
        <dgm:alg type="composite"/>
        <dgm:shape xmlns:r="http://schemas.openxmlformats.org/officeDocument/2006/relationships" r:blip="">
          <dgm:adjLst/>
        </dgm:shape>
        <dgm:presOf/>
        <dgm:choose name="Name4">
          <dgm:if name="Name5" axis="self" func="var" arg="dir" op="equ" val="norm">
            <dgm:constrLst>
              <dgm:constr type="l" for="ch" forName="dummyConnPt" refType="w" fact="0.2"/>
              <dgm:constr type="t" for="ch" forName="dummyConnPt" refType="w" fact="0.145"/>
              <dgm:constr type="l" for="ch" forName="node"/>
              <dgm:constr type="t" for="ch" forName="node"/>
              <dgm:constr type="h" for="ch" forName="node" refType="h"/>
              <dgm:constr type="w" for="ch" forName="node" refType="w"/>
            </dgm:constrLst>
          </dgm:if>
          <dgm:else name="Name6">
            <dgm:constrLst>
              <dgm:constr type="l" for="ch" forName="dummyConnPt" refType="w" fact="0.8"/>
              <dgm:constr type="t" for="ch" forName="dummyConnPt" refType="w" fact="0.145"/>
              <dgm:constr type="l" for="ch" forName="node"/>
              <dgm:constr type="t" for="ch" forName="node"/>
              <dgm:constr type="h" for="ch" forName="node" refType="h"/>
              <dgm:constr type="w" for="ch" forName="node" refType="w"/>
            </dgm:constrLst>
          </dgm:else>
        </dgm:choose>
        <dgm:ruleLst/>
        <dgm:layoutNode name="dummyConnPt" styleLbl="node1" moveWith="node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node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  <dgm:constr type="primFontSz" val="65"/>
          </dgm:constrLst>
          <dgm:ruleLst>
            <dgm:rule type="primFontSz" val="5" fact="NaN" max="NaN"/>
          </dgm:ruleLst>
        </dgm:layoutNode>
      </dgm:layoutNode>
      <dgm:forEach name="sibTransForEach" axis="followSib" cnt="1">
        <dgm:layoutNode name="sibTrans" styleLbl="bgSibTrans2D1">
          <dgm:choose name="Name7">
            <dgm:if name="Name8" axis="self" func="var" arg="dir" op="equ" val="norm">
              <dgm:alg type="conn">
                <dgm:param type="srcNode" val="dummyConnPt"/>
                <dgm:param type="dstNode" val="dummyConnPt"/>
                <dgm:param type="begPts" val="bCtr, midR, tCtr"/>
                <dgm:param type="endPts" val="tCtr, midL, bCtr"/>
                <dgm:param type="begSty" val="noArr"/>
                <dgm:param type="endSty" val="noArr"/>
              </dgm:alg>
            </dgm:if>
            <dgm:else name="Name9">
              <dgm:alg type="conn">
                <dgm:param type="srcNode" val="dummyConnPt"/>
                <dgm:param type="dstNode" val="dummyConnPt"/>
                <dgm:param type="begPts" val="bCtr, midL, tCtr"/>
                <dgm:param type="endPts" val="tCtr, midR, bCtr"/>
                <dgm:param type="begSty" val="noArr"/>
                <dgm:param type="endSty" val="noAr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/>
            <dgm:constr type="endPad"/>
          </dgm:constrLst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26774B8D87F4D92D9D1F6859ED44E" ma:contentTypeVersion="1" ma:contentTypeDescription="Create a new document." ma:contentTypeScope="" ma:versionID="192c310b45bae95d9fdbb51d5532622b">
  <xsd:schema xmlns:xsd="http://www.w3.org/2001/XMLSchema" xmlns:xs="http://www.w3.org/2001/XMLSchema" xmlns:p="http://schemas.microsoft.com/office/2006/metadata/properties" xmlns:ns2="475f1e55-3009-46d8-9566-5d569a2b3a98" targetNamespace="http://schemas.microsoft.com/office/2006/metadata/properties" ma:root="true" ma:fieldsID="1d095aabec1d15598815726bd4b054a7" ns2:_="">
    <xsd:import namespace="475f1e55-3009-46d8-9566-5d569a2b3a98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5f1e55-3009-46d8-9566-5d569a2b3a9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83D3F5-A2B5-4F00-96FB-2C198E02B9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5f1e55-3009-46d8-9566-5d569a2b3a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EA82ABF-3C64-4AD6-A3F8-BF7B6BBD79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21252C-4A9D-4501-ACF4-B5A790D1D6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655401F-1D2A-45A3-B857-36B5DC674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D:\2022_3\实验指导手册模板V5.0.docx</Template>
  <TotalTime>1163</TotalTime>
  <Pages>27</Pages>
  <Words>3262</Words>
  <Characters>18598</Characters>
  <Application>Microsoft Office Word</Application>
  <DocSecurity>0</DocSecurity>
  <Lines>154</Lines>
  <Paragraphs>43</Paragraphs>
  <ScaleCrop>false</ScaleCrop>
  <Company>Huawei Technologies Co.,Ltd.</Company>
  <LinksUpToDate>false</LinksUpToDate>
  <CharactersWithSpaces>21817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w00280246</dc:creator>
  <cp:keywords/>
  <dc:description/>
  <cp:lastModifiedBy>泽芃 包</cp:lastModifiedBy>
  <cp:revision>117</cp:revision>
  <cp:lastPrinted>2016-11-21T02:33:00Z</cp:lastPrinted>
  <dcterms:created xsi:type="dcterms:W3CDTF">2021-04-02T02:54:00Z</dcterms:created>
  <dcterms:modified xsi:type="dcterms:W3CDTF">2025-10-22T11:35:00Z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(3)e6XDo+v7ad+3rBO3Hiz/LN9gQ89i9NrTPOyNzQufJjk/NvWxAdy1G9V1e45r7MzoX4ez3Jm0
79STbCoPWY9SjIIQgQvbDN9Pm6YdwzSdJ7fk/X7Jywr5rZjNEAYLx8CA5+Y3QUf1krCk/khq
vsKpx3woygrgkMoKgyaY3niNvkjigMrw8OTOp5QU8mIKfYzAkUHk4MBlg4b73LV2MpEfyj3a
n5UX18LyGnfvSvadwO</vt:lpwstr>
  </property>
  <property fmtid="{D5CDD505-2E9C-101B-9397-08002B2CF9AE}" pid="15" name="_2015_ms_pID_7253431">
    <vt:lpwstr>a63XO9JnPOhZb6cqncsN895KNdOpMuTHA84o7wClPLt8236emSbkf1
ciLhwhnrGEyAdTMuFcgpkMhT/Re3znOM/XNY3pn1tegzEgn0J4auK22iwsCDIJuISiDkXA39
rq3uIx7+x2yhrrNWej8l+fUD8GiHf5ATfgS54T1i8pxzOkCkKERNneYxWzfbw3xZ833UMnti
ZInhjZZsHXp59R0UDkYnQG9BW5iS2xgLvpsd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gQ==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1646361179</vt:lpwstr>
  </property>
</Properties>
</file>